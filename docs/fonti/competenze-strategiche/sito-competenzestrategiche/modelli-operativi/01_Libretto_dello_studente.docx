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EE4746" w14:textId="77777777" w:rsidR="00481EA2" w:rsidRPr="002A767A" w:rsidRDefault="00E25275" w:rsidP="00481EA2">
      <w:pPr>
        <w:jc w:val="center"/>
        <w:rPr>
          <w:rFonts w:ascii="Arial" w:hAnsi="Arial" w:cs="Arial"/>
          <w:noProof/>
          <w:sz w:val="28"/>
          <w:lang w:eastAsia="it-IT"/>
        </w:rPr>
      </w:pPr>
      <w:r w:rsidRPr="002A767A">
        <w:rPr>
          <w:rFonts w:ascii="Arial" w:hAnsi="Arial" w:cs="Arial"/>
          <w:noProof/>
          <w:sz w:val="28"/>
          <w:lang w:eastAsia="it-IT"/>
        </w:rPr>
        <w:t>INTESTAZIONE (DENOMINAZIONE ISTITUTO)</w:t>
      </w:r>
    </w:p>
    <w:p w14:paraId="11312139" w14:textId="77777777" w:rsidR="00E25275" w:rsidRPr="002A767A" w:rsidRDefault="00E25275" w:rsidP="00481EA2">
      <w:pPr>
        <w:jc w:val="center"/>
        <w:rPr>
          <w:rFonts w:ascii="Arial" w:hAnsi="Arial" w:cs="Arial"/>
          <w:szCs w:val="18"/>
        </w:rPr>
      </w:pPr>
      <w:r w:rsidRPr="002A767A">
        <w:rPr>
          <w:rFonts w:ascii="Arial" w:hAnsi="Arial" w:cs="Arial"/>
          <w:noProof/>
          <w:sz w:val="28"/>
          <w:lang w:eastAsia="it-IT"/>
        </w:rPr>
        <w:t>INDRIZZO ISTITUTO</w:t>
      </w:r>
    </w:p>
    <w:p w14:paraId="24D4448D" w14:textId="77777777" w:rsidR="00481EA2" w:rsidRPr="002A767A" w:rsidRDefault="00481EA2" w:rsidP="00481EA2">
      <w:pPr>
        <w:jc w:val="center"/>
        <w:rPr>
          <w:rFonts w:ascii="Arial" w:hAnsi="Arial" w:cs="Arial"/>
          <w:sz w:val="18"/>
          <w:szCs w:val="18"/>
        </w:rPr>
      </w:pPr>
    </w:p>
    <w:p w14:paraId="7E569B94" w14:textId="77777777" w:rsidR="00481EA2" w:rsidRPr="002A767A" w:rsidRDefault="00481EA2" w:rsidP="00481EA2">
      <w:pPr>
        <w:rPr>
          <w:rFonts w:ascii="Arial" w:hAnsi="Arial" w:cs="Arial"/>
          <w:sz w:val="40"/>
          <w:szCs w:val="40"/>
        </w:rPr>
      </w:pPr>
    </w:p>
    <w:p w14:paraId="5B9B6C1C" w14:textId="77777777" w:rsidR="00481EA2" w:rsidRPr="002A767A" w:rsidRDefault="00481EA2" w:rsidP="00481EA2">
      <w:pPr>
        <w:jc w:val="center"/>
        <w:rPr>
          <w:rFonts w:ascii="Arial" w:hAnsi="Arial" w:cs="Arial"/>
          <w:sz w:val="56"/>
          <w:szCs w:val="56"/>
        </w:rPr>
      </w:pPr>
    </w:p>
    <w:p w14:paraId="748F4503" w14:textId="77777777" w:rsidR="00481EA2" w:rsidRPr="002A767A" w:rsidRDefault="00481EA2" w:rsidP="00481EA2">
      <w:pPr>
        <w:spacing w:after="60"/>
        <w:jc w:val="center"/>
        <w:rPr>
          <w:rFonts w:ascii="Arial" w:hAnsi="Arial" w:cs="Arial"/>
          <w:color w:val="7F7F7F" w:themeColor="text1" w:themeTint="80"/>
          <w:sz w:val="72"/>
          <w:szCs w:val="72"/>
        </w:rPr>
      </w:pPr>
      <w:r w:rsidRPr="002A767A">
        <w:rPr>
          <w:rFonts w:ascii="Arial" w:hAnsi="Arial" w:cs="Arial"/>
          <w:color w:val="7F7F7F" w:themeColor="text1" w:themeTint="80"/>
          <w:sz w:val="72"/>
          <w:szCs w:val="72"/>
        </w:rPr>
        <w:t>LIBRETTO</w:t>
      </w:r>
    </w:p>
    <w:p w14:paraId="375771F0" w14:textId="77777777" w:rsidR="00481EA2" w:rsidRPr="002A767A" w:rsidRDefault="00481EA2" w:rsidP="00481EA2">
      <w:pPr>
        <w:jc w:val="center"/>
        <w:rPr>
          <w:rFonts w:ascii="Arial" w:hAnsi="Arial" w:cs="Arial"/>
          <w:color w:val="7F7F7F" w:themeColor="text1" w:themeTint="80"/>
        </w:rPr>
      </w:pPr>
      <w:r w:rsidRPr="002A767A">
        <w:rPr>
          <w:rFonts w:ascii="Arial" w:hAnsi="Arial" w:cs="Arial"/>
          <w:color w:val="7F7F7F" w:themeColor="text1" w:themeTint="80"/>
          <w:sz w:val="48"/>
          <w:szCs w:val="48"/>
        </w:rPr>
        <w:t>DELLO STUDENTE SULLE COMPETENZE STRATEGICHE NELL’APPRENDIMENTO</w:t>
      </w:r>
    </w:p>
    <w:p w14:paraId="30BAC2C1" w14:textId="77777777" w:rsidR="00481EA2" w:rsidRPr="002A767A" w:rsidRDefault="00481EA2" w:rsidP="00481EA2">
      <w:pPr>
        <w:ind w:left="1416"/>
        <w:rPr>
          <w:rFonts w:ascii="Arial" w:hAnsi="Arial" w:cs="Arial"/>
        </w:rPr>
      </w:pPr>
    </w:p>
    <w:p w14:paraId="07CE334B" w14:textId="77777777" w:rsidR="00481EA2" w:rsidRPr="002A767A" w:rsidRDefault="00481EA2" w:rsidP="00481EA2">
      <w:pPr>
        <w:ind w:left="1416"/>
        <w:rPr>
          <w:rFonts w:ascii="Arial" w:hAnsi="Arial" w:cs="Arial"/>
        </w:rPr>
      </w:pPr>
    </w:p>
    <w:p w14:paraId="0C927B2C" w14:textId="77777777" w:rsidR="00481EA2" w:rsidRPr="002A767A" w:rsidRDefault="00481EA2" w:rsidP="00481EA2">
      <w:pPr>
        <w:ind w:left="1416"/>
        <w:rPr>
          <w:rFonts w:ascii="Arial" w:hAnsi="Arial" w:cs="Arial"/>
        </w:rPr>
      </w:pPr>
    </w:p>
    <w:p w14:paraId="6A8BFFED" w14:textId="77777777" w:rsidR="00481EA2" w:rsidRPr="002A767A" w:rsidRDefault="00481EA2" w:rsidP="00481EA2">
      <w:pPr>
        <w:ind w:left="1416"/>
        <w:rPr>
          <w:rFonts w:ascii="Arial" w:hAnsi="Arial" w:cs="Arial"/>
        </w:rPr>
      </w:pPr>
    </w:p>
    <w:p w14:paraId="17E6291A" w14:textId="77777777" w:rsidR="00481EA2" w:rsidRPr="002A767A" w:rsidRDefault="00481EA2" w:rsidP="00481EA2">
      <w:pPr>
        <w:shd w:val="clear" w:color="auto" w:fill="A6A6A6"/>
        <w:ind w:right="-1"/>
        <w:jc w:val="center"/>
        <w:rPr>
          <w:rFonts w:ascii="Arial" w:hAnsi="Arial" w:cs="Arial"/>
          <w:b/>
          <w:smallCaps/>
          <w:color w:val="FFFFFF"/>
          <w:sz w:val="40"/>
          <w:szCs w:val="28"/>
        </w:rPr>
      </w:pPr>
      <w:r w:rsidRPr="002A767A">
        <w:rPr>
          <w:rFonts w:ascii="Arial" w:hAnsi="Arial" w:cs="Arial"/>
          <w:b/>
          <w:smallCaps/>
          <w:color w:val="FFFFFF"/>
          <w:sz w:val="40"/>
          <w:szCs w:val="28"/>
        </w:rPr>
        <w:t>dati personali dello studente</w:t>
      </w:r>
    </w:p>
    <w:p w14:paraId="73C3838A" w14:textId="77777777" w:rsidR="00481EA2" w:rsidRPr="002A767A" w:rsidRDefault="00481EA2" w:rsidP="00481EA2">
      <w:pPr>
        <w:shd w:val="clear" w:color="auto" w:fill="D9D9D9"/>
        <w:spacing w:after="240"/>
        <w:ind w:firstLine="851"/>
        <w:rPr>
          <w:rFonts w:ascii="Arial" w:hAnsi="Arial" w:cs="Arial"/>
          <w:sz w:val="28"/>
          <w:szCs w:val="28"/>
        </w:rPr>
      </w:pPr>
    </w:p>
    <w:p w14:paraId="2E9A2EB5" w14:textId="77777777" w:rsidR="00481EA2" w:rsidRPr="002A767A" w:rsidRDefault="00481EA2" w:rsidP="00481EA2">
      <w:pPr>
        <w:shd w:val="clear" w:color="auto" w:fill="D9D9D9"/>
        <w:spacing w:after="240"/>
        <w:ind w:firstLine="567"/>
        <w:jc w:val="both"/>
        <w:rPr>
          <w:rFonts w:ascii="Arial" w:hAnsi="Arial" w:cs="Arial"/>
          <w:color w:val="262626" w:themeColor="text1" w:themeTint="D9"/>
          <w:sz w:val="28"/>
          <w:szCs w:val="28"/>
        </w:rPr>
      </w:pPr>
      <w:r w:rsidRPr="002A767A">
        <w:rPr>
          <w:rFonts w:ascii="Arial" w:hAnsi="Arial" w:cs="Arial"/>
          <w:color w:val="262626" w:themeColor="text1" w:themeTint="D9"/>
          <w:sz w:val="28"/>
          <w:szCs w:val="28"/>
        </w:rPr>
        <w:t xml:space="preserve">Cognome </w:t>
      </w:r>
      <w:proofErr w:type="gramStart"/>
      <w:r w:rsidRPr="002A767A">
        <w:rPr>
          <w:rFonts w:ascii="Arial" w:hAnsi="Arial" w:cs="Arial"/>
          <w:color w:val="262626" w:themeColor="text1" w:themeTint="D9"/>
          <w:sz w:val="28"/>
          <w:szCs w:val="28"/>
        </w:rPr>
        <w:t xml:space="preserve">Nome: </w:t>
      </w:r>
      <w:r w:rsidRPr="002A767A">
        <w:rPr>
          <w:rFonts w:ascii="Arial" w:hAnsi="Arial" w:cs="Arial"/>
          <w:color w:val="262626" w:themeColor="text1" w:themeTint="D9"/>
          <w:szCs w:val="28"/>
        </w:rPr>
        <w:t xml:space="preserve">  </w:t>
      </w:r>
      <w:proofErr w:type="gramEnd"/>
      <w:sdt>
        <w:sdtPr>
          <w:rPr>
            <w:rFonts w:ascii="Arial" w:hAnsi="Arial" w:cs="Arial"/>
            <w:color w:val="262626" w:themeColor="text1" w:themeTint="D9"/>
            <w:szCs w:val="28"/>
          </w:rPr>
          <w:id w:val="546950562"/>
          <w:placeholder>
            <w:docPart w:val="1FD9CED0FA9E4D6DBA8259E2392D976A"/>
          </w:placeholder>
          <w:showingPlcHdr/>
          <w:text/>
        </w:sdtPr>
        <w:sdtEndPr/>
        <w:sdtContent>
          <w:r w:rsidR="00B16615" w:rsidRPr="002A767A">
            <w:rPr>
              <w:rStyle w:val="Testosegnaposto"/>
              <w:rFonts w:ascii="Arial" w:hAnsi="Arial" w:cs="Arial"/>
              <w:shd w:val="clear" w:color="auto" w:fill="FFFFCC"/>
            </w:rPr>
            <w:t>Fare clic qui per immettere testo.</w:t>
          </w:r>
        </w:sdtContent>
      </w:sdt>
    </w:p>
    <w:p w14:paraId="6BFEAD0B" w14:textId="77777777" w:rsidR="00481EA2" w:rsidRPr="002A767A" w:rsidRDefault="00481EA2" w:rsidP="00481EA2">
      <w:pPr>
        <w:shd w:val="clear" w:color="auto" w:fill="D9D9D9"/>
        <w:spacing w:after="240"/>
        <w:ind w:firstLine="567"/>
        <w:jc w:val="both"/>
        <w:rPr>
          <w:rFonts w:ascii="Arial" w:hAnsi="Arial" w:cs="Arial"/>
          <w:color w:val="262626" w:themeColor="text1" w:themeTint="D9"/>
          <w:sz w:val="28"/>
          <w:szCs w:val="28"/>
        </w:rPr>
      </w:pPr>
      <w:r w:rsidRPr="002A767A">
        <w:rPr>
          <w:rFonts w:ascii="Arial" w:hAnsi="Arial" w:cs="Arial"/>
          <w:color w:val="262626" w:themeColor="text1" w:themeTint="D9"/>
          <w:sz w:val="28"/>
          <w:szCs w:val="28"/>
        </w:rPr>
        <w:t xml:space="preserve">Classe e Sezione: </w:t>
      </w:r>
      <w:sdt>
        <w:sdtPr>
          <w:rPr>
            <w:rFonts w:ascii="Arial" w:hAnsi="Arial" w:cs="Arial"/>
            <w:color w:val="262626" w:themeColor="text1" w:themeTint="D9"/>
            <w:sz w:val="28"/>
            <w:szCs w:val="28"/>
          </w:rPr>
          <w:id w:val="-1311477879"/>
          <w:placeholder>
            <w:docPart w:val="1FD9CED0FA9E4D6DBA8259E2392D976A"/>
          </w:placeholder>
          <w:showingPlcHdr/>
          <w:text/>
        </w:sdtPr>
        <w:sdtEndPr/>
        <w:sdtContent>
          <w:r w:rsidR="00B16615" w:rsidRPr="002A767A">
            <w:rPr>
              <w:rStyle w:val="Testosegnaposto"/>
              <w:rFonts w:ascii="Arial" w:hAnsi="Arial" w:cs="Arial"/>
              <w:shd w:val="clear" w:color="auto" w:fill="FFFFCC"/>
            </w:rPr>
            <w:t>Fare clic qui per immettere testo.</w:t>
          </w:r>
        </w:sdtContent>
      </w:sdt>
    </w:p>
    <w:p w14:paraId="2441704A" w14:textId="77777777" w:rsidR="00481EA2" w:rsidRPr="002A767A" w:rsidRDefault="00481EA2" w:rsidP="00481EA2">
      <w:pPr>
        <w:shd w:val="clear" w:color="auto" w:fill="D9D9D9"/>
        <w:spacing w:after="240"/>
        <w:ind w:firstLine="567"/>
        <w:jc w:val="both"/>
        <w:rPr>
          <w:rFonts w:ascii="Arial" w:hAnsi="Arial" w:cs="Arial"/>
          <w:color w:val="262626" w:themeColor="text1" w:themeTint="D9"/>
          <w:sz w:val="28"/>
          <w:szCs w:val="28"/>
          <w:shd w:val="clear" w:color="auto" w:fill="FFFFFF"/>
        </w:rPr>
      </w:pPr>
      <w:r w:rsidRPr="002A767A">
        <w:rPr>
          <w:rFonts w:ascii="Arial" w:hAnsi="Arial" w:cs="Arial"/>
          <w:color w:val="262626" w:themeColor="text1" w:themeTint="D9"/>
          <w:sz w:val="28"/>
          <w:szCs w:val="28"/>
        </w:rPr>
        <w:t xml:space="preserve">Anno </w:t>
      </w:r>
      <w:proofErr w:type="gramStart"/>
      <w:r w:rsidRPr="002A767A">
        <w:rPr>
          <w:rFonts w:ascii="Arial" w:hAnsi="Arial" w:cs="Arial"/>
          <w:color w:val="262626" w:themeColor="text1" w:themeTint="D9"/>
          <w:sz w:val="28"/>
          <w:szCs w:val="28"/>
        </w:rPr>
        <w:t xml:space="preserve">Scolastico:   </w:t>
      </w:r>
      <w:proofErr w:type="gramEnd"/>
      <w:sdt>
        <w:sdtPr>
          <w:rPr>
            <w:rFonts w:ascii="Arial" w:hAnsi="Arial" w:cs="Arial"/>
            <w:color w:val="262626" w:themeColor="text1" w:themeTint="D9"/>
            <w:sz w:val="28"/>
            <w:szCs w:val="28"/>
          </w:rPr>
          <w:id w:val="1765956243"/>
          <w:placeholder>
            <w:docPart w:val="1FD9CED0FA9E4D6DBA8259E2392D976A"/>
          </w:placeholder>
          <w:showingPlcHdr/>
          <w:text/>
        </w:sdtPr>
        <w:sdtEndPr/>
        <w:sdtContent>
          <w:r w:rsidR="00B16615" w:rsidRPr="002A767A">
            <w:rPr>
              <w:rStyle w:val="Testosegnaposto"/>
              <w:rFonts w:ascii="Arial" w:hAnsi="Arial" w:cs="Arial"/>
              <w:shd w:val="clear" w:color="auto" w:fill="FFFFCC"/>
            </w:rPr>
            <w:t>Fare clic qui per immettere testo.</w:t>
          </w:r>
        </w:sdtContent>
      </w:sdt>
    </w:p>
    <w:p w14:paraId="7D7D92EE" w14:textId="77777777" w:rsidR="00481EA2" w:rsidRPr="002A767A" w:rsidRDefault="00481EA2" w:rsidP="00481EA2">
      <w:pPr>
        <w:shd w:val="clear" w:color="auto" w:fill="D9D9D9"/>
        <w:spacing w:after="240"/>
        <w:ind w:firstLine="851"/>
        <w:rPr>
          <w:rFonts w:ascii="Arial" w:hAnsi="Arial" w:cs="Arial"/>
          <w:sz w:val="28"/>
          <w:szCs w:val="28"/>
        </w:rPr>
      </w:pPr>
    </w:p>
    <w:p w14:paraId="557AC2AD" w14:textId="77777777" w:rsidR="00481EA2" w:rsidRPr="002A767A" w:rsidRDefault="00481EA2" w:rsidP="00481EA2">
      <w:pPr>
        <w:ind w:left="1416"/>
        <w:rPr>
          <w:rFonts w:ascii="Arial" w:hAnsi="Arial" w:cs="Arial"/>
          <w:sz w:val="28"/>
          <w:szCs w:val="28"/>
        </w:rPr>
      </w:pPr>
    </w:p>
    <w:p w14:paraId="618B3765" w14:textId="77777777" w:rsidR="00481EA2" w:rsidRPr="002A767A" w:rsidRDefault="00481EA2" w:rsidP="00481EA2">
      <w:pPr>
        <w:ind w:left="567" w:right="567"/>
        <w:jc w:val="both"/>
        <w:rPr>
          <w:rFonts w:ascii="Arial" w:hAnsi="Arial" w:cs="Arial"/>
          <w:sz w:val="20"/>
        </w:rPr>
      </w:pPr>
    </w:p>
    <w:p w14:paraId="34D901A6" w14:textId="77777777" w:rsidR="00481EA2" w:rsidRPr="002A767A" w:rsidRDefault="00481EA2" w:rsidP="00481EA2">
      <w:pPr>
        <w:spacing w:line="276" w:lineRule="auto"/>
        <w:ind w:left="567" w:right="567"/>
        <w:jc w:val="both"/>
        <w:rPr>
          <w:rFonts w:ascii="Arial" w:hAnsi="Arial" w:cs="Arial"/>
          <w:i/>
          <w:color w:val="404040" w:themeColor="text1" w:themeTint="BF"/>
          <w:sz w:val="20"/>
        </w:rPr>
      </w:pPr>
      <w:r w:rsidRPr="002A767A">
        <w:rPr>
          <w:rFonts w:ascii="Arial" w:hAnsi="Arial" w:cs="Arial"/>
          <w:i/>
          <w:color w:val="404040" w:themeColor="text1" w:themeTint="BF"/>
          <w:sz w:val="20"/>
        </w:rPr>
        <w:t>Questo libretto può esserti utile per</w:t>
      </w:r>
    </w:p>
    <w:p w14:paraId="0420FCA0" w14:textId="77777777" w:rsidR="00481EA2" w:rsidRPr="002A767A" w:rsidRDefault="00481EA2" w:rsidP="00481EA2">
      <w:pPr>
        <w:spacing w:line="276" w:lineRule="auto"/>
        <w:ind w:left="567" w:right="567"/>
        <w:jc w:val="both"/>
        <w:rPr>
          <w:rFonts w:ascii="Arial" w:hAnsi="Arial" w:cs="Arial"/>
          <w:i/>
          <w:color w:val="404040" w:themeColor="text1" w:themeTint="BF"/>
          <w:sz w:val="20"/>
        </w:rPr>
      </w:pPr>
      <w:r w:rsidRPr="002A767A">
        <w:rPr>
          <w:rFonts w:ascii="Arial" w:hAnsi="Arial" w:cs="Arial"/>
          <w:b/>
          <w:i/>
          <w:color w:val="404040" w:themeColor="text1" w:themeTint="BF"/>
          <w:sz w:val="20"/>
        </w:rPr>
        <w:t>- riflettere</w:t>
      </w:r>
      <w:r w:rsidRPr="002A767A">
        <w:rPr>
          <w:rFonts w:ascii="Arial" w:hAnsi="Arial" w:cs="Arial"/>
          <w:i/>
          <w:color w:val="404040" w:themeColor="text1" w:themeTint="BF"/>
          <w:sz w:val="20"/>
        </w:rPr>
        <w:t xml:space="preserve"> sul modo in cui sei abituato a studiare, sulle difficoltà che incontri nel lavoro scolastico e sulle strategie che metti in atto per imparare,</w:t>
      </w:r>
    </w:p>
    <w:p w14:paraId="008825E6" w14:textId="77777777" w:rsidR="00481EA2" w:rsidRPr="002A767A" w:rsidRDefault="00481EA2" w:rsidP="00481EA2">
      <w:pPr>
        <w:spacing w:line="276" w:lineRule="auto"/>
        <w:ind w:left="567" w:right="567"/>
        <w:jc w:val="both"/>
        <w:rPr>
          <w:rFonts w:ascii="Arial" w:hAnsi="Arial" w:cs="Arial"/>
          <w:i/>
          <w:color w:val="404040" w:themeColor="text1" w:themeTint="BF"/>
          <w:sz w:val="20"/>
        </w:rPr>
      </w:pPr>
      <w:r w:rsidRPr="002A767A">
        <w:rPr>
          <w:rFonts w:ascii="Arial" w:hAnsi="Arial" w:cs="Arial"/>
          <w:b/>
          <w:i/>
          <w:color w:val="404040" w:themeColor="text1" w:themeTint="BF"/>
          <w:sz w:val="20"/>
        </w:rPr>
        <w:t>- conoscere e migliorare</w:t>
      </w:r>
      <w:r w:rsidRPr="002A767A">
        <w:rPr>
          <w:rFonts w:ascii="Arial" w:hAnsi="Arial" w:cs="Arial"/>
          <w:i/>
          <w:color w:val="404040" w:themeColor="text1" w:themeTint="BF"/>
          <w:sz w:val="20"/>
        </w:rPr>
        <w:t xml:space="preserve"> le tue strategie di apprendimento, </w:t>
      </w:r>
    </w:p>
    <w:p w14:paraId="02229CA2" w14:textId="77777777" w:rsidR="00481EA2" w:rsidRPr="002A767A" w:rsidRDefault="00481EA2" w:rsidP="00481EA2">
      <w:pPr>
        <w:spacing w:line="276" w:lineRule="auto"/>
        <w:ind w:left="567" w:right="567"/>
        <w:jc w:val="both"/>
        <w:rPr>
          <w:rFonts w:ascii="Arial" w:hAnsi="Arial" w:cs="Arial"/>
          <w:i/>
          <w:color w:val="404040" w:themeColor="text1" w:themeTint="BF"/>
          <w:sz w:val="20"/>
        </w:rPr>
      </w:pPr>
      <w:r w:rsidRPr="002A767A">
        <w:rPr>
          <w:rFonts w:ascii="Arial" w:hAnsi="Arial" w:cs="Arial"/>
          <w:b/>
          <w:i/>
          <w:color w:val="404040" w:themeColor="text1" w:themeTint="BF"/>
          <w:sz w:val="20"/>
        </w:rPr>
        <w:t>- documentare</w:t>
      </w:r>
      <w:r w:rsidRPr="002A767A">
        <w:rPr>
          <w:rFonts w:ascii="Arial" w:hAnsi="Arial" w:cs="Arial"/>
          <w:i/>
          <w:color w:val="404040" w:themeColor="text1" w:themeTint="BF"/>
          <w:sz w:val="20"/>
        </w:rPr>
        <w:t xml:space="preserve"> i progressi e il cammino che farai, con la guida di un insegnante.</w:t>
      </w:r>
    </w:p>
    <w:p w14:paraId="04DFAF8C" w14:textId="77777777" w:rsidR="00481EA2" w:rsidRPr="002A767A" w:rsidRDefault="00481EA2" w:rsidP="00481EA2">
      <w:pPr>
        <w:spacing w:line="276" w:lineRule="auto"/>
        <w:ind w:left="567" w:right="567"/>
        <w:jc w:val="both"/>
        <w:rPr>
          <w:rFonts w:ascii="Arial" w:hAnsi="Arial" w:cs="Arial"/>
          <w:i/>
          <w:color w:val="404040" w:themeColor="text1" w:themeTint="BF"/>
          <w:sz w:val="20"/>
        </w:rPr>
      </w:pPr>
    </w:p>
    <w:p w14:paraId="145E51C8" w14:textId="77777777" w:rsidR="00481EA2" w:rsidRPr="002A767A" w:rsidRDefault="00481EA2" w:rsidP="00481EA2">
      <w:pPr>
        <w:spacing w:line="276" w:lineRule="auto"/>
        <w:ind w:left="567" w:right="567"/>
        <w:jc w:val="both"/>
        <w:rPr>
          <w:rFonts w:ascii="Arial" w:hAnsi="Arial" w:cs="Arial"/>
          <w:i/>
          <w:color w:val="404040" w:themeColor="text1" w:themeTint="BF"/>
          <w:sz w:val="20"/>
        </w:rPr>
      </w:pPr>
      <w:r w:rsidRPr="002A767A">
        <w:rPr>
          <w:rFonts w:ascii="Arial" w:hAnsi="Arial" w:cs="Arial"/>
          <w:i/>
          <w:color w:val="404040" w:themeColor="text1" w:themeTint="BF"/>
          <w:sz w:val="20"/>
        </w:rPr>
        <w:t xml:space="preserve">Se assumerai da </w:t>
      </w:r>
      <w:r w:rsidRPr="002A767A">
        <w:rPr>
          <w:rFonts w:ascii="Arial" w:hAnsi="Arial" w:cs="Arial"/>
          <w:b/>
          <w:i/>
          <w:color w:val="404040" w:themeColor="text1" w:themeTint="BF"/>
          <w:sz w:val="20"/>
        </w:rPr>
        <w:t>protagonista</w:t>
      </w:r>
      <w:r w:rsidRPr="002A767A">
        <w:rPr>
          <w:rFonts w:ascii="Arial" w:hAnsi="Arial" w:cs="Arial"/>
          <w:i/>
          <w:color w:val="404040" w:themeColor="text1" w:themeTint="BF"/>
          <w:sz w:val="20"/>
        </w:rPr>
        <w:t xml:space="preserve"> questa proposta e se saprai approfittare dell’aiuto che ti sarà offerto dall’insegnante sarà più facile per te imparare strategie di studio più efficaci e migliorare i tuoi risultati a scuola. </w:t>
      </w:r>
    </w:p>
    <w:p w14:paraId="01742E8A" w14:textId="77777777" w:rsidR="00481EA2" w:rsidRPr="002A767A" w:rsidRDefault="00481EA2" w:rsidP="00481EA2">
      <w:pPr>
        <w:spacing w:line="276" w:lineRule="auto"/>
        <w:ind w:left="567" w:right="567"/>
        <w:jc w:val="both"/>
        <w:rPr>
          <w:rFonts w:ascii="Arial" w:hAnsi="Arial" w:cs="Arial"/>
          <w:i/>
          <w:color w:val="404040" w:themeColor="text1" w:themeTint="BF"/>
          <w:sz w:val="20"/>
        </w:rPr>
      </w:pPr>
    </w:p>
    <w:p w14:paraId="612A0613" w14:textId="77777777" w:rsidR="00481EA2" w:rsidRPr="002A767A" w:rsidRDefault="00481EA2" w:rsidP="00481EA2">
      <w:pPr>
        <w:spacing w:line="276" w:lineRule="auto"/>
        <w:ind w:left="567" w:right="567"/>
        <w:jc w:val="both"/>
        <w:rPr>
          <w:rFonts w:ascii="Arial" w:hAnsi="Arial" w:cs="Arial"/>
          <w:i/>
          <w:color w:val="404040" w:themeColor="text1" w:themeTint="BF"/>
          <w:sz w:val="20"/>
        </w:rPr>
      </w:pPr>
      <w:r w:rsidRPr="002A767A">
        <w:rPr>
          <w:rFonts w:ascii="Arial" w:hAnsi="Arial" w:cs="Arial"/>
          <w:i/>
          <w:color w:val="404040" w:themeColor="text1" w:themeTint="BF"/>
          <w:sz w:val="20"/>
        </w:rPr>
        <w:t xml:space="preserve">La compilazione del libretto è affidata alla tua </w:t>
      </w:r>
      <w:r w:rsidRPr="002A767A">
        <w:rPr>
          <w:rFonts w:ascii="Arial" w:hAnsi="Arial" w:cs="Arial"/>
          <w:b/>
          <w:i/>
          <w:color w:val="404040" w:themeColor="text1" w:themeTint="BF"/>
          <w:sz w:val="20"/>
        </w:rPr>
        <w:t>responsabilità e iniziativa</w:t>
      </w:r>
      <w:r w:rsidRPr="002A767A">
        <w:rPr>
          <w:rFonts w:ascii="Arial" w:hAnsi="Arial" w:cs="Arial"/>
          <w:i/>
          <w:color w:val="404040" w:themeColor="text1" w:themeTint="BF"/>
          <w:sz w:val="20"/>
        </w:rPr>
        <w:t>.</w:t>
      </w:r>
      <w:r w:rsidR="00D66D61" w:rsidRPr="002A767A">
        <w:rPr>
          <w:rFonts w:ascii="Arial" w:hAnsi="Arial" w:cs="Arial"/>
          <w:i/>
          <w:color w:val="404040" w:themeColor="text1" w:themeTint="BF"/>
          <w:sz w:val="20"/>
        </w:rPr>
        <w:t xml:space="preserve"> </w:t>
      </w:r>
      <w:r w:rsidRPr="002A767A">
        <w:rPr>
          <w:rFonts w:ascii="Arial" w:hAnsi="Arial" w:cs="Arial"/>
          <w:i/>
          <w:color w:val="404040" w:themeColor="text1" w:themeTint="BF"/>
          <w:sz w:val="20"/>
        </w:rPr>
        <w:t xml:space="preserve">Il documento sarà conservato a scuola, ma sarà a tua disposizione quando vorrai aggiornarlo. </w:t>
      </w:r>
    </w:p>
    <w:p w14:paraId="2437EB9C" w14:textId="77777777" w:rsidR="008734FF" w:rsidRPr="002A767A" w:rsidRDefault="008734FF" w:rsidP="00481EA2">
      <w:pPr>
        <w:spacing w:line="360" w:lineRule="auto"/>
        <w:ind w:left="567" w:right="567"/>
        <w:jc w:val="right"/>
        <w:rPr>
          <w:rFonts w:ascii="Arial" w:hAnsi="Arial" w:cs="Arial"/>
          <w:b/>
          <w:i/>
          <w:color w:val="404040" w:themeColor="text1" w:themeTint="BF"/>
        </w:rPr>
      </w:pPr>
    </w:p>
    <w:p w14:paraId="10568369" w14:textId="77777777" w:rsidR="00E25275" w:rsidRPr="002A767A" w:rsidRDefault="00481EA2" w:rsidP="00481EA2">
      <w:pPr>
        <w:spacing w:line="360" w:lineRule="auto"/>
        <w:ind w:left="567" w:right="567"/>
        <w:jc w:val="right"/>
        <w:rPr>
          <w:rFonts w:ascii="Arial" w:hAnsi="Arial" w:cs="Arial"/>
          <w:b/>
          <w:i/>
          <w:color w:val="404040" w:themeColor="text1" w:themeTint="BF"/>
        </w:rPr>
      </w:pPr>
      <w:r w:rsidRPr="002A767A">
        <w:rPr>
          <w:rFonts w:ascii="Arial" w:hAnsi="Arial" w:cs="Arial"/>
          <w:b/>
          <w:i/>
          <w:color w:val="404040" w:themeColor="text1" w:themeTint="BF"/>
        </w:rPr>
        <w:t>Buon lavoro!</w:t>
      </w:r>
    </w:p>
    <w:p w14:paraId="61FC0E69" w14:textId="77777777" w:rsidR="00E25275" w:rsidRPr="002A767A" w:rsidRDefault="00E25275">
      <w:pPr>
        <w:rPr>
          <w:rFonts w:ascii="Arial" w:hAnsi="Arial" w:cs="Arial"/>
          <w:b/>
          <w:i/>
          <w:color w:val="404040" w:themeColor="text1" w:themeTint="BF"/>
        </w:rPr>
      </w:pPr>
      <w:r w:rsidRPr="002A767A">
        <w:rPr>
          <w:rFonts w:ascii="Arial" w:hAnsi="Arial" w:cs="Arial"/>
          <w:b/>
          <w:i/>
          <w:color w:val="404040" w:themeColor="text1" w:themeTint="BF"/>
        </w:rPr>
        <w:br w:type="page"/>
      </w:r>
    </w:p>
    <w:p w14:paraId="1DC1C5FC" w14:textId="77777777" w:rsidR="00481EA2" w:rsidRPr="002A767A" w:rsidRDefault="00481EA2" w:rsidP="00481EA2">
      <w:pPr>
        <w:shd w:val="clear" w:color="auto" w:fill="A6A6A6"/>
        <w:ind w:right="-1"/>
        <w:jc w:val="center"/>
        <w:rPr>
          <w:rFonts w:ascii="Arial" w:hAnsi="Arial" w:cs="Arial"/>
          <w:color w:val="FFFFFF"/>
          <w:sz w:val="28"/>
          <w:szCs w:val="38"/>
        </w:rPr>
      </w:pPr>
      <w:r w:rsidRPr="002A767A">
        <w:rPr>
          <w:rFonts w:ascii="Arial" w:hAnsi="Arial" w:cs="Arial"/>
          <w:color w:val="FFFFFF"/>
          <w:sz w:val="28"/>
          <w:szCs w:val="38"/>
        </w:rPr>
        <w:lastRenderedPageBreak/>
        <w:t>1. CONOSCO LE MIE STRATEGIE DI APPRENDIMENTO</w:t>
      </w:r>
    </w:p>
    <w:p w14:paraId="2DD52758" w14:textId="77777777" w:rsidR="00481EA2" w:rsidRPr="002A767A" w:rsidRDefault="00481EA2" w:rsidP="00481EA2">
      <w:pPr>
        <w:rPr>
          <w:rFonts w:ascii="Arial" w:hAnsi="Arial" w:cs="Arial"/>
          <w:b/>
        </w:rPr>
      </w:pPr>
    </w:p>
    <w:p w14:paraId="655329CB" w14:textId="77777777" w:rsidR="00481EA2" w:rsidRPr="002A767A" w:rsidRDefault="00481EA2" w:rsidP="00481EA2">
      <w:pPr>
        <w:shd w:val="clear" w:color="auto" w:fill="F2F2F2" w:themeFill="background1" w:themeFillShade="F2"/>
        <w:jc w:val="center"/>
        <w:rPr>
          <w:rFonts w:ascii="Arial" w:hAnsi="Arial" w:cs="Arial"/>
          <w:b/>
          <w:i/>
          <w:sz w:val="16"/>
          <w:szCs w:val="16"/>
        </w:rPr>
      </w:pPr>
    </w:p>
    <w:p w14:paraId="42772DE2" w14:textId="77777777" w:rsidR="00481EA2" w:rsidRPr="002A767A" w:rsidRDefault="00481EA2" w:rsidP="00481EA2">
      <w:pPr>
        <w:shd w:val="clear" w:color="auto" w:fill="F2F2F2" w:themeFill="background1" w:themeFillShade="F2"/>
        <w:jc w:val="center"/>
        <w:rPr>
          <w:rFonts w:ascii="Arial" w:hAnsi="Arial" w:cs="Arial"/>
          <w:i/>
        </w:rPr>
      </w:pPr>
      <w:r w:rsidRPr="002A767A">
        <w:rPr>
          <w:rFonts w:ascii="Arial" w:hAnsi="Arial" w:cs="Arial"/>
          <w:b/>
          <w:i/>
        </w:rPr>
        <w:t>Vuoi migliorare le tue strategie di apprendimento?</w:t>
      </w:r>
    </w:p>
    <w:p w14:paraId="71280879" w14:textId="77777777" w:rsidR="00481EA2" w:rsidRPr="002A767A" w:rsidRDefault="00481EA2" w:rsidP="00481EA2">
      <w:pPr>
        <w:shd w:val="clear" w:color="auto" w:fill="F2F2F2" w:themeFill="background1" w:themeFillShade="F2"/>
        <w:jc w:val="center"/>
        <w:rPr>
          <w:rFonts w:ascii="Arial" w:hAnsi="Arial" w:cs="Arial"/>
          <w:b/>
          <w:i/>
        </w:rPr>
      </w:pPr>
      <w:r w:rsidRPr="002A767A">
        <w:rPr>
          <w:rFonts w:ascii="Arial" w:hAnsi="Arial" w:cs="Arial"/>
          <w:b/>
          <w:i/>
        </w:rPr>
        <w:t>Per prima cosa devi imparare a conoscerle.</w:t>
      </w:r>
    </w:p>
    <w:p w14:paraId="27D9EDD7" w14:textId="77777777" w:rsidR="00481EA2" w:rsidRPr="002A767A" w:rsidRDefault="00481EA2" w:rsidP="005E1DED">
      <w:pPr>
        <w:shd w:val="clear" w:color="auto" w:fill="F2F2F2" w:themeFill="background1" w:themeFillShade="F2"/>
        <w:rPr>
          <w:rFonts w:ascii="Arial" w:hAnsi="Arial" w:cs="Arial"/>
          <w:i/>
          <w:sz w:val="16"/>
          <w:szCs w:val="16"/>
        </w:rPr>
      </w:pPr>
    </w:p>
    <w:p w14:paraId="6E860986" w14:textId="77777777" w:rsidR="00481EA2" w:rsidRPr="002A767A" w:rsidRDefault="008734FF" w:rsidP="00481EA2">
      <w:pPr>
        <w:rPr>
          <w:rFonts w:ascii="Arial" w:hAnsi="Arial" w:cs="Arial"/>
          <w:b/>
          <w:sz w:val="18"/>
        </w:rPr>
      </w:pPr>
      <w:r w:rsidRPr="002A767A">
        <w:rPr>
          <w:rFonts w:ascii="Arial" w:hAnsi="Arial" w:cs="Arial"/>
          <w:noProof/>
          <w:lang w:eastAsia="it-IT"/>
        </w:rPr>
        <w:drawing>
          <wp:anchor distT="0" distB="0" distL="114300" distR="114300" simplePos="0" relativeHeight="251662336" behindDoc="1" locked="0" layoutInCell="1" allowOverlap="1" wp14:anchorId="41E7ABD4" wp14:editId="6FB7ADE4">
            <wp:simplePos x="0" y="0"/>
            <wp:positionH relativeFrom="column">
              <wp:posOffset>11430</wp:posOffset>
            </wp:positionH>
            <wp:positionV relativeFrom="paragraph">
              <wp:posOffset>64135</wp:posOffset>
            </wp:positionV>
            <wp:extent cx="219075" cy="245110"/>
            <wp:effectExtent l="44133" t="51117" r="15557" b="53658"/>
            <wp:wrapNone/>
            <wp:docPr id="288" name="Immagine 288" descr="http://www.dracmaservice.it/images/img_manina_bnc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dracmaservice.it/images/img_manina_bnc.gif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6735684">
                      <a:off x="0" y="0"/>
                      <a:ext cx="219075" cy="24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285144" w14:textId="77777777" w:rsidR="00481EA2" w:rsidRPr="002A767A" w:rsidRDefault="008734FF" w:rsidP="005E1DED">
      <w:pPr>
        <w:rPr>
          <w:rFonts w:ascii="Arial" w:hAnsi="Arial" w:cs="Arial"/>
          <w:b/>
          <w:i/>
        </w:rPr>
      </w:pPr>
      <w:r w:rsidRPr="002A767A">
        <w:rPr>
          <w:rFonts w:ascii="Arial" w:hAnsi="Arial" w:cs="Arial"/>
          <w:i/>
          <w:sz w:val="20"/>
        </w:rPr>
        <w:t xml:space="preserve">        </w:t>
      </w:r>
      <w:r w:rsidR="00481EA2" w:rsidRPr="002A767A">
        <w:rPr>
          <w:rFonts w:ascii="Arial" w:hAnsi="Arial" w:cs="Arial"/>
          <w:b/>
          <w:i/>
        </w:rPr>
        <w:t xml:space="preserve">Rifletti sui risultati </w:t>
      </w:r>
      <w:r w:rsidR="005E1DED" w:rsidRPr="002A767A">
        <w:rPr>
          <w:rFonts w:ascii="Arial" w:hAnsi="Arial" w:cs="Arial"/>
          <w:b/>
          <w:i/>
        </w:rPr>
        <w:t>ottenuti nel</w:t>
      </w:r>
      <w:r w:rsidR="00481EA2" w:rsidRPr="002A767A">
        <w:rPr>
          <w:rFonts w:ascii="Arial" w:hAnsi="Arial" w:cs="Arial"/>
          <w:b/>
          <w:i/>
        </w:rPr>
        <w:t xml:space="preserve"> </w:t>
      </w:r>
      <w:r w:rsidR="005E1DED" w:rsidRPr="002A767A">
        <w:rPr>
          <w:rFonts w:ascii="Arial" w:hAnsi="Arial" w:cs="Arial"/>
          <w:b/>
          <w:i/>
        </w:rPr>
        <w:t>Questionario (QSA)</w:t>
      </w:r>
      <w:r w:rsidR="00481EA2" w:rsidRPr="002A767A">
        <w:rPr>
          <w:rFonts w:ascii="Arial" w:hAnsi="Arial" w:cs="Arial"/>
          <w:b/>
          <w:i/>
        </w:rPr>
        <w:t xml:space="preserve"> e domandati: </w:t>
      </w:r>
    </w:p>
    <w:p w14:paraId="50C273A5" w14:textId="77777777" w:rsidR="00481EA2" w:rsidRPr="002A767A" w:rsidRDefault="00481EA2" w:rsidP="00481EA2">
      <w:pPr>
        <w:ind w:firstLine="360"/>
        <w:jc w:val="both"/>
        <w:rPr>
          <w:rFonts w:ascii="Arial" w:hAnsi="Arial" w:cs="Arial"/>
          <w:i/>
        </w:rPr>
      </w:pPr>
      <w:r w:rsidRPr="002A767A">
        <w:rPr>
          <w:rFonts w:ascii="Arial" w:hAnsi="Arial" w:cs="Arial"/>
          <w:i/>
        </w:rPr>
        <w:t xml:space="preserve"> - Quali sono i punti di debolezza </w:t>
      </w:r>
      <w:r w:rsidR="005E1DED" w:rsidRPr="002A767A">
        <w:rPr>
          <w:rFonts w:ascii="Arial" w:hAnsi="Arial" w:cs="Arial"/>
          <w:i/>
        </w:rPr>
        <w:t xml:space="preserve">che mi riconosco e </w:t>
      </w:r>
      <w:r w:rsidRPr="002A767A">
        <w:rPr>
          <w:rFonts w:ascii="Arial" w:hAnsi="Arial" w:cs="Arial"/>
          <w:i/>
        </w:rPr>
        <w:t xml:space="preserve">sui quali voglio intervenire? </w:t>
      </w:r>
    </w:p>
    <w:p w14:paraId="4EDB67E4" w14:textId="77777777" w:rsidR="00481EA2" w:rsidRPr="002A767A" w:rsidRDefault="00481EA2" w:rsidP="00481EA2">
      <w:pPr>
        <w:ind w:left="360"/>
        <w:jc w:val="both"/>
        <w:rPr>
          <w:rFonts w:ascii="Arial" w:hAnsi="Arial" w:cs="Arial"/>
          <w:i/>
        </w:rPr>
      </w:pPr>
      <w:r w:rsidRPr="002A767A">
        <w:rPr>
          <w:rFonts w:ascii="Arial" w:hAnsi="Arial" w:cs="Arial"/>
          <w:i/>
        </w:rPr>
        <w:t xml:space="preserve"> - Quali sono i punti di forza che posso valorizzare e potenziare?</w:t>
      </w:r>
    </w:p>
    <w:p w14:paraId="522D85B2" w14:textId="77777777" w:rsidR="00481EA2" w:rsidRPr="002A767A" w:rsidRDefault="00481EA2" w:rsidP="00481EA2">
      <w:pPr>
        <w:ind w:left="360"/>
        <w:jc w:val="both"/>
        <w:rPr>
          <w:rFonts w:ascii="Arial" w:hAnsi="Arial" w:cs="Arial"/>
          <w:i/>
        </w:rPr>
      </w:pPr>
    </w:p>
    <w:p w14:paraId="376EDEC6" w14:textId="77777777" w:rsidR="00481EA2" w:rsidRPr="002A767A" w:rsidRDefault="00481EA2" w:rsidP="00481EA2">
      <w:pPr>
        <w:tabs>
          <w:tab w:val="left" w:pos="2410"/>
        </w:tabs>
        <w:spacing w:before="60"/>
        <w:rPr>
          <w:rFonts w:ascii="Arial" w:hAnsi="Arial" w:cs="Arial"/>
          <w:i/>
          <w:szCs w:val="20"/>
        </w:rPr>
      </w:pPr>
      <w:r w:rsidRPr="002A767A">
        <w:rPr>
          <w:rFonts w:ascii="Arial" w:hAnsi="Arial" w:cs="Arial"/>
          <w:noProof/>
          <w:lang w:eastAsia="it-IT"/>
        </w:rPr>
        <w:drawing>
          <wp:anchor distT="0" distB="0" distL="114300" distR="114300" simplePos="0" relativeHeight="251663360" behindDoc="1" locked="0" layoutInCell="1" allowOverlap="1" wp14:anchorId="749707C6" wp14:editId="6112322F">
            <wp:simplePos x="0" y="0"/>
            <wp:positionH relativeFrom="column">
              <wp:posOffset>-25694</wp:posOffset>
            </wp:positionH>
            <wp:positionV relativeFrom="paragraph">
              <wp:posOffset>-13499</wp:posOffset>
            </wp:positionV>
            <wp:extent cx="219075" cy="245110"/>
            <wp:effectExtent l="44133" t="51117" r="15557" b="53658"/>
            <wp:wrapNone/>
            <wp:docPr id="289" name="Immagine 289" descr="http://www.dracmaservice.it/images/img_manina_bnc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dracmaservice.it/images/img_manina_bnc.gif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6735684">
                      <a:off x="0" y="0"/>
                      <a:ext cx="219075" cy="24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34FF" w:rsidRPr="002A767A">
        <w:rPr>
          <w:rFonts w:ascii="Arial" w:hAnsi="Arial" w:cs="Arial"/>
          <w:i/>
        </w:rPr>
        <w:t xml:space="preserve">       </w:t>
      </w:r>
      <w:r w:rsidRPr="002A767A">
        <w:rPr>
          <w:rFonts w:ascii="Arial" w:hAnsi="Arial" w:cs="Arial"/>
          <w:b/>
          <w:i/>
          <w:szCs w:val="20"/>
        </w:rPr>
        <w:t>Indica con una crocetta</w:t>
      </w:r>
      <w:r w:rsidRPr="002A767A">
        <w:rPr>
          <w:rFonts w:ascii="Arial" w:hAnsi="Arial" w:cs="Arial"/>
          <w:i/>
          <w:szCs w:val="20"/>
        </w:rPr>
        <w:t xml:space="preserve"> </w:t>
      </w:r>
      <w:r w:rsidRPr="002A767A">
        <w:rPr>
          <w:rFonts w:ascii="Arial" w:hAnsi="Arial" w:cs="Arial"/>
          <w:i/>
          <w:szCs w:val="20"/>
        </w:rPr>
        <w:sym w:font="Wingdings" w:char="F0E0"/>
      </w:r>
      <w:r w:rsidRPr="002A767A">
        <w:rPr>
          <w:rFonts w:ascii="Arial" w:hAnsi="Arial" w:cs="Arial"/>
          <w:i/>
          <w:szCs w:val="20"/>
        </w:rPr>
        <w:t xml:space="preserve"> </w:t>
      </w:r>
      <w:r w:rsidRPr="002A767A">
        <w:rPr>
          <w:rFonts w:ascii="Arial" w:hAnsi="Arial" w:cs="Arial"/>
          <w:b/>
          <w:i/>
          <w:szCs w:val="20"/>
        </w:rPr>
        <w:t>un punto di forza</w:t>
      </w:r>
      <w:r w:rsidRPr="002A767A">
        <w:rPr>
          <w:rFonts w:ascii="Arial" w:hAnsi="Arial" w:cs="Arial"/>
          <w:i/>
          <w:szCs w:val="20"/>
        </w:rPr>
        <w:t xml:space="preserve"> che vuoi valorizzare e promuovere e</w:t>
      </w:r>
    </w:p>
    <w:p w14:paraId="336514FE" w14:textId="77777777" w:rsidR="00481EA2" w:rsidRPr="002A767A" w:rsidRDefault="00481EA2" w:rsidP="00481EA2">
      <w:pPr>
        <w:tabs>
          <w:tab w:val="left" w:pos="2410"/>
        </w:tabs>
        <w:spacing w:before="60"/>
        <w:rPr>
          <w:rFonts w:ascii="Arial" w:hAnsi="Arial" w:cs="Arial"/>
          <w:i/>
          <w:sz w:val="20"/>
          <w:szCs w:val="20"/>
        </w:rPr>
      </w:pPr>
      <w:r w:rsidRPr="002A767A">
        <w:rPr>
          <w:rFonts w:ascii="Arial" w:hAnsi="Arial" w:cs="Arial"/>
          <w:i/>
          <w:szCs w:val="20"/>
        </w:rPr>
        <w:tab/>
      </w:r>
      <w:r w:rsidR="008734FF" w:rsidRPr="002A767A">
        <w:rPr>
          <w:rFonts w:ascii="Arial" w:hAnsi="Arial" w:cs="Arial"/>
          <w:i/>
          <w:szCs w:val="20"/>
        </w:rPr>
        <w:tab/>
        <w:t xml:space="preserve">  </w:t>
      </w:r>
      <w:r w:rsidRPr="002A767A">
        <w:rPr>
          <w:rFonts w:ascii="Arial" w:hAnsi="Arial" w:cs="Arial"/>
          <w:i/>
          <w:szCs w:val="20"/>
        </w:rPr>
        <w:sym w:font="Wingdings" w:char="F0E0"/>
      </w:r>
      <w:r w:rsidRPr="002A767A">
        <w:rPr>
          <w:rFonts w:ascii="Arial" w:hAnsi="Arial" w:cs="Arial"/>
          <w:i/>
          <w:szCs w:val="20"/>
        </w:rPr>
        <w:t xml:space="preserve"> </w:t>
      </w:r>
      <w:r w:rsidRPr="002A767A">
        <w:rPr>
          <w:rFonts w:ascii="Arial" w:hAnsi="Arial" w:cs="Arial"/>
          <w:b/>
          <w:i/>
          <w:szCs w:val="20"/>
        </w:rPr>
        <w:t>un punto di debolezza</w:t>
      </w:r>
      <w:r w:rsidRPr="002A767A">
        <w:rPr>
          <w:rFonts w:ascii="Arial" w:hAnsi="Arial" w:cs="Arial"/>
          <w:i/>
          <w:szCs w:val="20"/>
        </w:rPr>
        <w:t xml:space="preserve"> che vuoi migliorare</w:t>
      </w:r>
    </w:p>
    <w:p w14:paraId="47E31D8E" w14:textId="77777777" w:rsidR="00481EA2" w:rsidRPr="002A767A" w:rsidRDefault="00481EA2" w:rsidP="00481EA2">
      <w:pPr>
        <w:spacing w:before="60"/>
        <w:ind w:left="2124"/>
        <w:rPr>
          <w:rFonts w:ascii="Arial" w:hAnsi="Arial" w:cs="Arial"/>
          <w:i/>
          <w:sz w:val="8"/>
        </w:rPr>
      </w:pPr>
    </w:p>
    <w:tbl>
      <w:tblPr>
        <w:tblW w:w="0" w:type="auto"/>
        <w:tblBorders>
          <w:insideH w:val="dotted" w:sz="4" w:space="0" w:color="auto"/>
          <w:insideV w:val="dotted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97"/>
        <w:gridCol w:w="6784"/>
        <w:gridCol w:w="845"/>
        <w:gridCol w:w="1045"/>
      </w:tblGrid>
      <w:tr w:rsidR="00481EA2" w:rsidRPr="002A767A" w14:paraId="41C5A0C7" w14:textId="77777777" w:rsidTr="002A767A">
        <w:tc>
          <w:tcPr>
            <w:tcW w:w="0" w:type="auto"/>
            <w:shd w:val="clear" w:color="auto" w:fill="F2F2F2" w:themeFill="background1" w:themeFillShade="F2"/>
            <w:vAlign w:val="center"/>
          </w:tcPr>
          <w:p w14:paraId="6EF19CC9" w14:textId="77777777" w:rsidR="00481EA2" w:rsidRPr="002A767A" w:rsidRDefault="00481EA2" w:rsidP="008734FF">
            <w:pPr>
              <w:spacing w:after="60"/>
              <w:jc w:val="center"/>
              <w:rPr>
                <w:rFonts w:ascii="Arial" w:hAnsi="Arial" w:cs="Arial"/>
                <w:b/>
                <w:smallCaps/>
                <w:sz w:val="20"/>
              </w:rPr>
            </w:pPr>
            <w:r w:rsidRPr="002A767A">
              <w:rPr>
                <w:rFonts w:ascii="Arial" w:hAnsi="Arial" w:cs="Arial"/>
                <w:b/>
                <w:smallCaps/>
                <w:sz w:val="20"/>
              </w:rPr>
              <w:t>*</w:t>
            </w:r>
          </w:p>
        </w:tc>
        <w:tc>
          <w:tcPr>
            <w:tcW w:w="6890" w:type="dxa"/>
            <w:shd w:val="clear" w:color="auto" w:fill="F2F2F2" w:themeFill="background1" w:themeFillShade="F2"/>
            <w:vAlign w:val="center"/>
          </w:tcPr>
          <w:p w14:paraId="4618C0CF" w14:textId="501547C3" w:rsidR="00481EA2" w:rsidRPr="002A767A" w:rsidRDefault="00481EA2" w:rsidP="008734FF">
            <w:pPr>
              <w:spacing w:after="60"/>
              <w:rPr>
                <w:rFonts w:ascii="Arial" w:hAnsi="Arial" w:cs="Arial"/>
                <w:b/>
                <w:i/>
                <w:smallCaps/>
                <w:sz w:val="20"/>
              </w:rPr>
            </w:pPr>
            <w:r w:rsidRPr="002A767A">
              <w:rPr>
                <w:rFonts w:ascii="Arial" w:hAnsi="Arial" w:cs="Arial"/>
                <w:b/>
                <w:i/>
                <w:smallCaps/>
                <w:sz w:val="20"/>
              </w:rPr>
              <w:t>Descrizione fattor</w:t>
            </w:r>
            <w:r w:rsidR="008734FF" w:rsidRPr="002A767A">
              <w:rPr>
                <w:rFonts w:ascii="Arial" w:hAnsi="Arial" w:cs="Arial"/>
                <w:b/>
                <w:i/>
                <w:smallCaps/>
                <w:sz w:val="20"/>
              </w:rPr>
              <w:t>i del questionario sulle strategie di apprendimento</w:t>
            </w:r>
          </w:p>
        </w:tc>
        <w:tc>
          <w:tcPr>
            <w:tcW w:w="851" w:type="dxa"/>
            <w:shd w:val="clear" w:color="auto" w:fill="F2F2F2" w:themeFill="background1" w:themeFillShade="F2"/>
            <w:vAlign w:val="center"/>
          </w:tcPr>
          <w:p w14:paraId="3EA98D5B" w14:textId="77777777" w:rsidR="008734FF" w:rsidRPr="002A767A" w:rsidRDefault="00481EA2" w:rsidP="008734FF">
            <w:pPr>
              <w:spacing w:line="180" w:lineRule="exact"/>
              <w:jc w:val="center"/>
              <w:rPr>
                <w:rFonts w:ascii="Arial" w:hAnsi="Arial" w:cs="Arial"/>
                <w:b/>
                <w:i/>
                <w:smallCaps/>
                <w:sz w:val="18"/>
              </w:rPr>
            </w:pPr>
            <w:r w:rsidRPr="002A767A">
              <w:rPr>
                <w:rFonts w:ascii="Arial" w:hAnsi="Arial" w:cs="Arial"/>
                <w:b/>
                <w:i/>
                <w:smallCaps/>
                <w:sz w:val="18"/>
              </w:rPr>
              <w:t>pun</w:t>
            </w:r>
            <w:r w:rsidR="008734FF" w:rsidRPr="002A767A">
              <w:rPr>
                <w:rFonts w:ascii="Arial" w:hAnsi="Arial" w:cs="Arial"/>
                <w:b/>
                <w:i/>
                <w:smallCaps/>
                <w:sz w:val="18"/>
              </w:rPr>
              <w:t>ti</w:t>
            </w:r>
          </w:p>
          <w:p w14:paraId="09A0B2D4" w14:textId="77777777" w:rsidR="00481EA2" w:rsidRPr="002A767A" w:rsidRDefault="00481EA2" w:rsidP="008734FF">
            <w:pPr>
              <w:spacing w:line="180" w:lineRule="exact"/>
              <w:jc w:val="center"/>
              <w:rPr>
                <w:rFonts w:ascii="Arial" w:hAnsi="Arial" w:cs="Arial"/>
                <w:b/>
                <w:i/>
                <w:smallCaps/>
                <w:sz w:val="20"/>
              </w:rPr>
            </w:pPr>
            <w:r w:rsidRPr="002A767A">
              <w:rPr>
                <w:rFonts w:ascii="Arial" w:hAnsi="Arial" w:cs="Arial"/>
                <w:b/>
                <w:i/>
                <w:smallCaps/>
                <w:sz w:val="18"/>
              </w:rPr>
              <w:t>di forza</w:t>
            </w:r>
          </w:p>
        </w:tc>
        <w:tc>
          <w:tcPr>
            <w:tcW w:w="1047" w:type="dxa"/>
            <w:shd w:val="clear" w:color="auto" w:fill="F2F2F2" w:themeFill="background1" w:themeFillShade="F2"/>
            <w:vAlign w:val="center"/>
          </w:tcPr>
          <w:p w14:paraId="16A136F2" w14:textId="4866206F" w:rsidR="00481EA2" w:rsidRPr="002A767A" w:rsidRDefault="00481EA2" w:rsidP="002A767A">
            <w:pPr>
              <w:spacing w:line="180" w:lineRule="exact"/>
              <w:jc w:val="center"/>
              <w:rPr>
                <w:rFonts w:ascii="Arial" w:hAnsi="Arial" w:cs="Arial"/>
                <w:b/>
                <w:i/>
                <w:smallCaps/>
                <w:sz w:val="20"/>
              </w:rPr>
            </w:pPr>
            <w:r w:rsidRPr="002A767A">
              <w:rPr>
                <w:rFonts w:ascii="Arial" w:hAnsi="Arial" w:cs="Arial"/>
                <w:b/>
                <w:i/>
                <w:smallCaps/>
                <w:sz w:val="18"/>
              </w:rPr>
              <w:t>punt</w:t>
            </w:r>
            <w:r w:rsidR="008734FF" w:rsidRPr="002A767A">
              <w:rPr>
                <w:rFonts w:ascii="Arial" w:hAnsi="Arial" w:cs="Arial"/>
                <w:b/>
                <w:i/>
                <w:smallCaps/>
                <w:sz w:val="18"/>
              </w:rPr>
              <w:t>i</w:t>
            </w:r>
            <w:r w:rsidR="002A767A" w:rsidRPr="002A767A">
              <w:rPr>
                <w:rFonts w:ascii="Arial" w:hAnsi="Arial" w:cs="Arial"/>
                <w:b/>
                <w:i/>
                <w:smallCaps/>
                <w:sz w:val="18"/>
              </w:rPr>
              <w:t xml:space="preserve"> </w:t>
            </w:r>
            <w:r w:rsidR="008734FF" w:rsidRPr="002A767A">
              <w:rPr>
                <w:rFonts w:ascii="Arial" w:hAnsi="Arial" w:cs="Arial"/>
                <w:b/>
                <w:i/>
                <w:smallCaps/>
                <w:sz w:val="18"/>
              </w:rPr>
              <w:t>di</w:t>
            </w:r>
            <w:r w:rsidRPr="002A767A">
              <w:rPr>
                <w:rFonts w:ascii="Arial" w:hAnsi="Arial" w:cs="Arial"/>
                <w:b/>
                <w:i/>
                <w:smallCaps/>
                <w:sz w:val="18"/>
              </w:rPr>
              <w:t xml:space="preserve"> debolezza</w:t>
            </w:r>
          </w:p>
        </w:tc>
      </w:tr>
      <w:tr w:rsidR="00481EA2" w:rsidRPr="002A767A" w14:paraId="45AC6C5D" w14:textId="77777777" w:rsidTr="002A767A">
        <w:trPr>
          <w:trHeight w:val="227"/>
        </w:trPr>
        <w:tc>
          <w:tcPr>
            <w:tcW w:w="0" w:type="auto"/>
          </w:tcPr>
          <w:p w14:paraId="55B5DB57" w14:textId="77777777" w:rsidR="00481EA2" w:rsidRPr="002A767A" w:rsidRDefault="00481EA2" w:rsidP="0086457F">
            <w:pPr>
              <w:spacing w:before="40" w:after="40" w:line="276" w:lineRule="auto"/>
              <w:jc w:val="center"/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</w:rPr>
              <w:t>C3</w:t>
            </w:r>
          </w:p>
        </w:tc>
        <w:tc>
          <w:tcPr>
            <w:tcW w:w="6890" w:type="dxa"/>
            <w:shd w:val="clear" w:color="auto" w:fill="FFFFFF"/>
          </w:tcPr>
          <w:p w14:paraId="3CAC8BC5" w14:textId="77777777" w:rsidR="00481EA2" w:rsidRPr="002A767A" w:rsidRDefault="008734FF" w:rsidP="0086457F">
            <w:pPr>
              <w:spacing w:before="40" w:after="40" w:line="276" w:lineRule="auto"/>
              <w:rPr>
                <w:rFonts w:ascii="Arial" w:hAnsi="Arial" w:cs="Arial"/>
                <w:sz w:val="20"/>
                <w:szCs w:val="20"/>
              </w:rPr>
            </w:pPr>
            <w:r w:rsidRPr="002A767A">
              <w:rPr>
                <w:rFonts w:ascii="Arial" w:hAnsi="Arial" w:cs="Arial"/>
                <w:sz w:val="20"/>
                <w:szCs w:val="20"/>
              </w:rPr>
              <w:t>C</w:t>
            </w:r>
            <w:r w:rsidR="00481EA2" w:rsidRPr="002A767A">
              <w:rPr>
                <w:rFonts w:ascii="Arial" w:hAnsi="Arial" w:cs="Arial"/>
                <w:sz w:val="20"/>
                <w:szCs w:val="20"/>
              </w:rPr>
              <w:t xml:space="preserve">apacità di </w:t>
            </w:r>
            <w:r w:rsidR="00481EA2" w:rsidRPr="002A767A">
              <w:rPr>
                <w:rFonts w:ascii="Arial" w:hAnsi="Arial" w:cs="Arial"/>
                <w:b/>
                <w:sz w:val="20"/>
                <w:szCs w:val="20"/>
              </w:rPr>
              <w:t>orientarmi</w:t>
            </w:r>
            <w:r w:rsidR="00481EA2" w:rsidRPr="002A767A">
              <w:rPr>
                <w:rFonts w:ascii="Arial" w:hAnsi="Arial" w:cs="Arial"/>
                <w:sz w:val="20"/>
                <w:szCs w:val="20"/>
              </w:rPr>
              <w:t xml:space="preserve"> e di organizzarmi nello studio</w:t>
            </w:r>
          </w:p>
        </w:tc>
        <w:tc>
          <w:tcPr>
            <w:tcW w:w="851" w:type="dxa"/>
          </w:tcPr>
          <w:sdt>
            <w:sdtPr>
              <w:rPr>
                <w:rFonts w:ascii="Arial" w:hAnsi="Arial" w:cs="Arial"/>
                <w:shd w:val="clear" w:color="auto" w:fill="FFFFCC"/>
              </w:rPr>
              <w:id w:val="-194313492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27AE560" w14:textId="77777777" w:rsidR="00481EA2" w:rsidRPr="002A767A" w:rsidRDefault="00A20389" w:rsidP="0086457F">
                <w:pPr>
                  <w:tabs>
                    <w:tab w:val="left" w:pos="495"/>
                    <w:tab w:val="center" w:pos="706"/>
                  </w:tabs>
                  <w:spacing w:before="40" w:after="40" w:line="276" w:lineRule="auto"/>
                  <w:jc w:val="center"/>
                  <w:rPr>
                    <w:rFonts w:ascii="Arial" w:hAnsi="Arial" w:cs="Arial"/>
                    <w:b/>
                  </w:rPr>
                </w:pPr>
                <w:r w:rsidRPr="002A767A">
                  <w:rPr>
                    <w:rFonts w:ascii="Segoe UI Symbol" w:eastAsia="MS Gothic" w:hAnsi="Segoe UI Symbol" w:cs="Segoe UI Symbol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1047" w:type="dxa"/>
          </w:tcPr>
          <w:sdt>
            <w:sdtPr>
              <w:rPr>
                <w:rFonts w:ascii="Arial" w:hAnsi="Arial" w:cs="Arial"/>
                <w:shd w:val="clear" w:color="auto" w:fill="FFFFCC"/>
              </w:rPr>
              <w:id w:val="-89682273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FBE616C" w14:textId="77777777" w:rsidR="00481EA2" w:rsidRPr="002A767A" w:rsidRDefault="00A20389" w:rsidP="0086457F">
                <w:pPr>
                  <w:spacing w:before="40" w:after="40" w:line="276" w:lineRule="auto"/>
                  <w:jc w:val="center"/>
                  <w:rPr>
                    <w:rFonts w:ascii="Arial" w:hAnsi="Arial" w:cs="Arial"/>
                    <w:b/>
                  </w:rPr>
                </w:pPr>
                <w:r w:rsidRPr="002A767A">
                  <w:rPr>
                    <w:rFonts w:ascii="Segoe UI Symbol" w:eastAsia="MS Gothic" w:hAnsi="Segoe UI Symbol" w:cs="Segoe UI Symbol"/>
                    <w:shd w:val="clear" w:color="auto" w:fill="FFFFCC"/>
                  </w:rPr>
                  <w:t>☐</w:t>
                </w:r>
              </w:p>
            </w:sdtContent>
          </w:sdt>
        </w:tc>
      </w:tr>
      <w:tr w:rsidR="00481EA2" w:rsidRPr="002A767A" w14:paraId="6A0C7CD2" w14:textId="77777777" w:rsidTr="002A767A">
        <w:trPr>
          <w:trHeight w:val="227"/>
        </w:trPr>
        <w:tc>
          <w:tcPr>
            <w:tcW w:w="0" w:type="auto"/>
          </w:tcPr>
          <w:p w14:paraId="02C5F6A5" w14:textId="77777777" w:rsidR="00481EA2" w:rsidRPr="002A767A" w:rsidRDefault="00481EA2" w:rsidP="0086457F">
            <w:pPr>
              <w:spacing w:before="40" w:after="40" w:line="276" w:lineRule="auto"/>
              <w:jc w:val="center"/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</w:rPr>
              <w:t>C6</w:t>
            </w:r>
          </w:p>
        </w:tc>
        <w:tc>
          <w:tcPr>
            <w:tcW w:w="6890" w:type="dxa"/>
          </w:tcPr>
          <w:p w14:paraId="7F93B6A9" w14:textId="77777777" w:rsidR="00481EA2" w:rsidRPr="002A767A" w:rsidRDefault="008734FF" w:rsidP="0086457F">
            <w:pPr>
              <w:spacing w:before="40" w:after="40" w:line="276" w:lineRule="auto"/>
              <w:rPr>
                <w:rFonts w:ascii="Arial" w:hAnsi="Arial" w:cs="Arial"/>
                <w:sz w:val="20"/>
                <w:szCs w:val="20"/>
              </w:rPr>
            </w:pPr>
            <w:r w:rsidRPr="002A767A">
              <w:rPr>
                <w:rFonts w:ascii="Arial" w:hAnsi="Arial" w:cs="Arial"/>
                <w:sz w:val="20"/>
                <w:szCs w:val="20"/>
              </w:rPr>
              <w:t>C</w:t>
            </w:r>
            <w:r w:rsidR="00481EA2" w:rsidRPr="002A767A">
              <w:rPr>
                <w:rFonts w:ascii="Arial" w:hAnsi="Arial" w:cs="Arial"/>
                <w:sz w:val="20"/>
                <w:szCs w:val="20"/>
              </w:rPr>
              <w:t>apacità di</w:t>
            </w:r>
            <w:r w:rsidR="00481EA2" w:rsidRPr="002A767A">
              <w:rPr>
                <w:rFonts w:ascii="Arial" w:hAnsi="Arial" w:cs="Arial"/>
                <w:b/>
                <w:sz w:val="20"/>
                <w:szCs w:val="20"/>
              </w:rPr>
              <w:t xml:space="preserve"> concentrarmi</w:t>
            </w:r>
            <w:r w:rsidR="00481EA2" w:rsidRPr="002A767A">
              <w:rPr>
                <w:rFonts w:ascii="Arial" w:hAnsi="Arial" w:cs="Arial"/>
                <w:sz w:val="20"/>
                <w:szCs w:val="20"/>
              </w:rPr>
              <w:t xml:space="preserve"> nello studio</w:t>
            </w:r>
          </w:p>
        </w:tc>
        <w:tc>
          <w:tcPr>
            <w:tcW w:w="851" w:type="dxa"/>
          </w:tcPr>
          <w:sdt>
            <w:sdtPr>
              <w:rPr>
                <w:rFonts w:ascii="Arial" w:hAnsi="Arial" w:cs="Arial"/>
                <w:shd w:val="clear" w:color="auto" w:fill="FFFFCC"/>
              </w:rPr>
              <w:id w:val="199706322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0D35D5E" w14:textId="77777777" w:rsidR="00481EA2" w:rsidRPr="002A767A" w:rsidRDefault="001A0C0E" w:rsidP="0086457F">
                <w:pPr>
                  <w:spacing w:before="40" w:after="40" w:line="276" w:lineRule="auto"/>
                  <w:jc w:val="center"/>
                  <w:rPr>
                    <w:rFonts w:ascii="Arial" w:hAnsi="Arial" w:cs="Arial"/>
                    <w:b/>
                  </w:rPr>
                </w:pPr>
                <w:r w:rsidRPr="002A767A">
                  <w:rPr>
                    <w:rFonts w:ascii="Segoe UI Symbol" w:eastAsia="MS Gothic" w:hAnsi="Segoe UI Symbol" w:cs="Segoe UI Symbol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1047" w:type="dxa"/>
          </w:tcPr>
          <w:sdt>
            <w:sdtPr>
              <w:rPr>
                <w:rFonts w:ascii="Arial" w:hAnsi="Arial" w:cs="Arial"/>
                <w:shd w:val="clear" w:color="auto" w:fill="FFFFCC"/>
              </w:rPr>
              <w:id w:val="-151036309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7B1C62D" w14:textId="77777777" w:rsidR="00481EA2" w:rsidRPr="002A767A" w:rsidRDefault="001A0C0E" w:rsidP="0086457F">
                <w:pPr>
                  <w:spacing w:before="40" w:after="40" w:line="276" w:lineRule="auto"/>
                  <w:jc w:val="center"/>
                  <w:rPr>
                    <w:rFonts w:ascii="Arial" w:hAnsi="Arial" w:cs="Arial"/>
                    <w:b/>
                  </w:rPr>
                </w:pPr>
                <w:r w:rsidRPr="002A767A">
                  <w:rPr>
                    <w:rFonts w:ascii="Segoe UI Symbol" w:eastAsia="MS Gothic" w:hAnsi="Segoe UI Symbol" w:cs="Segoe UI Symbol"/>
                    <w:shd w:val="clear" w:color="auto" w:fill="FFFFCC"/>
                  </w:rPr>
                  <w:t>☐</w:t>
                </w:r>
              </w:p>
            </w:sdtContent>
          </w:sdt>
        </w:tc>
      </w:tr>
      <w:tr w:rsidR="001A0C0E" w:rsidRPr="002A767A" w14:paraId="4830C449" w14:textId="77777777" w:rsidTr="002A767A">
        <w:trPr>
          <w:trHeight w:val="227"/>
        </w:trPr>
        <w:tc>
          <w:tcPr>
            <w:tcW w:w="0" w:type="auto"/>
          </w:tcPr>
          <w:p w14:paraId="7C1D6146" w14:textId="77777777" w:rsidR="001A0C0E" w:rsidRPr="002A767A" w:rsidRDefault="001A0C0E" w:rsidP="0086457F">
            <w:pPr>
              <w:spacing w:before="40" w:after="40" w:line="276" w:lineRule="auto"/>
              <w:jc w:val="center"/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</w:rPr>
              <w:t>C2</w:t>
            </w:r>
          </w:p>
        </w:tc>
        <w:tc>
          <w:tcPr>
            <w:tcW w:w="6890" w:type="dxa"/>
            <w:shd w:val="clear" w:color="auto" w:fill="FFFFFF"/>
          </w:tcPr>
          <w:p w14:paraId="0E29A43B" w14:textId="77777777" w:rsidR="001A0C0E" w:rsidRPr="002A767A" w:rsidRDefault="001A0C0E" w:rsidP="0086457F">
            <w:pPr>
              <w:spacing w:before="40" w:after="40" w:line="276" w:lineRule="auto"/>
              <w:rPr>
                <w:rFonts w:ascii="Arial" w:hAnsi="Arial" w:cs="Arial"/>
                <w:sz w:val="20"/>
                <w:szCs w:val="20"/>
              </w:rPr>
            </w:pPr>
            <w:r w:rsidRPr="002A767A">
              <w:rPr>
                <w:rFonts w:ascii="Arial" w:hAnsi="Arial" w:cs="Arial"/>
                <w:sz w:val="20"/>
                <w:szCs w:val="20"/>
              </w:rPr>
              <w:t xml:space="preserve">Capacità di </w:t>
            </w:r>
            <w:r w:rsidRPr="002A767A">
              <w:rPr>
                <w:rFonts w:ascii="Arial" w:hAnsi="Arial" w:cs="Arial"/>
                <w:b/>
                <w:sz w:val="20"/>
                <w:szCs w:val="20"/>
              </w:rPr>
              <w:t>autoregolazione</w:t>
            </w:r>
            <w:r w:rsidRPr="002A767A">
              <w:rPr>
                <w:rFonts w:ascii="Arial" w:hAnsi="Arial" w:cs="Arial"/>
                <w:sz w:val="20"/>
                <w:szCs w:val="20"/>
              </w:rPr>
              <w:t xml:space="preserve"> del processo di studio e di apprendimento</w:t>
            </w:r>
          </w:p>
        </w:tc>
        <w:tc>
          <w:tcPr>
            <w:tcW w:w="851" w:type="dxa"/>
          </w:tcPr>
          <w:sdt>
            <w:sdtPr>
              <w:rPr>
                <w:rFonts w:ascii="Arial" w:hAnsi="Arial" w:cs="Arial"/>
                <w:shd w:val="clear" w:color="auto" w:fill="FFFFCC"/>
              </w:rPr>
              <w:id w:val="58410647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E8E3130" w14:textId="77777777" w:rsidR="001A0C0E" w:rsidRPr="002A767A" w:rsidRDefault="00F274D8" w:rsidP="0062431B">
                <w:pPr>
                  <w:spacing w:before="40" w:after="40" w:line="276" w:lineRule="auto"/>
                  <w:jc w:val="center"/>
                  <w:rPr>
                    <w:rFonts w:ascii="Arial" w:hAnsi="Arial" w:cs="Arial"/>
                    <w:b/>
                  </w:rPr>
                </w:pPr>
                <w:r w:rsidRPr="002A767A">
                  <w:rPr>
                    <w:rFonts w:ascii="Segoe UI Symbol" w:eastAsia="MS Gothic" w:hAnsi="Segoe UI Symbol" w:cs="Segoe UI Symbol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1047" w:type="dxa"/>
          </w:tcPr>
          <w:sdt>
            <w:sdtPr>
              <w:rPr>
                <w:rFonts w:ascii="Arial" w:hAnsi="Arial" w:cs="Arial"/>
                <w:shd w:val="clear" w:color="auto" w:fill="FFFFCC"/>
              </w:rPr>
              <w:id w:val="-69006511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00202C2" w14:textId="77777777" w:rsidR="001A0C0E" w:rsidRPr="002A767A" w:rsidRDefault="001A0C0E" w:rsidP="0062431B">
                <w:pPr>
                  <w:spacing w:before="40" w:after="40" w:line="276" w:lineRule="auto"/>
                  <w:jc w:val="center"/>
                  <w:rPr>
                    <w:rFonts w:ascii="Arial" w:hAnsi="Arial" w:cs="Arial"/>
                    <w:b/>
                  </w:rPr>
                </w:pPr>
                <w:r w:rsidRPr="002A767A">
                  <w:rPr>
                    <w:rFonts w:ascii="Segoe UI Symbol" w:eastAsia="MS Gothic" w:hAnsi="Segoe UI Symbol" w:cs="Segoe UI Symbol"/>
                    <w:shd w:val="clear" w:color="auto" w:fill="FFFFCC"/>
                  </w:rPr>
                  <w:t>☐</w:t>
                </w:r>
              </w:p>
            </w:sdtContent>
          </w:sdt>
        </w:tc>
      </w:tr>
      <w:tr w:rsidR="001A0C0E" w:rsidRPr="002A767A" w14:paraId="285FF492" w14:textId="77777777" w:rsidTr="002A767A">
        <w:trPr>
          <w:trHeight w:val="227"/>
        </w:trPr>
        <w:tc>
          <w:tcPr>
            <w:tcW w:w="0" w:type="auto"/>
            <w:shd w:val="clear" w:color="auto" w:fill="F2F2F2" w:themeFill="background1" w:themeFillShade="F2"/>
          </w:tcPr>
          <w:p w14:paraId="11E70F5F" w14:textId="77777777" w:rsidR="001A0C0E" w:rsidRPr="002A767A" w:rsidRDefault="001A0C0E" w:rsidP="0086457F">
            <w:pPr>
              <w:spacing w:before="40" w:after="40" w:line="276" w:lineRule="auto"/>
              <w:jc w:val="center"/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</w:rPr>
              <w:t>C1</w:t>
            </w:r>
          </w:p>
        </w:tc>
        <w:tc>
          <w:tcPr>
            <w:tcW w:w="6890" w:type="dxa"/>
            <w:shd w:val="clear" w:color="auto" w:fill="F2F2F2" w:themeFill="background1" w:themeFillShade="F2"/>
          </w:tcPr>
          <w:p w14:paraId="684563BC" w14:textId="77777777" w:rsidR="001A0C0E" w:rsidRPr="002A767A" w:rsidRDefault="001A0C0E" w:rsidP="0086457F">
            <w:pPr>
              <w:spacing w:before="40" w:after="40" w:line="276" w:lineRule="auto"/>
              <w:rPr>
                <w:rFonts w:ascii="Arial" w:hAnsi="Arial" w:cs="Arial"/>
                <w:sz w:val="20"/>
                <w:szCs w:val="20"/>
              </w:rPr>
            </w:pPr>
            <w:r w:rsidRPr="002A767A">
              <w:rPr>
                <w:rFonts w:ascii="Arial" w:hAnsi="Arial" w:cs="Arial"/>
                <w:b/>
                <w:sz w:val="20"/>
                <w:szCs w:val="20"/>
              </w:rPr>
              <w:t>Strategie elaborative</w:t>
            </w:r>
            <w:r w:rsidRPr="002A767A">
              <w:rPr>
                <w:rFonts w:ascii="Arial" w:hAnsi="Arial" w:cs="Arial"/>
                <w:sz w:val="20"/>
                <w:szCs w:val="20"/>
              </w:rPr>
              <w:t xml:space="preserve"> per comprendere e ricordare </w:t>
            </w:r>
          </w:p>
        </w:tc>
        <w:tc>
          <w:tcPr>
            <w:tcW w:w="851" w:type="dxa"/>
            <w:shd w:val="clear" w:color="auto" w:fill="F2F2F2" w:themeFill="background1" w:themeFillShade="F2"/>
          </w:tcPr>
          <w:sdt>
            <w:sdtPr>
              <w:rPr>
                <w:rFonts w:ascii="Arial" w:hAnsi="Arial" w:cs="Arial"/>
                <w:shd w:val="clear" w:color="auto" w:fill="FFFFCC"/>
              </w:rPr>
              <w:id w:val="75601587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910144A" w14:textId="77777777" w:rsidR="001A0C0E" w:rsidRPr="002A767A" w:rsidRDefault="001A0C0E" w:rsidP="0062431B">
                <w:pPr>
                  <w:spacing w:before="40" w:after="40" w:line="276" w:lineRule="auto"/>
                  <w:jc w:val="center"/>
                  <w:rPr>
                    <w:rFonts w:ascii="Arial" w:hAnsi="Arial" w:cs="Arial"/>
                    <w:b/>
                  </w:rPr>
                </w:pPr>
                <w:r w:rsidRPr="002A767A">
                  <w:rPr>
                    <w:rFonts w:ascii="Segoe UI Symbol" w:eastAsia="MS Gothic" w:hAnsi="Segoe UI Symbol" w:cs="Segoe UI Symbol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1047" w:type="dxa"/>
            <w:shd w:val="clear" w:color="auto" w:fill="F2F2F2" w:themeFill="background1" w:themeFillShade="F2"/>
          </w:tcPr>
          <w:sdt>
            <w:sdtPr>
              <w:rPr>
                <w:rFonts w:ascii="Arial" w:hAnsi="Arial" w:cs="Arial"/>
                <w:shd w:val="clear" w:color="auto" w:fill="FFFFCC"/>
              </w:rPr>
              <w:id w:val="-115814591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8E7316E" w14:textId="77777777" w:rsidR="001A0C0E" w:rsidRPr="002A767A" w:rsidRDefault="001A0C0E" w:rsidP="0062431B">
                <w:pPr>
                  <w:spacing w:before="40" w:after="40" w:line="276" w:lineRule="auto"/>
                  <w:jc w:val="center"/>
                  <w:rPr>
                    <w:rFonts w:ascii="Arial" w:hAnsi="Arial" w:cs="Arial"/>
                    <w:b/>
                  </w:rPr>
                </w:pPr>
                <w:r w:rsidRPr="002A767A">
                  <w:rPr>
                    <w:rFonts w:ascii="Segoe UI Symbol" w:eastAsia="MS Gothic" w:hAnsi="Segoe UI Symbol" w:cs="Segoe UI Symbol"/>
                    <w:shd w:val="clear" w:color="auto" w:fill="FFFFCC"/>
                  </w:rPr>
                  <w:t>☐</w:t>
                </w:r>
              </w:p>
            </w:sdtContent>
          </w:sdt>
        </w:tc>
      </w:tr>
      <w:tr w:rsidR="001A0C0E" w:rsidRPr="002A767A" w14:paraId="0DC97785" w14:textId="77777777" w:rsidTr="002A767A">
        <w:trPr>
          <w:trHeight w:val="227"/>
        </w:trPr>
        <w:tc>
          <w:tcPr>
            <w:tcW w:w="0" w:type="auto"/>
            <w:shd w:val="clear" w:color="auto" w:fill="F2F2F2" w:themeFill="background1" w:themeFillShade="F2"/>
          </w:tcPr>
          <w:p w14:paraId="043653F1" w14:textId="77777777" w:rsidR="001A0C0E" w:rsidRPr="002A767A" w:rsidRDefault="001A0C0E" w:rsidP="0086457F">
            <w:pPr>
              <w:spacing w:before="40" w:after="40" w:line="276" w:lineRule="auto"/>
              <w:jc w:val="center"/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</w:rPr>
              <w:t>C5</w:t>
            </w:r>
          </w:p>
        </w:tc>
        <w:tc>
          <w:tcPr>
            <w:tcW w:w="6890" w:type="dxa"/>
            <w:shd w:val="clear" w:color="auto" w:fill="F2F2F2" w:themeFill="background1" w:themeFillShade="F2"/>
          </w:tcPr>
          <w:p w14:paraId="333F024B" w14:textId="77777777" w:rsidR="001A0C0E" w:rsidRPr="002A767A" w:rsidRDefault="001A0C0E" w:rsidP="0086457F">
            <w:pPr>
              <w:spacing w:before="40" w:after="40" w:line="276" w:lineRule="auto"/>
              <w:rPr>
                <w:rFonts w:ascii="Arial" w:hAnsi="Arial" w:cs="Arial"/>
                <w:sz w:val="20"/>
                <w:szCs w:val="20"/>
              </w:rPr>
            </w:pPr>
            <w:r w:rsidRPr="002A767A">
              <w:rPr>
                <w:rFonts w:ascii="Arial" w:hAnsi="Arial" w:cs="Arial"/>
                <w:sz w:val="20"/>
                <w:szCs w:val="20"/>
              </w:rPr>
              <w:t xml:space="preserve">Uso di </w:t>
            </w:r>
            <w:r w:rsidRPr="002A767A">
              <w:rPr>
                <w:rFonts w:ascii="Arial" w:hAnsi="Arial" w:cs="Arial"/>
                <w:b/>
                <w:sz w:val="20"/>
                <w:szCs w:val="20"/>
              </w:rPr>
              <w:t>organizzatori semantici</w:t>
            </w:r>
            <w:r w:rsidRPr="002A767A">
              <w:rPr>
                <w:rFonts w:ascii="Arial" w:hAnsi="Arial" w:cs="Arial"/>
                <w:sz w:val="20"/>
                <w:szCs w:val="20"/>
              </w:rPr>
              <w:t xml:space="preserve"> grafici per comprendere e ricordare</w:t>
            </w:r>
          </w:p>
        </w:tc>
        <w:tc>
          <w:tcPr>
            <w:tcW w:w="851" w:type="dxa"/>
            <w:shd w:val="clear" w:color="auto" w:fill="F2F2F2" w:themeFill="background1" w:themeFillShade="F2"/>
          </w:tcPr>
          <w:sdt>
            <w:sdtPr>
              <w:rPr>
                <w:rFonts w:ascii="Arial" w:hAnsi="Arial" w:cs="Arial"/>
                <w:shd w:val="clear" w:color="auto" w:fill="FFFFCC"/>
              </w:rPr>
              <w:id w:val="-4160176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1347C480" w14:textId="77777777" w:rsidR="001A0C0E" w:rsidRPr="002A767A" w:rsidRDefault="001A0C0E" w:rsidP="0062431B">
                <w:pPr>
                  <w:spacing w:before="40" w:after="40" w:line="276" w:lineRule="auto"/>
                  <w:jc w:val="center"/>
                  <w:rPr>
                    <w:rFonts w:ascii="Arial" w:hAnsi="Arial" w:cs="Arial"/>
                    <w:b/>
                  </w:rPr>
                </w:pPr>
                <w:r w:rsidRPr="002A767A">
                  <w:rPr>
                    <w:rFonts w:ascii="Segoe UI Symbol" w:eastAsia="MS Gothic" w:hAnsi="Segoe UI Symbol" w:cs="Segoe UI Symbol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1047" w:type="dxa"/>
            <w:shd w:val="clear" w:color="auto" w:fill="F2F2F2" w:themeFill="background1" w:themeFillShade="F2"/>
          </w:tcPr>
          <w:sdt>
            <w:sdtPr>
              <w:rPr>
                <w:rFonts w:ascii="Arial" w:hAnsi="Arial" w:cs="Arial"/>
                <w:shd w:val="clear" w:color="auto" w:fill="FFFFCC"/>
              </w:rPr>
              <w:id w:val="191327468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34A2064" w14:textId="77777777" w:rsidR="001A0C0E" w:rsidRPr="002A767A" w:rsidRDefault="001A0C0E" w:rsidP="0062431B">
                <w:pPr>
                  <w:spacing w:before="40" w:after="40" w:line="276" w:lineRule="auto"/>
                  <w:jc w:val="center"/>
                  <w:rPr>
                    <w:rFonts w:ascii="Arial" w:hAnsi="Arial" w:cs="Arial"/>
                    <w:b/>
                  </w:rPr>
                </w:pPr>
                <w:r w:rsidRPr="002A767A">
                  <w:rPr>
                    <w:rFonts w:ascii="Segoe UI Symbol" w:eastAsia="MS Gothic" w:hAnsi="Segoe UI Symbol" w:cs="Segoe UI Symbol"/>
                    <w:shd w:val="clear" w:color="auto" w:fill="FFFFCC"/>
                  </w:rPr>
                  <w:t>☐</w:t>
                </w:r>
              </w:p>
            </w:sdtContent>
          </w:sdt>
        </w:tc>
      </w:tr>
      <w:tr w:rsidR="001A0C0E" w:rsidRPr="002A767A" w14:paraId="6710A321" w14:textId="77777777" w:rsidTr="002A767A">
        <w:trPr>
          <w:trHeight w:val="227"/>
        </w:trPr>
        <w:tc>
          <w:tcPr>
            <w:tcW w:w="0" w:type="auto"/>
            <w:shd w:val="clear" w:color="auto" w:fill="F2F2F2" w:themeFill="background1" w:themeFillShade="F2"/>
          </w:tcPr>
          <w:p w14:paraId="04FADEF8" w14:textId="77777777" w:rsidR="001A0C0E" w:rsidRPr="002A767A" w:rsidRDefault="001A0C0E" w:rsidP="0086457F">
            <w:pPr>
              <w:spacing w:before="40" w:after="40" w:line="276" w:lineRule="auto"/>
              <w:jc w:val="center"/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</w:rPr>
              <w:t>C7</w:t>
            </w:r>
          </w:p>
        </w:tc>
        <w:tc>
          <w:tcPr>
            <w:tcW w:w="6890" w:type="dxa"/>
            <w:shd w:val="clear" w:color="auto" w:fill="F2F2F2" w:themeFill="background1" w:themeFillShade="F2"/>
          </w:tcPr>
          <w:p w14:paraId="274885AB" w14:textId="77777777" w:rsidR="001A0C0E" w:rsidRPr="002A767A" w:rsidRDefault="001A0C0E" w:rsidP="0086457F">
            <w:pPr>
              <w:spacing w:before="40" w:after="40" w:line="276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A767A">
              <w:rPr>
                <w:rFonts w:ascii="Arial" w:hAnsi="Arial" w:cs="Arial"/>
                <w:b/>
                <w:sz w:val="20"/>
                <w:szCs w:val="20"/>
              </w:rPr>
              <w:t>Autointerrogazione</w:t>
            </w:r>
            <w:proofErr w:type="spellEnd"/>
            <w:r w:rsidRPr="002A767A">
              <w:rPr>
                <w:rFonts w:ascii="Arial" w:hAnsi="Arial" w:cs="Arial"/>
                <w:b/>
                <w:sz w:val="20"/>
                <w:szCs w:val="20"/>
              </w:rPr>
              <w:t xml:space="preserve">, </w:t>
            </w:r>
            <w:r w:rsidRPr="002A767A">
              <w:rPr>
                <w:rFonts w:ascii="Arial" w:hAnsi="Arial" w:cs="Arial"/>
                <w:sz w:val="20"/>
                <w:szCs w:val="20"/>
              </w:rPr>
              <w:t>capacità di porsi e porre domande per capire e ricordare</w:t>
            </w:r>
          </w:p>
        </w:tc>
        <w:tc>
          <w:tcPr>
            <w:tcW w:w="851" w:type="dxa"/>
            <w:shd w:val="clear" w:color="auto" w:fill="F2F2F2" w:themeFill="background1" w:themeFillShade="F2"/>
          </w:tcPr>
          <w:sdt>
            <w:sdtPr>
              <w:rPr>
                <w:rFonts w:ascii="Arial" w:hAnsi="Arial" w:cs="Arial"/>
                <w:shd w:val="clear" w:color="auto" w:fill="FFFFCC"/>
              </w:rPr>
              <w:id w:val="-126414908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43CC618" w14:textId="77777777" w:rsidR="001A0C0E" w:rsidRPr="002A767A" w:rsidRDefault="001A0C0E" w:rsidP="0062431B">
                <w:pPr>
                  <w:spacing w:before="40" w:after="40" w:line="276" w:lineRule="auto"/>
                  <w:jc w:val="center"/>
                  <w:rPr>
                    <w:rFonts w:ascii="Arial" w:hAnsi="Arial" w:cs="Arial"/>
                    <w:b/>
                  </w:rPr>
                </w:pPr>
                <w:r w:rsidRPr="002A767A">
                  <w:rPr>
                    <w:rFonts w:ascii="Segoe UI Symbol" w:eastAsia="MS Gothic" w:hAnsi="Segoe UI Symbol" w:cs="Segoe UI Symbol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1047" w:type="dxa"/>
            <w:shd w:val="clear" w:color="auto" w:fill="F2F2F2" w:themeFill="background1" w:themeFillShade="F2"/>
          </w:tcPr>
          <w:sdt>
            <w:sdtPr>
              <w:rPr>
                <w:rFonts w:ascii="Arial" w:hAnsi="Arial" w:cs="Arial"/>
                <w:shd w:val="clear" w:color="auto" w:fill="FFFFCC"/>
              </w:rPr>
              <w:id w:val="-9649159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A883972" w14:textId="77777777" w:rsidR="001A0C0E" w:rsidRPr="002A767A" w:rsidRDefault="001A0C0E" w:rsidP="0062431B">
                <w:pPr>
                  <w:spacing w:before="40" w:after="40" w:line="276" w:lineRule="auto"/>
                  <w:jc w:val="center"/>
                  <w:rPr>
                    <w:rFonts w:ascii="Arial" w:hAnsi="Arial" w:cs="Arial"/>
                    <w:b/>
                  </w:rPr>
                </w:pPr>
                <w:r w:rsidRPr="002A767A">
                  <w:rPr>
                    <w:rFonts w:ascii="Segoe UI Symbol" w:eastAsia="MS Gothic" w:hAnsi="Segoe UI Symbol" w:cs="Segoe UI Symbol"/>
                    <w:shd w:val="clear" w:color="auto" w:fill="FFFFCC"/>
                  </w:rPr>
                  <w:t>☐</w:t>
                </w:r>
              </w:p>
            </w:sdtContent>
          </w:sdt>
        </w:tc>
      </w:tr>
      <w:tr w:rsidR="001A0C0E" w:rsidRPr="002A767A" w14:paraId="6793D595" w14:textId="77777777" w:rsidTr="002A767A">
        <w:trPr>
          <w:trHeight w:val="227"/>
        </w:trPr>
        <w:tc>
          <w:tcPr>
            <w:tcW w:w="0" w:type="auto"/>
            <w:shd w:val="clear" w:color="auto" w:fill="F2F2F2" w:themeFill="background1" w:themeFillShade="F2"/>
          </w:tcPr>
          <w:p w14:paraId="044F053B" w14:textId="77777777" w:rsidR="001A0C0E" w:rsidRPr="002A767A" w:rsidRDefault="001A0C0E" w:rsidP="0086457F">
            <w:pPr>
              <w:spacing w:before="40" w:after="40" w:line="276" w:lineRule="auto"/>
              <w:jc w:val="center"/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</w:rPr>
              <w:t>C4</w:t>
            </w:r>
          </w:p>
        </w:tc>
        <w:tc>
          <w:tcPr>
            <w:tcW w:w="6890" w:type="dxa"/>
            <w:shd w:val="clear" w:color="auto" w:fill="F2F2F2" w:themeFill="background1" w:themeFillShade="F2"/>
          </w:tcPr>
          <w:p w14:paraId="66884C8C" w14:textId="77777777" w:rsidR="001A0C0E" w:rsidRPr="002A767A" w:rsidRDefault="001A0C0E" w:rsidP="0086457F">
            <w:pPr>
              <w:spacing w:before="40" w:after="4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2A767A">
              <w:rPr>
                <w:rFonts w:ascii="Arial" w:hAnsi="Arial" w:cs="Arial"/>
                <w:sz w:val="20"/>
                <w:szCs w:val="20"/>
              </w:rPr>
              <w:t>Disponibilità alla</w:t>
            </w:r>
            <w:r w:rsidRPr="002A767A">
              <w:rPr>
                <w:rFonts w:ascii="Arial" w:hAnsi="Arial" w:cs="Arial"/>
                <w:b/>
                <w:sz w:val="20"/>
                <w:szCs w:val="20"/>
              </w:rPr>
              <w:t xml:space="preserve"> collaborazione</w:t>
            </w:r>
          </w:p>
        </w:tc>
        <w:tc>
          <w:tcPr>
            <w:tcW w:w="851" w:type="dxa"/>
            <w:shd w:val="clear" w:color="auto" w:fill="F2F2F2" w:themeFill="background1" w:themeFillShade="F2"/>
          </w:tcPr>
          <w:sdt>
            <w:sdtPr>
              <w:rPr>
                <w:rFonts w:ascii="Arial" w:hAnsi="Arial" w:cs="Arial"/>
                <w:shd w:val="clear" w:color="auto" w:fill="FFFFCC"/>
              </w:rPr>
              <w:id w:val="51897397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15ED85D5" w14:textId="77777777" w:rsidR="001A0C0E" w:rsidRPr="002A767A" w:rsidRDefault="001A0C0E" w:rsidP="0062431B">
                <w:pPr>
                  <w:spacing w:before="40" w:after="40" w:line="276" w:lineRule="auto"/>
                  <w:jc w:val="center"/>
                  <w:rPr>
                    <w:rFonts w:ascii="Arial" w:hAnsi="Arial" w:cs="Arial"/>
                    <w:b/>
                  </w:rPr>
                </w:pPr>
                <w:r w:rsidRPr="002A767A">
                  <w:rPr>
                    <w:rFonts w:ascii="Segoe UI Symbol" w:eastAsia="MS Gothic" w:hAnsi="Segoe UI Symbol" w:cs="Segoe UI Symbol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1047" w:type="dxa"/>
            <w:shd w:val="clear" w:color="auto" w:fill="F2F2F2" w:themeFill="background1" w:themeFillShade="F2"/>
          </w:tcPr>
          <w:sdt>
            <w:sdtPr>
              <w:rPr>
                <w:rFonts w:ascii="Arial" w:hAnsi="Arial" w:cs="Arial"/>
                <w:shd w:val="clear" w:color="auto" w:fill="FFFFCC"/>
              </w:rPr>
              <w:id w:val="61272088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433F03A" w14:textId="77777777" w:rsidR="001A0C0E" w:rsidRPr="002A767A" w:rsidRDefault="001A0C0E" w:rsidP="0062431B">
                <w:pPr>
                  <w:spacing w:before="40" w:after="40" w:line="276" w:lineRule="auto"/>
                  <w:jc w:val="center"/>
                  <w:rPr>
                    <w:rFonts w:ascii="Arial" w:hAnsi="Arial" w:cs="Arial"/>
                    <w:b/>
                  </w:rPr>
                </w:pPr>
                <w:r w:rsidRPr="002A767A">
                  <w:rPr>
                    <w:rFonts w:ascii="Segoe UI Symbol" w:eastAsia="MS Gothic" w:hAnsi="Segoe UI Symbol" w:cs="Segoe UI Symbol"/>
                    <w:shd w:val="clear" w:color="auto" w:fill="FFFFCC"/>
                  </w:rPr>
                  <w:t>☐</w:t>
                </w:r>
              </w:p>
            </w:sdtContent>
          </w:sdt>
        </w:tc>
      </w:tr>
      <w:tr w:rsidR="001A0C0E" w:rsidRPr="002A767A" w14:paraId="1FF62568" w14:textId="77777777" w:rsidTr="002A767A">
        <w:trPr>
          <w:trHeight w:val="227"/>
        </w:trPr>
        <w:tc>
          <w:tcPr>
            <w:tcW w:w="0" w:type="auto"/>
            <w:shd w:val="clear" w:color="auto" w:fill="FFFFFF" w:themeFill="background1"/>
          </w:tcPr>
          <w:p w14:paraId="2D75A047" w14:textId="77777777" w:rsidR="001A0C0E" w:rsidRPr="002A767A" w:rsidRDefault="001A0C0E" w:rsidP="0086457F">
            <w:pPr>
              <w:spacing w:before="40" w:after="40" w:line="276" w:lineRule="auto"/>
              <w:jc w:val="center"/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</w:rPr>
              <w:t>A1</w:t>
            </w:r>
          </w:p>
        </w:tc>
        <w:tc>
          <w:tcPr>
            <w:tcW w:w="6890" w:type="dxa"/>
            <w:shd w:val="clear" w:color="auto" w:fill="FFFFFF" w:themeFill="background1"/>
          </w:tcPr>
          <w:p w14:paraId="149293E5" w14:textId="77777777" w:rsidR="001A0C0E" w:rsidRPr="002A767A" w:rsidRDefault="001A0C0E" w:rsidP="0086457F">
            <w:pPr>
              <w:spacing w:before="40" w:after="4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2A767A">
              <w:rPr>
                <w:rFonts w:ascii="Arial" w:hAnsi="Arial" w:cs="Arial"/>
                <w:b/>
                <w:sz w:val="20"/>
                <w:szCs w:val="20"/>
              </w:rPr>
              <w:t>Ansietà di base</w:t>
            </w:r>
          </w:p>
        </w:tc>
        <w:tc>
          <w:tcPr>
            <w:tcW w:w="851" w:type="dxa"/>
            <w:shd w:val="clear" w:color="auto" w:fill="FFFFFF" w:themeFill="background1"/>
          </w:tcPr>
          <w:sdt>
            <w:sdtPr>
              <w:rPr>
                <w:rFonts w:ascii="Arial" w:hAnsi="Arial" w:cs="Arial"/>
                <w:shd w:val="clear" w:color="auto" w:fill="FFFFCC"/>
              </w:rPr>
              <w:id w:val="112088449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6407256" w14:textId="77777777" w:rsidR="001A0C0E" w:rsidRPr="002A767A" w:rsidRDefault="001A0C0E" w:rsidP="0062431B">
                <w:pPr>
                  <w:spacing w:before="40" w:after="40" w:line="276" w:lineRule="auto"/>
                  <w:jc w:val="center"/>
                  <w:rPr>
                    <w:rFonts w:ascii="Arial" w:hAnsi="Arial" w:cs="Arial"/>
                    <w:b/>
                  </w:rPr>
                </w:pPr>
                <w:r w:rsidRPr="002A767A">
                  <w:rPr>
                    <w:rFonts w:ascii="Segoe UI Symbol" w:eastAsia="MS Gothic" w:hAnsi="Segoe UI Symbol" w:cs="Segoe UI Symbol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1047" w:type="dxa"/>
            <w:shd w:val="clear" w:color="auto" w:fill="FFFFFF" w:themeFill="background1"/>
          </w:tcPr>
          <w:sdt>
            <w:sdtPr>
              <w:rPr>
                <w:rFonts w:ascii="Arial" w:hAnsi="Arial" w:cs="Arial"/>
                <w:shd w:val="clear" w:color="auto" w:fill="FFFFCC"/>
              </w:rPr>
              <w:id w:val="205843450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16F2549" w14:textId="77777777" w:rsidR="001A0C0E" w:rsidRPr="002A767A" w:rsidRDefault="001A0C0E" w:rsidP="0062431B">
                <w:pPr>
                  <w:spacing w:before="40" w:after="40" w:line="276" w:lineRule="auto"/>
                  <w:jc w:val="center"/>
                  <w:rPr>
                    <w:rFonts w:ascii="Arial" w:hAnsi="Arial" w:cs="Arial"/>
                    <w:b/>
                  </w:rPr>
                </w:pPr>
                <w:r w:rsidRPr="002A767A">
                  <w:rPr>
                    <w:rFonts w:ascii="Segoe UI Symbol" w:eastAsia="MS Gothic" w:hAnsi="Segoe UI Symbol" w:cs="Segoe UI Symbol"/>
                    <w:shd w:val="clear" w:color="auto" w:fill="FFFFCC"/>
                  </w:rPr>
                  <w:t>☐</w:t>
                </w:r>
              </w:p>
            </w:sdtContent>
          </w:sdt>
        </w:tc>
      </w:tr>
      <w:tr w:rsidR="001A0C0E" w:rsidRPr="002A767A" w14:paraId="2284C7C5" w14:textId="77777777" w:rsidTr="002A767A">
        <w:trPr>
          <w:trHeight w:val="227"/>
        </w:trPr>
        <w:tc>
          <w:tcPr>
            <w:tcW w:w="0" w:type="auto"/>
            <w:shd w:val="clear" w:color="auto" w:fill="FFFFFF" w:themeFill="background1"/>
          </w:tcPr>
          <w:p w14:paraId="4105CFFD" w14:textId="77777777" w:rsidR="001A0C0E" w:rsidRPr="002A767A" w:rsidRDefault="001A0C0E" w:rsidP="0086457F">
            <w:pPr>
              <w:spacing w:before="40" w:after="40" w:line="276" w:lineRule="auto"/>
              <w:jc w:val="center"/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</w:rPr>
              <w:t>A7</w:t>
            </w:r>
          </w:p>
        </w:tc>
        <w:tc>
          <w:tcPr>
            <w:tcW w:w="6890" w:type="dxa"/>
            <w:shd w:val="clear" w:color="auto" w:fill="FFFFFF" w:themeFill="background1"/>
          </w:tcPr>
          <w:p w14:paraId="1708EDA6" w14:textId="77777777" w:rsidR="001A0C0E" w:rsidRPr="002A767A" w:rsidRDefault="001A0C0E" w:rsidP="0086457F">
            <w:pPr>
              <w:spacing w:before="40" w:after="40" w:line="276" w:lineRule="auto"/>
              <w:rPr>
                <w:rFonts w:ascii="Arial" w:hAnsi="Arial" w:cs="Arial"/>
                <w:sz w:val="20"/>
                <w:szCs w:val="20"/>
              </w:rPr>
            </w:pPr>
            <w:r w:rsidRPr="002A767A">
              <w:rPr>
                <w:rFonts w:ascii="Arial" w:hAnsi="Arial" w:cs="Arial"/>
                <w:b/>
                <w:sz w:val="20"/>
                <w:szCs w:val="20"/>
              </w:rPr>
              <w:t>Interferenze emotive</w:t>
            </w:r>
            <w:r w:rsidRPr="002A767A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851" w:type="dxa"/>
            <w:shd w:val="clear" w:color="auto" w:fill="FFFFFF" w:themeFill="background1"/>
          </w:tcPr>
          <w:sdt>
            <w:sdtPr>
              <w:rPr>
                <w:rFonts w:ascii="Arial" w:hAnsi="Arial" w:cs="Arial"/>
                <w:shd w:val="clear" w:color="auto" w:fill="FFFFCC"/>
              </w:rPr>
              <w:id w:val="58303513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C91B519" w14:textId="77777777" w:rsidR="001A0C0E" w:rsidRPr="002A767A" w:rsidRDefault="001A0C0E" w:rsidP="0062431B">
                <w:pPr>
                  <w:spacing w:before="40" w:after="40" w:line="276" w:lineRule="auto"/>
                  <w:jc w:val="center"/>
                  <w:rPr>
                    <w:rFonts w:ascii="Arial" w:hAnsi="Arial" w:cs="Arial"/>
                    <w:b/>
                  </w:rPr>
                </w:pPr>
                <w:r w:rsidRPr="002A767A">
                  <w:rPr>
                    <w:rFonts w:ascii="Segoe UI Symbol" w:eastAsia="MS Gothic" w:hAnsi="Segoe UI Symbol" w:cs="Segoe UI Symbol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1047" w:type="dxa"/>
            <w:shd w:val="clear" w:color="auto" w:fill="FFFFFF" w:themeFill="background1"/>
          </w:tcPr>
          <w:sdt>
            <w:sdtPr>
              <w:rPr>
                <w:rFonts w:ascii="Arial" w:hAnsi="Arial" w:cs="Arial"/>
                <w:shd w:val="clear" w:color="auto" w:fill="FFFFCC"/>
              </w:rPr>
              <w:id w:val="-15415558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CDD57FA" w14:textId="77777777" w:rsidR="001A0C0E" w:rsidRPr="002A767A" w:rsidRDefault="001A0C0E" w:rsidP="0062431B">
                <w:pPr>
                  <w:spacing w:before="40" w:after="40" w:line="276" w:lineRule="auto"/>
                  <w:jc w:val="center"/>
                  <w:rPr>
                    <w:rFonts w:ascii="Arial" w:hAnsi="Arial" w:cs="Arial"/>
                    <w:b/>
                  </w:rPr>
                </w:pPr>
                <w:r w:rsidRPr="002A767A">
                  <w:rPr>
                    <w:rFonts w:ascii="Segoe UI Symbol" w:eastAsia="MS Gothic" w:hAnsi="Segoe UI Symbol" w:cs="Segoe UI Symbol"/>
                    <w:shd w:val="clear" w:color="auto" w:fill="FFFFCC"/>
                  </w:rPr>
                  <w:t>☐</w:t>
                </w:r>
              </w:p>
            </w:sdtContent>
          </w:sdt>
        </w:tc>
      </w:tr>
      <w:tr w:rsidR="001A0C0E" w:rsidRPr="002A767A" w14:paraId="0E010C48" w14:textId="77777777" w:rsidTr="002A767A">
        <w:trPr>
          <w:trHeight w:val="227"/>
        </w:trPr>
        <w:tc>
          <w:tcPr>
            <w:tcW w:w="0" w:type="auto"/>
            <w:shd w:val="clear" w:color="auto" w:fill="F2F2F2" w:themeFill="background1" w:themeFillShade="F2"/>
          </w:tcPr>
          <w:p w14:paraId="5AF0A203" w14:textId="77777777" w:rsidR="001A0C0E" w:rsidRPr="002A767A" w:rsidRDefault="001A0C0E" w:rsidP="0086457F">
            <w:pPr>
              <w:spacing w:before="40" w:after="40" w:line="276" w:lineRule="auto"/>
              <w:jc w:val="center"/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</w:rPr>
              <w:t>A2</w:t>
            </w:r>
          </w:p>
        </w:tc>
        <w:tc>
          <w:tcPr>
            <w:tcW w:w="6890" w:type="dxa"/>
            <w:shd w:val="clear" w:color="auto" w:fill="F2F2F2" w:themeFill="background1" w:themeFillShade="F2"/>
          </w:tcPr>
          <w:p w14:paraId="5C8437F0" w14:textId="77777777" w:rsidR="001A0C0E" w:rsidRPr="002A767A" w:rsidRDefault="001A0C0E" w:rsidP="0086457F">
            <w:pPr>
              <w:spacing w:before="40" w:after="40" w:line="276" w:lineRule="auto"/>
              <w:rPr>
                <w:rFonts w:ascii="Arial" w:hAnsi="Arial" w:cs="Arial"/>
                <w:sz w:val="20"/>
                <w:szCs w:val="20"/>
              </w:rPr>
            </w:pPr>
            <w:r w:rsidRPr="002A767A">
              <w:rPr>
                <w:rFonts w:ascii="Arial" w:hAnsi="Arial" w:cs="Arial"/>
                <w:b/>
                <w:sz w:val="20"/>
                <w:szCs w:val="20"/>
              </w:rPr>
              <w:t>Volizione</w:t>
            </w:r>
            <w:r w:rsidRPr="002A767A">
              <w:rPr>
                <w:rFonts w:ascii="Arial" w:hAnsi="Arial" w:cs="Arial"/>
                <w:sz w:val="20"/>
                <w:szCs w:val="20"/>
              </w:rPr>
              <w:t xml:space="preserve"> e perseveranza nell’impegno</w:t>
            </w:r>
          </w:p>
        </w:tc>
        <w:tc>
          <w:tcPr>
            <w:tcW w:w="851" w:type="dxa"/>
            <w:shd w:val="clear" w:color="auto" w:fill="F2F2F2" w:themeFill="background1" w:themeFillShade="F2"/>
          </w:tcPr>
          <w:sdt>
            <w:sdtPr>
              <w:rPr>
                <w:rFonts w:ascii="Arial" w:hAnsi="Arial" w:cs="Arial"/>
                <w:shd w:val="clear" w:color="auto" w:fill="FFFFCC"/>
              </w:rPr>
              <w:id w:val="137480280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762CCC6" w14:textId="77777777" w:rsidR="001A0C0E" w:rsidRPr="002A767A" w:rsidRDefault="001A0C0E" w:rsidP="0062431B">
                <w:pPr>
                  <w:spacing w:before="40" w:after="40" w:line="276" w:lineRule="auto"/>
                  <w:jc w:val="center"/>
                  <w:rPr>
                    <w:rFonts w:ascii="Arial" w:hAnsi="Arial" w:cs="Arial"/>
                    <w:b/>
                  </w:rPr>
                </w:pPr>
                <w:r w:rsidRPr="002A767A">
                  <w:rPr>
                    <w:rFonts w:ascii="Segoe UI Symbol" w:eastAsia="MS Gothic" w:hAnsi="Segoe UI Symbol" w:cs="Segoe UI Symbol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1047" w:type="dxa"/>
            <w:shd w:val="clear" w:color="auto" w:fill="F2F2F2" w:themeFill="background1" w:themeFillShade="F2"/>
          </w:tcPr>
          <w:sdt>
            <w:sdtPr>
              <w:rPr>
                <w:rFonts w:ascii="Arial" w:hAnsi="Arial" w:cs="Arial"/>
                <w:shd w:val="clear" w:color="auto" w:fill="FFFFCC"/>
              </w:rPr>
              <w:id w:val="150516874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456B8ED" w14:textId="77777777" w:rsidR="001A0C0E" w:rsidRPr="002A767A" w:rsidRDefault="001A0C0E" w:rsidP="0062431B">
                <w:pPr>
                  <w:spacing w:before="40" w:after="40" w:line="276" w:lineRule="auto"/>
                  <w:jc w:val="center"/>
                  <w:rPr>
                    <w:rFonts w:ascii="Arial" w:hAnsi="Arial" w:cs="Arial"/>
                    <w:b/>
                  </w:rPr>
                </w:pPr>
                <w:r w:rsidRPr="002A767A">
                  <w:rPr>
                    <w:rFonts w:ascii="Segoe UI Symbol" w:eastAsia="MS Gothic" w:hAnsi="Segoe UI Symbol" w:cs="Segoe UI Symbol"/>
                    <w:shd w:val="clear" w:color="auto" w:fill="FFFFCC"/>
                  </w:rPr>
                  <w:t>☐</w:t>
                </w:r>
              </w:p>
            </w:sdtContent>
          </w:sdt>
        </w:tc>
      </w:tr>
      <w:tr w:rsidR="001A0C0E" w:rsidRPr="002A767A" w14:paraId="131DD437" w14:textId="77777777" w:rsidTr="002A767A">
        <w:trPr>
          <w:trHeight w:val="227"/>
        </w:trPr>
        <w:tc>
          <w:tcPr>
            <w:tcW w:w="0" w:type="auto"/>
            <w:shd w:val="clear" w:color="auto" w:fill="F2F2F2" w:themeFill="background1" w:themeFillShade="F2"/>
          </w:tcPr>
          <w:p w14:paraId="5940D1C3" w14:textId="77777777" w:rsidR="001A0C0E" w:rsidRPr="002A767A" w:rsidRDefault="001A0C0E" w:rsidP="0086457F">
            <w:pPr>
              <w:spacing w:before="40" w:after="40" w:line="276" w:lineRule="auto"/>
              <w:jc w:val="center"/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</w:rPr>
              <w:t>A5</w:t>
            </w:r>
          </w:p>
        </w:tc>
        <w:tc>
          <w:tcPr>
            <w:tcW w:w="6890" w:type="dxa"/>
            <w:shd w:val="clear" w:color="auto" w:fill="F2F2F2" w:themeFill="background1" w:themeFillShade="F2"/>
          </w:tcPr>
          <w:p w14:paraId="26BC1B1B" w14:textId="77777777" w:rsidR="001A0C0E" w:rsidRPr="002A767A" w:rsidRDefault="001A0C0E" w:rsidP="0086457F">
            <w:pPr>
              <w:spacing w:before="40" w:after="40" w:line="276" w:lineRule="auto"/>
              <w:rPr>
                <w:rFonts w:ascii="Arial" w:hAnsi="Arial" w:cs="Arial"/>
                <w:sz w:val="20"/>
                <w:szCs w:val="20"/>
              </w:rPr>
            </w:pPr>
            <w:r w:rsidRPr="002A767A">
              <w:rPr>
                <w:rFonts w:ascii="Arial" w:hAnsi="Arial" w:cs="Arial"/>
                <w:sz w:val="20"/>
                <w:szCs w:val="20"/>
              </w:rPr>
              <w:t xml:space="preserve">Capacità di </w:t>
            </w:r>
            <w:r w:rsidRPr="002A767A">
              <w:rPr>
                <w:rFonts w:ascii="Arial" w:hAnsi="Arial" w:cs="Arial"/>
                <w:b/>
                <w:sz w:val="20"/>
                <w:szCs w:val="20"/>
              </w:rPr>
              <w:t>perseveranza</w:t>
            </w:r>
          </w:p>
        </w:tc>
        <w:tc>
          <w:tcPr>
            <w:tcW w:w="851" w:type="dxa"/>
            <w:shd w:val="clear" w:color="auto" w:fill="F2F2F2" w:themeFill="background1" w:themeFillShade="F2"/>
          </w:tcPr>
          <w:sdt>
            <w:sdtPr>
              <w:rPr>
                <w:rFonts w:ascii="Arial" w:hAnsi="Arial" w:cs="Arial"/>
                <w:shd w:val="clear" w:color="auto" w:fill="FFFFCC"/>
              </w:rPr>
              <w:id w:val="109219864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1968988D" w14:textId="77777777" w:rsidR="001A0C0E" w:rsidRPr="002A767A" w:rsidRDefault="001A0C0E" w:rsidP="0062431B">
                <w:pPr>
                  <w:spacing w:before="40" w:after="40" w:line="276" w:lineRule="auto"/>
                  <w:jc w:val="center"/>
                  <w:rPr>
                    <w:rFonts w:ascii="Arial" w:hAnsi="Arial" w:cs="Arial"/>
                    <w:b/>
                  </w:rPr>
                </w:pPr>
                <w:r w:rsidRPr="002A767A">
                  <w:rPr>
                    <w:rFonts w:ascii="Segoe UI Symbol" w:eastAsia="MS Gothic" w:hAnsi="Segoe UI Symbol" w:cs="Segoe UI Symbol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1047" w:type="dxa"/>
            <w:shd w:val="clear" w:color="auto" w:fill="F2F2F2" w:themeFill="background1" w:themeFillShade="F2"/>
          </w:tcPr>
          <w:sdt>
            <w:sdtPr>
              <w:rPr>
                <w:rFonts w:ascii="Arial" w:hAnsi="Arial" w:cs="Arial"/>
                <w:shd w:val="clear" w:color="auto" w:fill="FFFFCC"/>
              </w:rPr>
              <w:id w:val="-168682148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CB12679" w14:textId="77777777" w:rsidR="001A0C0E" w:rsidRPr="002A767A" w:rsidRDefault="001A0C0E" w:rsidP="0062431B">
                <w:pPr>
                  <w:spacing w:before="40" w:after="40" w:line="276" w:lineRule="auto"/>
                  <w:jc w:val="center"/>
                  <w:rPr>
                    <w:rFonts w:ascii="Arial" w:hAnsi="Arial" w:cs="Arial"/>
                    <w:b/>
                  </w:rPr>
                </w:pPr>
                <w:r w:rsidRPr="002A767A">
                  <w:rPr>
                    <w:rFonts w:ascii="Segoe UI Symbol" w:eastAsia="MS Gothic" w:hAnsi="Segoe UI Symbol" w:cs="Segoe UI Symbol"/>
                    <w:shd w:val="clear" w:color="auto" w:fill="FFFFCC"/>
                  </w:rPr>
                  <w:t>☐</w:t>
                </w:r>
              </w:p>
            </w:sdtContent>
          </w:sdt>
        </w:tc>
      </w:tr>
      <w:tr w:rsidR="001A0C0E" w:rsidRPr="002A767A" w14:paraId="344FEADC" w14:textId="77777777" w:rsidTr="002A767A">
        <w:trPr>
          <w:trHeight w:val="227"/>
        </w:trPr>
        <w:tc>
          <w:tcPr>
            <w:tcW w:w="0" w:type="auto"/>
            <w:shd w:val="clear" w:color="auto" w:fill="FFFFFF" w:themeFill="background1"/>
          </w:tcPr>
          <w:p w14:paraId="7A62F6CD" w14:textId="77777777" w:rsidR="001A0C0E" w:rsidRPr="002A767A" w:rsidRDefault="001A0C0E" w:rsidP="0086457F">
            <w:pPr>
              <w:spacing w:before="40" w:after="40" w:line="276" w:lineRule="auto"/>
              <w:jc w:val="center"/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</w:rPr>
              <w:t>A3</w:t>
            </w:r>
          </w:p>
        </w:tc>
        <w:tc>
          <w:tcPr>
            <w:tcW w:w="6890" w:type="dxa"/>
            <w:shd w:val="clear" w:color="auto" w:fill="FFFFFF" w:themeFill="background1"/>
          </w:tcPr>
          <w:p w14:paraId="41A318D9" w14:textId="77777777" w:rsidR="001A0C0E" w:rsidRPr="002A767A" w:rsidRDefault="001A0C0E" w:rsidP="0086457F">
            <w:pPr>
              <w:spacing w:before="40" w:after="40" w:line="276" w:lineRule="auto"/>
              <w:rPr>
                <w:rFonts w:ascii="Arial" w:hAnsi="Arial" w:cs="Arial"/>
                <w:sz w:val="20"/>
                <w:szCs w:val="20"/>
              </w:rPr>
            </w:pPr>
            <w:r w:rsidRPr="002A767A">
              <w:rPr>
                <w:rFonts w:ascii="Arial" w:hAnsi="Arial" w:cs="Arial"/>
                <w:b/>
                <w:sz w:val="20"/>
                <w:szCs w:val="20"/>
              </w:rPr>
              <w:t>Attribuzione</w:t>
            </w:r>
            <w:r w:rsidRPr="002A767A">
              <w:rPr>
                <w:rFonts w:ascii="Arial" w:hAnsi="Arial" w:cs="Arial"/>
                <w:sz w:val="20"/>
                <w:szCs w:val="20"/>
              </w:rPr>
              <w:t xml:space="preserve"> del successo o del fallimento </w:t>
            </w:r>
            <w:r w:rsidRPr="002A767A">
              <w:rPr>
                <w:rFonts w:ascii="Arial" w:hAnsi="Arial" w:cs="Arial"/>
                <w:sz w:val="20"/>
                <w:szCs w:val="20"/>
                <w:u w:val="single"/>
              </w:rPr>
              <w:t>a cause che posso controllare</w:t>
            </w:r>
            <w:r w:rsidRPr="002A767A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851" w:type="dxa"/>
            <w:shd w:val="clear" w:color="auto" w:fill="FFFFFF" w:themeFill="background1"/>
          </w:tcPr>
          <w:sdt>
            <w:sdtPr>
              <w:rPr>
                <w:rFonts w:ascii="Arial" w:hAnsi="Arial" w:cs="Arial"/>
                <w:shd w:val="clear" w:color="auto" w:fill="FFFFCC"/>
              </w:rPr>
              <w:id w:val="41799911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8FD18C5" w14:textId="77777777" w:rsidR="001A0C0E" w:rsidRPr="002A767A" w:rsidRDefault="001A0C0E" w:rsidP="0062431B">
                <w:pPr>
                  <w:spacing w:before="40" w:after="40" w:line="276" w:lineRule="auto"/>
                  <w:jc w:val="center"/>
                  <w:rPr>
                    <w:rFonts w:ascii="Arial" w:hAnsi="Arial" w:cs="Arial"/>
                    <w:b/>
                  </w:rPr>
                </w:pPr>
                <w:r w:rsidRPr="002A767A">
                  <w:rPr>
                    <w:rFonts w:ascii="Segoe UI Symbol" w:eastAsia="MS Gothic" w:hAnsi="Segoe UI Symbol" w:cs="Segoe UI Symbol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1047" w:type="dxa"/>
            <w:shd w:val="clear" w:color="auto" w:fill="FFFFFF" w:themeFill="background1"/>
          </w:tcPr>
          <w:sdt>
            <w:sdtPr>
              <w:rPr>
                <w:rFonts w:ascii="Arial" w:hAnsi="Arial" w:cs="Arial"/>
                <w:shd w:val="clear" w:color="auto" w:fill="FFFFCC"/>
              </w:rPr>
              <w:id w:val="197317423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10AC128A" w14:textId="77777777" w:rsidR="001A0C0E" w:rsidRPr="002A767A" w:rsidRDefault="001A0C0E" w:rsidP="0062431B">
                <w:pPr>
                  <w:spacing w:before="40" w:after="40" w:line="276" w:lineRule="auto"/>
                  <w:jc w:val="center"/>
                  <w:rPr>
                    <w:rFonts w:ascii="Arial" w:hAnsi="Arial" w:cs="Arial"/>
                    <w:b/>
                  </w:rPr>
                </w:pPr>
                <w:r w:rsidRPr="002A767A">
                  <w:rPr>
                    <w:rFonts w:ascii="Segoe UI Symbol" w:eastAsia="MS Gothic" w:hAnsi="Segoe UI Symbol" w:cs="Segoe UI Symbol"/>
                    <w:shd w:val="clear" w:color="auto" w:fill="FFFFCC"/>
                  </w:rPr>
                  <w:t>☐</w:t>
                </w:r>
              </w:p>
            </w:sdtContent>
          </w:sdt>
        </w:tc>
      </w:tr>
      <w:tr w:rsidR="001A0C0E" w:rsidRPr="002A767A" w14:paraId="56B2511F" w14:textId="77777777" w:rsidTr="002A767A">
        <w:trPr>
          <w:trHeight w:val="227"/>
        </w:trPr>
        <w:tc>
          <w:tcPr>
            <w:tcW w:w="0" w:type="auto"/>
            <w:shd w:val="clear" w:color="auto" w:fill="FFFFFF" w:themeFill="background1"/>
          </w:tcPr>
          <w:p w14:paraId="78F1D2A2" w14:textId="77777777" w:rsidR="001A0C0E" w:rsidRPr="002A767A" w:rsidRDefault="001A0C0E" w:rsidP="0086457F">
            <w:pPr>
              <w:spacing w:before="40" w:after="40" w:line="276" w:lineRule="auto"/>
              <w:jc w:val="center"/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</w:rPr>
              <w:t>A4</w:t>
            </w:r>
          </w:p>
        </w:tc>
        <w:tc>
          <w:tcPr>
            <w:tcW w:w="6890" w:type="dxa"/>
            <w:shd w:val="clear" w:color="auto" w:fill="FFFFFF" w:themeFill="background1"/>
          </w:tcPr>
          <w:p w14:paraId="702A9373" w14:textId="77777777" w:rsidR="001A0C0E" w:rsidRPr="002A767A" w:rsidRDefault="001A0C0E" w:rsidP="0086457F">
            <w:pPr>
              <w:spacing w:before="40" w:after="40" w:line="276" w:lineRule="auto"/>
              <w:rPr>
                <w:rFonts w:ascii="Arial" w:hAnsi="Arial" w:cs="Arial"/>
                <w:sz w:val="20"/>
                <w:szCs w:val="20"/>
              </w:rPr>
            </w:pPr>
            <w:r w:rsidRPr="002A767A">
              <w:rPr>
                <w:rFonts w:ascii="Arial" w:hAnsi="Arial" w:cs="Arial"/>
                <w:b/>
                <w:sz w:val="20"/>
                <w:szCs w:val="20"/>
              </w:rPr>
              <w:t>Attribuzione</w:t>
            </w:r>
            <w:r w:rsidRPr="002A767A">
              <w:rPr>
                <w:rFonts w:ascii="Arial" w:hAnsi="Arial" w:cs="Arial"/>
                <w:sz w:val="20"/>
                <w:szCs w:val="20"/>
              </w:rPr>
              <w:t xml:space="preserve"> del successo o del fallimento </w:t>
            </w:r>
            <w:r w:rsidRPr="002A767A">
              <w:rPr>
                <w:rFonts w:ascii="Arial" w:hAnsi="Arial" w:cs="Arial"/>
                <w:sz w:val="20"/>
                <w:szCs w:val="20"/>
                <w:u w:val="single"/>
              </w:rPr>
              <w:t>a cause che non posso controllare</w:t>
            </w:r>
            <w:r w:rsidRPr="002A767A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851" w:type="dxa"/>
            <w:shd w:val="clear" w:color="auto" w:fill="FFFFFF" w:themeFill="background1"/>
          </w:tcPr>
          <w:sdt>
            <w:sdtPr>
              <w:rPr>
                <w:rFonts w:ascii="Arial" w:hAnsi="Arial" w:cs="Arial"/>
                <w:shd w:val="clear" w:color="auto" w:fill="FFFFCC"/>
              </w:rPr>
              <w:id w:val="-153742841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C6793B2" w14:textId="77777777" w:rsidR="001A0C0E" w:rsidRPr="002A767A" w:rsidRDefault="001A0C0E" w:rsidP="0062431B">
                <w:pPr>
                  <w:spacing w:before="40" w:after="40" w:line="276" w:lineRule="auto"/>
                  <w:jc w:val="center"/>
                  <w:rPr>
                    <w:rFonts w:ascii="Arial" w:hAnsi="Arial" w:cs="Arial"/>
                    <w:b/>
                  </w:rPr>
                </w:pPr>
                <w:r w:rsidRPr="002A767A">
                  <w:rPr>
                    <w:rFonts w:ascii="Segoe UI Symbol" w:eastAsia="MS Gothic" w:hAnsi="Segoe UI Symbol" w:cs="Segoe UI Symbol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1047" w:type="dxa"/>
            <w:shd w:val="clear" w:color="auto" w:fill="FFFFFF" w:themeFill="background1"/>
          </w:tcPr>
          <w:sdt>
            <w:sdtPr>
              <w:rPr>
                <w:rFonts w:ascii="Arial" w:hAnsi="Arial" w:cs="Arial"/>
                <w:shd w:val="clear" w:color="auto" w:fill="FFFFCC"/>
              </w:rPr>
              <w:id w:val="-18945077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1C99E351" w14:textId="77777777" w:rsidR="001A0C0E" w:rsidRPr="002A767A" w:rsidRDefault="001A0C0E" w:rsidP="0062431B">
                <w:pPr>
                  <w:spacing w:before="40" w:after="40" w:line="276" w:lineRule="auto"/>
                  <w:jc w:val="center"/>
                  <w:rPr>
                    <w:rFonts w:ascii="Arial" w:hAnsi="Arial" w:cs="Arial"/>
                    <w:b/>
                  </w:rPr>
                </w:pPr>
                <w:r w:rsidRPr="002A767A">
                  <w:rPr>
                    <w:rFonts w:ascii="Segoe UI Symbol" w:eastAsia="MS Gothic" w:hAnsi="Segoe UI Symbol" w:cs="Segoe UI Symbol"/>
                    <w:shd w:val="clear" w:color="auto" w:fill="FFFFCC"/>
                  </w:rPr>
                  <w:t>☐</w:t>
                </w:r>
              </w:p>
            </w:sdtContent>
          </w:sdt>
        </w:tc>
      </w:tr>
      <w:tr w:rsidR="001A0C0E" w:rsidRPr="002A767A" w14:paraId="54D2F4FC" w14:textId="77777777" w:rsidTr="002A767A">
        <w:trPr>
          <w:trHeight w:val="227"/>
        </w:trPr>
        <w:tc>
          <w:tcPr>
            <w:tcW w:w="0" w:type="auto"/>
            <w:shd w:val="clear" w:color="auto" w:fill="F2F2F2" w:themeFill="background1" w:themeFillShade="F2"/>
          </w:tcPr>
          <w:p w14:paraId="11DF0308" w14:textId="77777777" w:rsidR="001A0C0E" w:rsidRPr="002A767A" w:rsidRDefault="001A0C0E" w:rsidP="0086457F">
            <w:pPr>
              <w:spacing w:before="40" w:after="40" w:line="276" w:lineRule="auto"/>
              <w:jc w:val="center"/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</w:rPr>
              <w:t>A6</w:t>
            </w:r>
          </w:p>
        </w:tc>
        <w:tc>
          <w:tcPr>
            <w:tcW w:w="6890" w:type="dxa"/>
            <w:shd w:val="clear" w:color="auto" w:fill="F2F2F2" w:themeFill="background1" w:themeFillShade="F2"/>
          </w:tcPr>
          <w:p w14:paraId="33840B8B" w14:textId="77777777" w:rsidR="001A0C0E" w:rsidRPr="002A767A" w:rsidRDefault="001A0C0E" w:rsidP="0086457F">
            <w:pPr>
              <w:spacing w:before="40" w:after="40" w:line="276" w:lineRule="auto"/>
              <w:rPr>
                <w:rFonts w:ascii="Arial" w:hAnsi="Arial" w:cs="Arial"/>
                <w:sz w:val="20"/>
                <w:szCs w:val="20"/>
              </w:rPr>
            </w:pPr>
            <w:r w:rsidRPr="002A767A">
              <w:rPr>
                <w:rFonts w:ascii="Arial" w:hAnsi="Arial" w:cs="Arial"/>
                <w:b/>
                <w:sz w:val="20"/>
                <w:szCs w:val="20"/>
              </w:rPr>
              <w:t>Percezione</w:t>
            </w:r>
            <w:r w:rsidRPr="002A767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2A767A">
              <w:rPr>
                <w:rFonts w:ascii="Arial" w:hAnsi="Arial" w:cs="Arial"/>
                <w:b/>
                <w:sz w:val="20"/>
                <w:szCs w:val="20"/>
              </w:rPr>
              <w:t>di competenza</w:t>
            </w:r>
          </w:p>
        </w:tc>
        <w:tc>
          <w:tcPr>
            <w:tcW w:w="851" w:type="dxa"/>
            <w:shd w:val="clear" w:color="auto" w:fill="F2F2F2" w:themeFill="background1" w:themeFillShade="F2"/>
          </w:tcPr>
          <w:sdt>
            <w:sdtPr>
              <w:rPr>
                <w:rFonts w:ascii="Arial" w:hAnsi="Arial" w:cs="Arial"/>
                <w:shd w:val="clear" w:color="auto" w:fill="FFFFCC"/>
              </w:rPr>
              <w:id w:val="192020220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BBBB1D4" w14:textId="77777777" w:rsidR="001A0C0E" w:rsidRPr="002A767A" w:rsidRDefault="001A0C0E" w:rsidP="0062431B">
                <w:pPr>
                  <w:spacing w:before="40" w:after="40" w:line="276" w:lineRule="auto"/>
                  <w:jc w:val="center"/>
                  <w:rPr>
                    <w:rFonts w:ascii="Arial" w:hAnsi="Arial" w:cs="Arial"/>
                    <w:b/>
                  </w:rPr>
                </w:pPr>
                <w:r w:rsidRPr="002A767A">
                  <w:rPr>
                    <w:rFonts w:ascii="Segoe UI Symbol" w:eastAsia="MS Gothic" w:hAnsi="Segoe UI Symbol" w:cs="Segoe UI Symbol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1047" w:type="dxa"/>
            <w:shd w:val="clear" w:color="auto" w:fill="F2F2F2" w:themeFill="background1" w:themeFillShade="F2"/>
          </w:tcPr>
          <w:sdt>
            <w:sdtPr>
              <w:rPr>
                <w:rFonts w:ascii="Arial" w:hAnsi="Arial" w:cs="Arial"/>
                <w:shd w:val="clear" w:color="auto" w:fill="FFFFCC"/>
              </w:rPr>
              <w:id w:val="-198045439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1AA20628" w14:textId="77777777" w:rsidR="001A0C0E" w:rsidRPr="002A767A" w:rsidRDefault="001A0C0E" w:rsidP="0062431B">
                <w:pPr>
                  <w:spacing w:before="40" w:after="40" w:line="276" w:lineRule="auto"/>
                  <w:jc w:val="center"/>
                  <w:rPr>
                    <w:rFonts w:ascii="Arial" w:hAnsi="Arial" w:cs="Arial"/>
                    <w:b/>
                  </w:rPr>
                </w:pPr>
                <w:r w:rsidRPr="002A767A">
                  <w:rPr>
                    <w:rFonts w:ascii="Segoe UI Symbol" w:eastAsia="MS Gothic" w:hAnsi="Segoe UI Symbol" w:cs="Segoe UI Symbol"/>
                    <w:shd w:val="clear" w:color="auto" w:fill="FFFFCC"/>
                  </w:rPr>
                  <w:t>☐</w:t>
                </w:r>
              </w:p>
            </w:sdtContent>
          </w:sdt>
        </w:tc>
      </w:tr>
    </w:tbl>
    <w:p w14:paraId="3C0D5A30" w14:textId="77777777" w:rsidR="00481EA2" w:rsidRPr="002A767A" w:rsidRDefault="00481EA2" w:rsidP="00481EA2">
      <w:pPr>
        <w:rPr>
          <w:rFonts w:ascii="Arial" w:hAnsi="Arial" w:cs="Arial"/>
          <w:i/>
          <w:sz w:val="12"/>
        </w:rPr>
      </w:pPr>
    </w:p>
    <w:p w14:paraId="6749B9D4" w14:textId="77777777" w:rsidR="00481EA2" w:rsidRPr="002A767A" w:rsidRDefault="00481EA2" w:rsidP="00481EA2">
      <w:pPr>
        <w:rPr>
          <w:rFonts w:ascii="Arial" w:hAnsi="Arial" w:cs="Arial"/>
          <w:i/>
          <w:sz w:val="18"/>
          <w:szCs w:val="20"/>
        </w:rPr>
      </w:pPr>
      <w:r w:rsidRPr="002A767A">
        <w:rPr>
          <w:rFonts w:ascii="Arial" w:hAnsi="Arial" w:cs="Arial"/>
          <w:i/>
          <w:sz w:val="18"/>
          <w:szCs w:val="20"/>
        </w:rPr>
        <w:t xml:space="preserve">* </w:t>
      </w:r>
      <w:r w:rsidR="008734FF" w:rsidRPr="002A767A">
        <w:rPr>
          <w:rFonts w:ascii="Arial" w:hAnsi="Arial" w:cs="Arial"/>
          <w:i/>
          <w:sz w:val="18"/>
          <w:szCs w:val="20"/>
        </w:rPr>
        <w:t>Le sigle e gli</w:t>
      </w:r>
      <w:r w:rsidRPr="002A767A">
        <w:rPr>
          <w:rFonts w:ascii="Arial" w:hAnsi="Arial" w:cs="Arial"/>
          <w:i/>
          <w:sz w:val="18"/>
          <w:szCs w:val="20"/>
        </w:rPr>
        <w:t xml:space="preserve"> aspetti elencati corrispondono ai fattori del QSA e sono stati riordinati raggruppandoli per affinità</w:t>
      </w:r>
    </w:p>
    <w:p w14:paraId="126AE46B" w14:textId="77777777" w:rsidR="00481EA2" w:rsidRPr="002A767A" w:rsidRDefault="008734FF" w:rsidP="00481EA2">
      <w:pPr>
        <w:rPr>
          <w:rFonts w:ascii="Arial" w:hAnsi="Arial" w:cs="Arial"/>
          <w:b/>
          <w:sz w:val="20"/>
          <w:szCs w:val="20"/>
        </w:rPr>
      </w:pPr>
      <w:r w:rsidRPr="002A767A">
        <w:rPr>
          <w:rFonts w:ascii="Arial" w:hAnsi="Arial" w:cs="Arial"/>
          <w:noProof/>
          <w:lang w:eastAsia="it-IT"/>
        </w:rPr>
        <w:drawing>
          <wp:anchor distT="0" distB="0" distL="114300" distR="114300" simplePos="0" relativeHeight="251664384" behindDoc="1" locked="0" layoutInCell="1" allowOverlap="1" wp14:anchorId="121C2DA3" wp14:editId="5E0F83A8">
            <wp:simplePos x="0" y="0"/>
            <wp:positionH relativeFrom="column">
              <wp:posOffset>22225</wp:posOffset>
            </wp:positionH>
            <wp:positionV relativeFrom="paragraph">
              <wp:posOffset>81915</wp:posOffset>
            </wp:positionV>
            <wp:extent cx="219075" cy="245110"/>
            <wp:effectExtent l="44133" t="51117" r="15557" b="53658"/>
            <wp:wrapNone/>
            <wp:docPr id="7" name="Immagine 7" descr="http://www.dracmaservice.it/images/img_manina_bnc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dracmaservice.it/images/img_manina_bnc.gif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6735684">
                      <a:off x="0" y="0"/>
                      <a:ext cx="219075" cy="24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C98DA7" w14:textId="576FB75D" w:rsidR="00481EA2" w:rsidRPr="002A767A" w:rsidRDefault="00481EA2" w:rsidP="00481EA2">
      <w:pPr>
        <w:rPr>
          <w:rFonts w:ascii="Arial" w:hAnsi="Arial" w:cs="Arial"/>
          <w:b/>
          <w:i/>
        </w:rPr>
      </w:pPr>
      <w:r w:rsidRPr="002A767A">
        <w:rPr>
          <w:rFonts w:ascii="Arial" w:hAnsi="Arial" w:cs="Arial"/>
          <w:b/>
          <w:i/>
        </w:rPr>
        <w:t xml:space="preserve">         Segnala i risultati che prevedi di ottenere e quelli che hai ottenuto nello scrutinio</w:t>
      </w:r>
    </w:p>
    <w:p w14:paraId="344BFCA9" w14:textId="77777777" w:rsidR="00481EA2" w:rsidRPr="002A767A" w:rsidRDefault="00481EA2" w:rsidP="00481EA2">
      <w:pPr>
        <w:rPr>
          <w:rFonts w:ascii="Arial" w:hAnsi="Arial" w:cs="Arial"/>
          <w:i/>
        </w:rPr>
      </w:pPr>
      <w:r w:rsidRPr="002A767A">
        <w:rPr>
          <w:rFonts w:ascii="Arial" w:hAnsi="Arial" w:cs="Arial"/>
          <w:i/>
        </w:rPr>
        <w:t xml:space="preserve">         Elenca le materie in cui hai raggiunto la sufficienza e quelle in cui non l’hai raggiunta</w:t>
      </w:r>
    </w:p>
    <w:p w14:paraId="6228B3B0" w14:textId="77777777" w:rsidR="00481EA2" w:rsidRPr="002A767A" w:rsidRDefault="00481EA2" w:rsidP="00481EA2">
      <w:pPr>
        <w:rPr>
          <w:rFonts w:ascii="Arial" w:hAnsi="Arial" w:cs="Arial"/>
          <w:b/>
          <w:sz w:val="16"/>
          <w:highlight w:val="yellow"/>
        </w:rPr>
      </w:pPr>
    </w:p>
    <w:tbl>
      <w:tblPr>
        <w:tblStyle w:val="Grigliatabella"/>
        <w:tblW w:w="5000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CellMar>
          <w:top w:w="6" w:type="dxa"/>
          <w:left w:w="6" w:type="dxa"/>
          <w:bottom w:w="6" w:type="dxa"/>
          <w:right w:w="6" w:type="dxa"/>
        </w:tblCellMar>
        <w:tblLook w:val="04A0" w:firstRow="1" w:lastRow="0" w:firstColumn="1" w:lastColumn="0" w:noHBand="0" w:noVBand="1"/>
      </w:tblPr>
      <w:tblGrid>
        <w:gridCol w:w="1847"/>
        <w:gridCol w:w="2407"/>
        <w:gridCol w:w="2406"/>
        <w:gridCol w:w="2406"/>
      </w:tblGrid>
      <w:tr w:rsidR="00481EA2" w:rsidRPr="002A767A" w14:paraId="323524DC" w14:textId="77777777" w:rsidTr="0086457F">
        <w:trPr>
          <w:cantSplit/>
          <w:trHeight w:val="324"/>
        </w:trPr>
        <w:tc>
          <w:tcPr>
            <w:tcW w:w="1018" w:type="pct"/>
            <w:tcBorders>
              <w:top w:val="nil"/>
              <w:left w:val="nil"/>
            </w:tcBorders>
            <w:shd w:val="clear" w:color="auto" w:fill="FFFFFF" w:themeFill="background1"/>
            <w:vAlign w:val="center"/>
          </w:tcPr>
          <w:p w14:paraId="4E824E0A" w14:textId="77777777" w:rsidR="00481EA2" w:rsidRPr="002A767A" w:rsidRDefault="00481EA2" w:rsidP="0086457F">
            <w:pPr>
              <w:spacing w:after="60"/>
              <w:jc w:val="right"/>
              <w:rPr>
                <w:rFonts w:ascii="Arial" w:hAnsi="Arial" w:cs="Arial"/>
                <w:b/>
                <w:i/>
                <w:color w:val="222222"/>
                <w:sz w:val="18"/>
                <w:szCs w:val="15"/>
              </w:rPr>
            </w:pPr>
          </w:p>
        </w:tc>
        <w:tc>
          <w:tcPr>
            <w:tcW w:w="1327" w:type="pct"/>
            <w:shd w:val="clear" w:color="auto" w:fill="F2F2F2" w:themeFill="background1" w:themeFillShade="F2"/>
          </w:tcPr>
          <w:p w14:paraId="77F8AD12" w14:textId="77777777" w:rsidR="00481EA2" w:rsidRPr="002A767A" w:rsidRDefault="00481EA2" w:rsidP="0086457F">
            <w:pPr>
              <w:ind w:firstLine="0"/>
              <w:jc w:val="center"/>
              <w:rPr>
                <w:rFonts w:ascii="Arial" w:hAnsi="Arial" w:cs="Arial"/>
                <w:b/>
                <w:i/>
                <w:smallCaps/>
                <w:color w:val="222222"/>
                <w:sz w:val="18"/>
                <w:szCs w:val="15"/>
              </w:rPr>
            </w:pPr>
            <w:r w:rsidRPr="002A767A">
              <w:rPr>
                <w:rFonts w:ascii="Arial" w:hAnsi="Arial" w:cs="Arial"/>
                <w:b/>
                <w:i/>
                <w:smallCaps/>
                <w:color w:val="222222"/>
                <w:sz w:val="18"/>
                <w:szCs w:val="15"/>
              </w:rPr>
              <w:t>Previsione dei risultati</w:t>
            </w:r>
          </w:p>
          <w:p w14:paraId="1A148AC5" w14:textId="77777777" w:rsidR="00481EA2" w:rsidRPr="002A767A" w:rsidRDefault="00481EA2" w:rsidP="0086457F">
            <w:pPr>
              <w:ind w:firstLine="0"/>
              <w:jc w:val="center"/>
              <w:rPr>
                <w:rFonts w:ascii="Arial" w:hAnsi="Arial" w:cs="Arial"/>
                <w:b/>
                <w:i/>
                <w:smallCaps/>
                <w:color w:val="222222"/>
                <w:sz w:val="18"/>
                <w:szCs w:val="15"/>
              </w:rPr>
            </w:pPr>
            <w:r w:rsidRPr="002A767A">
              <w:rPr>
                <w:rFonts w:ascii="Arial" w:hAnsi="Arial" w:cs="Arial"/>
                <w:b/>
                <w:i/>
                <w:smallCaps/>
                <w:color w:val="222222"/>
                <w:sz w:val="18"/>
                <w:szCs w:val="15"/>
              </w:rPr>
              <w:t>(prima dello scrutinio)</w:t>
            </w:r>
          </w:p>
        </w:tc>
        <w:tc>
          <w:tcPr>
            <w:tcW w:w="1327" w:type="pct"/>
            <w:shd w:val="clear" w:color="auto" w:fill="F2F2F2" w:themeFill="background1" w:themeFillShade="F2"/>
          </w:tcPr>
          <w:p w14:paraId="211C6B87" w14:textId="77777777" w:rsidR="00481EA2" w:rsidRPr="002A767A" w:rsidRDefault="00481EA2" w:rsidP="0086457F">
            <w:pPr>
              <w:ind w:firstLine="0"/>
              <w:jc w:val="center"/>
              <w:rPr>
                <w:rFonts w:ascii="Arial" w:hAnsi="Arial" w:cs="Arial"/>
                <w:b/>
                <w:i/>
                <w:smallCaps/>
                <w:color w:val="222222"/>
                <w:sz w:val="18"/>
                <w:szCs w:val="15"/>
              </w:rPr>
            </w:pPr>
            <w:r w:rsidRPr="002A767A">
              <w:rPr>
                <w:rFonts w:ascii="Arial" w:hAnsi="Arial" w:cs="Arial"/>
                <w:b/>
                <w:i/>
                <w:smallCaps/>
                <w:color w:val="222222"/>
                <w:sz w:val="18"/>
                <w:szCs w:val="15"/>
              </w:rPr>
              <w:t xml:space="preserve">Risultati </w:t>
            </w:r>
          </w:p>
          <w:p w14:paraId="5A55EA37" w14:textId="77777777" w:rsidR="00481EA2" w:rsidRPr="002A767A" w:rsidRDefault="00481EA2" w:rsidP="0086457F">
            <w:pPr>
              <w:ind w:firstLine="0"/>
              <w:jc w:val="center"/>
              <w:rPr>
                <w:rFonts w:ascii="Arial" w:hAnsi="Arial" w:cs="Arial"/>
                <w:b/>
                <w:i/>
                <w:smallCaps/>
                <w:color w:val="222222"/>
                <w:sz w:val="18"/>
                <w:szCs w:val="15"/>
              </w:rPr>
            </w:pPr>
            <w:r w:rsidRPr="002A767A">
              <w:rPr>
                <w:rFonts w:ascii="Arial" w:hAnsi="Arial" w:cs="Arial"/>
                <w:b/>
                <w:i/>
                <w:smallCaps/>
                <w:color w:val="222222"/>
                <w:sz w:val="18"/>
                <w:szCs w:val="15"/>
              </w:rPr>
              <w:t>del 1° scrutinio</w:t>
            </w:r>
          </w:p>
        </w:tc>
        <w:tc>
          <w:tcPr>
            <w:tcW w:w="1327" w:type="pct"/>
            <w:shd w:val="clear" w:color="auto" w:fill="F2F2F2" w:themeFill="background1" w:themeFillShade="F2"/>
          </w:tcPr>
          <w:p w14:paraId="2D072775" w14:textId="77777777" w:rsidR="00481EA2" w:rsidRPr="002A767A" w:rsidRDefault="00481EA2" w:rsidP="0086457F">
            <w:pPr>
              <w:ind w:firstLine="0"/>
              <w:jc w:val="center"/>
              <w:rPr>
                <w:rFonts w:ascii="Arial" w:hAnsi="Arial" w:cs="Arial"/>
                <w:b/>
                <w:i/>
                <w:smallCaps/>
                <w:color w:val="222222"/>
                <w:sz w:val="18"/>
                <w:szCs w:val="15"/>
              </w:rPr>
            </w:pPr>
            <w:r w:rsidRPr="002A767A">
              <w:rPr>
                <w:rFonts w:ascii="Arial" w:hAnsi="Arial" w:cs="Arial"/>
                <w:b/>
                <w:i/>
                <w:smallCaps/>
                <w:color w:val="222222"/>
                <w:sz w:val="18"/>
                <w:szCs w:val="15"/>
              </w:rPr>
              <w:t xml:space="preserve">Risultati </w:t>
            </w:r>
          </w:p>
          <w:p w14:paraId="0681876D" w14:textId="77777777" w:rsidR="00481EA2" w:rsidRPr="002A767A" w:rsidRDefault="00481EA2" w:rsidP="0086457F">
            <w:pPr>
              <w:ind w:firstLine="0"/>
              <w:jc w:val="center"/>
              <w:rPr>
                <w:rFonts w:ascii="Arial" w:hAnsi="Arial" w:cs="Arial"/>
                <w:b/>
                <w:i/>
                <w:smallCaps/>
                <w:color w:val="222222"/>
                <w:sz w:val="18"/>
                <w:szCs w:val="15"/>
              </w:rPr>
            </w:pPr>
            <w:r w:rsidRPr="002A767A">
              <w:rPr>
                <w:rFonts w:ascii="Arial" w:hAnsi="Arial" w:cs="Arial"/>
                <w:b/>
                <w:i/>
                <w:smallCaps/>
                <w:color w:val="222222"/>
                <w:sz w:val="18"/>
                <w:szCs w:val="15"/>
              </w:rPr>
              <w:t>del 2° scrutinio</w:t>
            </w:r>
          </w:p>
        </w:tc>
      </w:tr>
      <w:tr w:rsidR="00481EA2" w:rsidRPr="002A767A" w14:paraId="23AC7102" w14:textId="77777777" w:rsidTr="00B16615">
        <w:trPr>
          <w:cantSplit/>
          <w:trHeight w:val="1020"/>
        </w:trPr>
        <w:tc>
          <w:tcPr>
            <w:tcW w:w="1018" w:type="pct"/>
            <w:vAlign w:val="center"/>
          </w:tcPr>
          <w:p w14:paraId="481CFE4D" w14:textId="77777777" w:rsidR="00481EA2" w:rsidRPr="002A767A" w:rsidRDefault="00481EA2" w:rsidP="0086457F">
            <w:pPr>
              <w:spacing w:line="180" w:lineRule="exact"/>
              <w:ind w:firstLine="0"/>
              <w:jc w:val="center"/>
              <w:rPr>
                <w:rFonts w:ascii="Arial" w:hAnsi="Arial" w:cs="Arial"/>
                <w:b/>
                <w:i/>
                <w:color w:val="222222"/>
                <w:sz w:val="18"/>
                <w:szCs w:val="15"/>
              </w:rPr>
            </w:pPr>
            <w:r w:rsidRPr="002A767A">
              <w:rPr>
                <w:rFonts w:ascii="Arial" w:hAnsi="Arial" w:cs="Arial"/>
                <w:b/>
                <w:i/>
                <w:color w:val="222222"/>
                <w:sz w:val="18"/>
                <w:szCs w:val="15"/>
              </w:rPr>
              <w:t>Materie</w:t>
            </w:r>
          </w:p>
          <w:p w14:paraId="1B54A565" w14:textId="77777777" w:rsidR="00481EA2" w:rsidRPr="002A767A" w:rsidRDefault="00481EA2" w:rsidP="0086457F">
            <w:pPr>
              <w:spacing w:line="180" w:lineRule="exact"/>
              <w:ind w:firstLine="0"/>
              <w:jc w:val="center"/>
              <w:rPr>
                <w:rFonts w:ascii="Arial" w:hAnsi="Arial" w:cs="Arial"/>
                <w:b/>
                <w:i/>
                <w:color w:val="222222"/>
                <w:sz w:val="18"/>
                <w:szCs w:val="15"/>
              </w:rPr>
            </w:pPr>
            <w:r w:rsidRPr="002A767A">
              <w:rPr>
                <w:rFonts w:ascii="Arial" w:hAnsi="Arial" w:cs="Arial"/>
                <w:b/>
                <w:i/>
                <w:color w:val="222222"/>
                <w:sz w:val="18"/>
                <w:szCs w:val="15"/>
              </w:rPr>
              <w:t>in cui hai ottenuto</w:t>
            </w:r>
          </w:p>
          <w:p w14:paraId="1959C9DE" w14:textId="77777777" w:rsidR="00481EA2" w:rsidRPr="002A767A" w:rsidRDefault="00481EA2" w:rsidP="0086457F">
            <w:pPr>
              <w:spacing w:line="180" w:lineRule="exact"/>
              <w:ind w:firstLine="0"/>
              <w:jc w:val="center"/>
              <w:rPr>
                <w:rFonts w:ascii="Arial" w:hAnsi="Arial" w:cs="Arial"/>
                <w:b/>
                <w:i/>
                <w:color w:val="222222"/>
                <w:sz w:val="18"/>
                <w:szCs w:val="15"/>
              </w:rPr>
            </w:pPr>
            <w:r w:rsidRPr="002A767A">
              <w:rPr>
                <w:rFonts w:ascii="Arial" w:hAnsi="Arial" w:cs="Arial"/>
                <w:b/>
                <w:i/>
                <w:color w:val="222222"/>
                <w:sz w:val="18"/>
                <w:szCs w:val="15"/>
              </w:rPr>
              <w:t>la SUFFICIENZA</w:t>
            </w:r>
          </w:p>
          <w:p w14:paraId="24A209A4" w14:textId="77777777" w:rsidR="00481EA2" w:rsidRPr="002A767A" w:rsidRDefault="00481EA2" w:rsidP="005E1DED">
            <w:pPr>
              <w:spacing w:line="180" w:lineRule="exact"/>
              <w:ind w:firstLine="0"/>
              <w:jc w:val="center"/>
              <w:rPr>
                <w:rFonts w:ascii="Arial" w:hAnsi="Arial" w:cs="Arial"/>
                <w:b/>
                <w:i/>
                <w:color w:val="222222"/>
                <w:sz w:val="18"/>
                <w:szCs w:val="15"/>
              </w:rPr>
            </w:pPr>
            <w:r w:rsidRPr="002A767A">
              <w:rPr>
                <w:rFonts w:ascii="Arial" w:hAnsi="Arial" w:cs="Arial"/>
                <w:b/>
                <w:i/>
                <w:color w:val="222222"/>
                <w:sz w:val="18"/>
                <w:szCs w:val="15"/>
              </w:rPr>
              <w:t>(6 o più)</w:t>
            </w:r>
          </w:p>
        </w:tc>
        <w:tc>
          <w:tcPr>
            <w:tcW w:w="1327" w:type="pct"/>
            <w:shd w:val="clear" w:color="auto" w:fill="FFFFCC"/>
          </w:tcPr>
          <w:sdt>
            <w:sdtPr>
              <w:rPr>
                <w:rFonts w:ascii="Arial" w:hAnsi="Arial" w:cs="Arial"/>
                <w:color w:val="222222"/>
                <w:sz w:val="18"/>
                <w:szCs w:val="13"/>
              </w:rPr>
              <w:id w:val="-8071475"/>
              <w:placeholder>
                <w:docPart w:val="1FD9CED0FA9E4D6DBA8259E2392D976A"/>
              </w:placeholder>
              <w:showingPlcHdr/>
              <w:text/>
            </w:sdtPr>
            <w:sdtEndPr/>
            <w:sdtContent>
              <w:p w14:paraId="1BB3FEBE" w14:textId="702B0E3C" w:rsidR="00481EA2" w:rsidRPr="002A767A" w:rsidRDefault="00B16615" w:rsidP="00B16615">
                <w:pPr>
                  <w:spacing w:after="60"/>
                  <w:ind w:firstLine="0"/>
                  <w:jc w:val="left"/>
                  <w:rPr>
                    <w:rFonts w:ascii="Arial" w:hAnsi="Arial" w:cs="Arial"/>
                    <w:color w:val="222222"/>
                    <w:sz w:val="18"/>
                    <w:szCs w:val="13"/>
                  </w:rPr>
                </w:pPr>
                <w:r w:rsidRPr="002A767A">
                  <w:rPr>
                    <w:rStyle w:val="Testosegnaposto"/>
                    <w:rFonts w:ascii="Arial" w:hAnsi="Arial" w:cs="Arial"/>
                    <w:sz w:val="18"/>
                    <w:szCs w:val="13"/>
                  </w:rPr>
                  <w:t>Fare clic qui per immettere testo.</w:t>
                </w:r>
              </w:p>
            </w:sdtContent>
          </w:sdt>
        </w:tc>
        <w:sdt>
          <w:sdtPr>
            <w:rPr>
              <w:rFonts w:ascii="Arial" w:hAnsi="Arial" w:cs="Arial"/>
              <w:color w:val="222222"/>
              <w:sz w:val="18"/>
              <w:szCs w:val="13"/>
            </w:rPr>
            <w:id w:val="-920793041"/>
            <w:placeholder>
              <w:docPart w:val="1FD9CED0FA9E4D6DBA8259E2392D976A"/>
            </w:placeholder>
            <w:showingPlcHdr/>
            <w:text/>
          </w:sdtPr>
          <w:sdtEndPr/>
          <w:sdtContent>
            <w:tc>
              <w:tcPr>
                <w:tcW w:w="1327" w:type="pct"/>
                <w:shd w:val="clear" w:color="auto" w:fill="FFFFCC"/>
              </w:tcPr>
              <w:p w14:paraId="63407F16" w14:textId="77777777" w:rsidR="00481EA2" w:rsidRPr="002A767A" w:rsidRDefault="00B16615" w:rsidP="00B16615">
                <w:pPr>
                  <w:spacing w:after="60"/>
                  <w:ind w:firstLine="0"/>
                  <w:jc w:val="left"/>
                  <w:rPr>
                    <w:rFonts w:ascii="Arial" w:hAnsi="Arial" w:cs="Arial"/>
                    <w:color w:val="222222"/>
                    <w:sz w:val="18"/>
                    <w:szCs w:val="13"/>
                  </w:rPr>
                </w:pPr>
                <w:r w:rsidRPr="002A767A">
                  <w:rPr>
                    <w:rStyle w:val="Testosegnaposto"/>
                    <w:rFonts w:ascii="Arial" w:hAnsi="Arial" w:cs="Arial"/>
                    <w:sz w:val="18"/>
                    <w:szCs w:val="13"/>
                  </w:rPr>
                  <w:t>Fare clic qui per immettere testo.</w:t>
                </w:r>
              </w:p>
            </w:tc>
          </w:sdtContent>
        </w:sdt>
        <w:sdt>
          <w:sdtPr>
            <w:rPr>
              <w:rFonts w:ascii="Arial" w:hAnsi="Arial" w:cs="Arial"/>
              <w:color w:val="222222"/>
              <w:sz w:val="18"/>
              <w:szCs w:val="13"/>
            </w:rPr>
            <w:id w:val="-1416247531"/>
            <w:placeholder>
              <w:docPart w:val="1FD9CED0FA9E4D6DBA8259E2392D976A"/>
            </w:placeholder>
            <w:showingPlcHdr/>
            <w:text/>
          </w:sdtPr>
          <w:sdtEndPr/>
          <w:sdtContent>
            <w:tc>
              <w:tcPr>
                <w:tcW w:w="1327" w:type="pct"/>
                <w:shd w:val="clear" w:color="auto" w:fill="FDE9D9" w:themeFill="accent6" w:themeFillTint="33"/>
              </w:tcPr>
              <w:p w14:paraId="3C585472" w14:textId="77777777" w:rsidR="00481EA2" w:rsidRPr="002A767A" w:rsidRDefault="00B16615" w:rsidP="00B16615">
                <w:pPr>
                  <w:spacing w:after="60"/>
                  <w:ind w:firstLine="0"/>
                  <w:jc w:val="left"/>
                  <w:rPr>
                    <w:rFonts w:ascii="Arial" w:hAnsi="Arial" w:cs="Arial"/>
                    <w:color w:val="222222"/>
                    <w:sz w:val="18"/>
                    <w:szCs w:val="13"/>
                  </w:rPr>
                </w:pPr>
                <w:r w:rsidRPr="002A767A">
                  <w:rPr>
                    <w:rStyle w:val="Testosegnaposto"/>
                    <w:rFonts w:ascii="Arial" w:hAnsi="Arial" w:cs="Arial"/>
                    <w:sz w:val="18"/>
                    <w:szCs w:val="13"/>
                  </w:rPr>
                  <w:t>Fare clic qui per immettere testo.</w:t>
                </w:r>
              </w:p>
            </w:tc>
          </w:sdtContent>
        </w:sdt>
      </w:tr>
      <w:tr w:rsidR="00481EA2" w:rsidRPr="002A767A" w14:paraId="7AE816E2" w14:textId="77777777" w:rsidTr="00B16615">
        <w:trPr>
          <w:cantSplit/>
          <w:trHeight w:val="1020"/>
        </w:trPr>
        <w:tc>
          <w:tcPr>
            <w:tcW w:w="1018" w:type="pct"/>
            <w:vAlign w:val="center"/>
          </w:tcPr>
          <w:p w14:paraId="7F909F2F" w14:textId="77777777" w:rsidR="00481EA2" w:rsidRPr="002A767A" w:rsidRDefault="00481EA2" w:rsidP="0086457F">
            <w:pPr>
              <w:spacing w:line="180" w:lineRule="exact"/>
              <w:ind w:firstLine="0"/>
              <w:jc w:val="center"/>
              <w:rPr>
                <w:rFonts w:ascii="Arial" w:hAnsi="Arial" w:cs="Arial"/>
                <w:b/>
                <w:i/>
                <w:color w:val="222222"/>
                <w:sz w:val="18"/>
                <w:szCs w:val="15"/>
              </w:rPr>
            </w:pPr>
            <w:r w:rsidRPr="002A767A">
              <w:rPr>
                <w:rFonts w:ascii="Arial" w:hAnsi="Arial" w:cs="Arial"/>
                <w:b/>
                <w:i/>
                <w:color w:val="222222"/>
                <w:sz w:val="18"/>
                <w:szCs w:val="15"/>
              </w:rPr>
              <w:t>Materie in cui</w:t>
            </w:r>
          </w:p>
          <w:p w14:paraId="6A37DDC9" w14:textId="77777777" w:rsidR="00481EA2" w:rsidRPr="002A767A" w:rsidRDefault="00481EA2" w:rsidP="0086457F">
            <w:pPr>
              <w:spacing w:line="180" w:lineRule="exact"/>
              <w:ind w:firstLine="0"/>
              <w:jc w:val="center"/>
              <w:rPr>
                <w:rFonts w:ascii="Arial" w:hAnsi="Arial" w:cs="Arial"/>
                <w:b/>
                <w:i/>
                <w:color w:val="222222"/>
                <w:sz w:val="18"/>
                <w:szCs w:val="15"/>
              </w:rPr>
            </w:pPr>
            <w:r w:rsidRPr="002A767A">
              <w:rPr>
                <w:rFonts w:ascii="Arial" w:hAnsi="Arial" w:cs="Arial"/>
                <w:b/>
                <w:i/>
                <w:color w:val="222222"/>
                <w:sz w:val="18"/>
                <w:szCs w:val="15"/>
              </w:rPr>
              <w:t>non hai ottenuto</w:t>
            </w:r>
          </w:p>
          <w:p w14:paraId="7C4450D7" w14:textId="77777777" w:rsidR="00481EA2" w:rsidRPr="002A767A" w:rsidRDefault="00481EA2" w:rsidP="0086457F">
            <w:pPr>
              <w:spacing w:line="180" w:lineRule="exact"/>
              <w:ind w:firstLine="0"/>
              <w:jc w:val="center"/>
              <w:rPr>
                <w:rFonts w:ascii="Arial" w:hAnsi="Arial" w:cs="Arial"/>
                <w:b/>
                <w:i/>
                <w:color w:val="222222"/>
                <w:sz w:val="18"/>
                <w:szCs w:val="15"/>
              </w:rPr>
            </w:pPr>
            <w:r w:rsidRPr="002A767A">
              <w:rPr>
                <w:rFonts w:ascii="Arial" w:hAnsi="Arial" w:cs="Arial"/>
                <w:b/>
                <w:i/>
                <w:color w:val="222222"/>
                <w:sz w:val="18"/>
                <w:szCs w:val="15"/>
              </w:rPr>
              <w:t>la SUFFICIENZA</w:t>
            </w:r>
          </w:p>
          <w:p w14:paraId="63DE4CBA" w14:textId="77777777" w:rsidR="00481EA2" w:rsidRPr="002A767A" w:rsidRDefault="00481EA2" w:rsidP="005E1DED">
            <w:pPr>
              <w:spacing w:line="180" w:lineRule="exact"/>
              <w:ind w:firstLine="0"/>
              <w:jc w:val="center"/>
              <w:rPr>
                <w:rFonts w:ascii="Arial" w:hAnsi="Arial" w:cs="Arial"/>
                <w:b/>
                <w:i/>
                <w:color w:val="222222"/>
                <w:sz w:val="18"/>
                <w:szCs w:val="15"/>
              </w:rPr>
            </w:pPr>
            <w:r w:rsidRPr="002A767A">
              <w:rPr>
                <w:rFonts w:ascii="Arial" w:hAnsi="Arial" w:cs="Arial"/>
                <w:b/>
                <w:i/>
                <w:color w:val="222222"/>
                <w:sz w:val="18"/>
                <w:szCs w:val="15"/>
              </w:rPr>
              <w:t>(5 o meno)</w:t>
            </w:r>
          </w:p>
        </w:tc>
        <w:tc>
          <w:tcPr>
            <w:tcW w:w="1327" w:type="pct"/>
            <w:shd w:val="clear" w:color="auto" w:fill="FFFFCC"/>
          </w:tcPr>
          <w:sdt>
            <w:sdtPr>
              <w:rPr>
                <w:rFonts w:ascii="Arial" w:hAnsi="Arial" w:cs="Arial"/>
                <w:color w:val="222222"/>
                <w:szCs w:val="15"/>
              </w:rPr>
              <w:id w:val="-995257535"/>
              <w:placeholder>
                <w:docPart w:val="1FD9CED0FA9E4D6DBA8259E2392D976A"/>
              </w:placeholder>
              <w:showingPlcHdr/>
              <w:text/>
            </w:sdtPr>
            <w:sdtEndPr/>
            <w:sdtContent>
              <w:p w14:paraId="5E42ACE3" w14:textId="66FC1F1F" w:rsidR="00481EA2" w:rsidRPr="002A767A" w:rsidRDefault="00B16615" w:rsidP="00B16615">
                <w:pPr>
                  <w:spacing w:after="60"/>
                  <w:ind w:firstLine="0"/>
                  <w:jc w:val="left"/>
                  <w:rPr>
                    <w:rFonts w:ascii="Arial" w:hAnsi="Arial" w:cs="Arial"/>
                    <w:color w:val="222222"/>
                    <w:sz w:val="22"/>
                    <w:szCs w:val="15"/>
                  </w:rPr>
                </w:pPr>
                <w:r w:rsidRPr="002A767A">
                  <w:rPr>
                    <w:rStyle w:val="Testosegnaposto"/>
                    <w:rFonts w:ascii="Arial" w:hAnsi="Arial" w:cs="Arial"/>
                  </w:rPr>
                  <w:t>Fare clic qui per immettere testo.</w:t>
                </w:r>
              </w:p>
            </w:sdtContent>
          </w:sdt>
        </w:tc>
        <w:sdt>
          <w:sdtPr>
            <w:rPr>
              <w:rFonts w:ascii="Arial" w:hAnsi="Arial" w:cs="Arial"/>
              <w:color w:val="222222"/>
              <w:szCs w:val="15"/>
            </w:rPr>
            <w:id w:val="-2108575391"/>
            <w:placeholder>
              <w:docPart w:val="1FD9CED0FA9E4D6DBA8259E2392D976A"/>
            </w:placeholder>
            <w:showingPlcHdr/>
            <w:text/>
          </w:sdtPr>
          <w:sdtEndPr/>
          <w:sdtContent>
            <w:tc>
              <w:tcPr>
                <w:tcW w:w="1327" w:type="pct"/>
                <w:shd w:val="clear" w:color="auto" w:fill="FFFFCC"/>
              </w:tcPr>
              <w:p w14:paraId="3EEF635F" w14:textId="77777777" w:rsidR="00481EA2" w:rsidRPr="002A767A" w:rsidRDefault="00B16615" w:rsidP="00B16615">
                <w:pPr>
                  <w:spacing w:after="60"/>
                  <w:ind w:firstLine="0"/>
                  <w:jc w:val="left"/>
                  <w:rPr>
                    <w:rFonts w:ascii="Arial" w:hAnsi="Arial" w:cs="Arial"/>
                    <w:color w:val="222222"/>
                    <w:sz w:val="22"/>
                    <w:szCs w:val="15"/>
                  </w:rPr>
                </w:pPr>
                <w:r w:rsidRPr="002A767A">
                  <w:rPr>
                    <w:rStyle w:val="Testosegnaposto"/>
                    <w:rFonts w:ascii="Arial" w:hAnsi="Arial" w:cs="Arial"/>
                    <w:shd w:val="clear" w:color="auto" w:fill="FFFFCC"/>
                  </w:rPr>
                  <w:t>Fare clic qui per immettere testo.</w:t>
                </w:r>
              </w:p>
            </w:tc>
          </w:sdtContent>
        </w:sdt>
        <w:sdt>
          <w:sdtPr>
            <w:rPr>
              <w:rFonts w:ascii="Arial" w:hAnsi="Arial" w:cs="Arial"/>
              <w:color w:val="222222"/>
              <w:szCs w:val="15"/>
            </w:rPr>
            <w:id w:val="1006405225"/>
            <w:placeholder>
              <w:docPart w:val="1FD9CED0FA9E4D6DBA8259E2392D976A"/>
            </w:placeholder>
            <w:showingPlcHdr/>
            <w:text/>
          </w:sdtPr>
          <w:sdtEndPr/>
          <w:sdtContent>
            <w:tc>
              <w:tcPr>
                <w:tcW w:w="1327" w:type="pct"/>
                <w:shd w:val="clear" w:color="auto" w:fill="FDE9D9" w:themeFill="accent6" w:themeFillTint="33"/>
              </w:tcPr>
              <w:p w14:paraId="00C4045D" w14:textId="77777777" w:rsidR="00481EA2" w:rsidRPr="002A767A" w:rsidRDefault="00B16615" w:rsidP="00B16615">
                <w:pPr>
                  <w:spacing w:after="60"/>
                  <w:ind w:firstLine="0"/>
                  <w:jc w:val="left"/>
                  <w:rPr>
                    <w:rFonts w:ascii="Arial" w:hAnsi="Arial" w:cs="Arial"/>
                    <w:color w:val="222222"/>
                    <w:sz w:val="22"/>
                    <w:szCs w:val="15"/>
                  </w:rPr>
                </w:pPr>
                <w:r w:rsidRPr="002A767A">
                  <w:rPr>
                    <w:rStyle w:val="Testosegnaposto"/>
                    <w:rFonts w:ascii="Arial" w:hAnsi="Arial" w:cs="Arial"/>
                  </w:rPr>
                  <w:t>Fare clic qui per immettere testo.</w:t>
                </w:r>
              </w:p>
            </w:tc>
          </w:sdtContent>
        </w:sdt>
      </w:tr>
      <w:tr w:rsidR="00481EA2" w:rsidRPr="002A767A" w14:paraId="7F0DF2ED" w14:textId="77777777" w:rsidTr="00B16615">
        <w:trPr>
          <w:cantSplit/>
          <w:trHeight w:val="385"/>
        </w:trPr>
        <w:tc>
          <w:tcPr>
            <w:tcW w:w="1018" w:type="pct"/>
            <w:vAlign w:val="center"/>
          </w:tcPr>
          <w:p w14:paraId="34C2D7A9" w14:textId="77777777" w:rsidR="00481EA2" w:rsidRPr="002A767A" w:rsidRDefault="00481EA2" w:rsidP="005E1DED">
            <w:pPr>
              <w:spacing w:line="180" w:lineRule="exact"/>
              <w:ind w:firstLine="0"/>
              <w:jc w:val="center"/>
              <w:rPr>
                <w:rFonts w:ascii="Arial" w:hAnsi="Arial" w:cs="Arial"/>
                <w:b/>
                <w:i/>
                <w:color w:val="222222"/>
                <w:sz w:val="18"/>
                <w:szCs w:val="15"/>
              </w:rPr>
            </w:pPr>
            <w:r w:rsidRPr="002A767A">
              <w:rPr>
                <w:rFonts w:ascii="Arial" w:hAnsi="Arial" w:cs="Arial"/>
                <w:b/>
                <w:i/>
                <w:color w:val="222222"/>
                <w:sz w:val="18"/>
                <w:szCs w:val="15"/>
              </w:rPr>
              <w:t>Condotta</w:t>
            </w:r>
          </w:p>
        </w:tc>
        <w:sdt>
          <w:sdtPr>
            <w:rPr>
              <w:rFonts w:ascii="Arial" w:hAnsi="Arial" w:cs="Arial"/>
              <w:color w:val="222222"/>
              <w:sz w:val="18"/>
              <w:szCs w:val="13"/>
            </w:rPr>
            <w:id w:val="-1013294181"/>
            <w:placeholder>
              <w:docPart w:val="1FD9CED0FA9E4D6DBA8259E2392D976A"/>
            </w:placeholder>
            <w:showingPlcHdr/>
            <w:text/>
          </w:sdtPr>
          <w:sdtEndPr/>
          <w:sdtContent>
            <w:tc>
              <w:tcPr>
                <w:tcW w:w="1327" w:type="pct"/>
                <w:shd w:val="clear" w:color="auto" w:fill="FFFFCC"/>
              </w:tcPr>
              <w:p w14:paraId="31D841A4" w14:textId="77777777" w:rsidR="00481EA2" w:rsidRPr="002A767A" w:rsidRDefault="00B16615" w:rsidP="00B16615">
                <w:pPr>
                  <w:spacing w:after="60"/>
                  <w:ind w:firstLine="0"/>
                  <w:jc w:val="left"/>
                  <w:rPr>
                    <w:rFonts w:ascii="Arial" w:hAnsi="Arial" w:cs="Arial"/>
                    <w:color w:val="222222"/>
                    <w:sz w:val="18"/>
                    <w:szCs w:val="13"/>
                  </w:rPr>
                </w:pPr>
                <w:r w:rsidRPr="002A767A">
                  <w:rPr>
                    <w:rStyle w:val="Testosegnaposto"/>
                    <w:rFonts w:ascii="Arial" w:hAnsi="Arial" w:cs="Arial"/>
                    <w:sz w:val="18"/>
                    <w:szCs w:val="13"/>
                  </w:rPr>
                  <w:t>Fare clic qui per immettere testo.</w:t>
                </w:r>
              </w:p>
            </w:tc>
          </w:sdtContent>
        </w:sdt>
        <w:sdt>
          <w:sdtPr>
            <w:rPr>
              <w:rFonts w:ascii="Arial" w:hAnsi="Arial" w:cs="Arial"/>
              <w:color w:val="222222"/>
              <w:sz w:val="18"/>
              <w:szCs w:val="13"/>
            </w:rPr>
            <w:id w:val="-1444618349"/>
            <w:placeholder>
              <w:docPart w:val="1FD9CED0FA9E4D6DBA8259E2392D976A"/>
            </w:placeholder>
            <w:showingPlcHdr/>
            <w:text/>
          </w:sdtPr>
          <w:sdtEndPr/>
          <w:sdtContent>
            <w:tc>
              <w:tcPr>
                <w:tcW w:w="1327" w:type="pct"/>
                <w:shd w:val="clear" w:color="auto" w:fill="FFFFCC"/>
              </w:tcPr>
              <w:p w14:paraId="505B02D9" w14:textId="77777777" w:rsidR="00481EA2" w:rsidRPr="002A767A" w:rsidRDefault="00B16615" w:rsidP="00B16615">
                <w:pPr>
                  <w:spacing w:after="60"/>
                  <w:ind w:firstLine="0"/>
                  <w:jc w:val="left"/>
                  <w:rPr>
                    <w:rFonts w:ascii="Arial" w:hAnsi="Arial" w:cs="Arial"/>
                    <w:color w:val="222222"/>
                    <w:sz w:val="18"/>
                    <w:szCs w:val="13"/>
                  </w:rPr>
                </w:pPr>
                <w:r w:rsidRPr="002A767A">
                  <w:rPr>
                    <w:rStyle w:val="Testosegnaposto"/>
                    <w:rFonts w:ascii="Arial" w:hAnsi="Arial" w:cs="Arial"/>
                    <w:sz w:val="18"/>
                    <w:szCs w:val="13"/>
                  </w:rPr>
                  <w:t>Fare clic qui per immettere testo.</w:t>
                </w:r>
              </w:p>
            </w:tc>
          </w:sdtContent>
        </w:sdt>
        <w:sdt>
          <w:sdtPr>
            <w:rPr>
              <w:rFonts w:ascii="Arial" w:hAnsi="Arial" w:cs="Arial"/>
              <w:color w:val="222222"/>
              <w:sz w:val="18"/>
              <w:szCs w:val="13"/>
            </w:rPr>
            <w:id w:val="-2007510707"/>
            <w:placeholder>
              <w:docPart w:val="1FD9CED0FA9E4D6DBA8259E2392D976A"/>
            </w:placeholder>
            <w:showingPlcHdr/>
            <w:text/>
          </w:sdtPr>
          <w:sdtEndPr/>
          <w:sdtContent>
            <w:tc>
              <w:tcPr>
                <w:tcW w:w="1327" w:type="pct"/>
              </w:tcPr>
              <w:p w14:paraId="4E89299B" w14:textId="77777777" w:rsidR="00481EA2" w:rsidRPr="002A767A" w:rsidRDefault="00B16615" w:rsidP="00B16615">
                <w:pPr>
                  <w:spacing w:after="60"/>
                  <w:ind w:firstLine="0"/>
                  <w:jc w:val="left"/>
                  <w:rPr>
                    <w:rFonts w:ascii="Arial" w:hAnsi="Arial" w:cs="Arial"/>
                    <w:color w:val="222222"/>
                    <w:sz w:val="18"/>
                    <w:szCs w:val="13"/>
                  </w:rPr>
                </w:pPr>
                <w:r w:rsidRPr="002A767A">
                  <w:rPr>
                    <w:rStyle w:val="Testosegnaposto"/>
                    <w:rFonts w:ascii="Arial" w:hAnsi="Arial" w:cs="Arial"/>
                    <w:sz w:val="18"/>
                    <w:szCs w:val="13"/>
                    <w:shd w:val="clear" w:color="auto" w:fill="FDE9D9" w:themeFill="accent6" w:themeFillTint="33"/>
                  </w:rPr>
                  <w:t>Fare clic qui per immettere testo.</w:t>
                </w:r>
              </w:p>
            </w:tc>
          </w:sdtContent>
        </w:sdt>
      </w:tr>
    </w:tbl>
    <w:p w14:paraId="552D6336" w14:textId="77777777" w:rsidR="00481EA2" w:rsidRPr="002A767A" w:rsidRDefault="00481EA2" w:rsidP="00481EA2">
      <w:pPr>
        <w:shd w:val="clear" w:color="auto" w:fill="A6A6A6"/>
        <w:ind w:right="-1"/>
        <w:jc w:val="center"/>
        <w:rPr>
          <w:rFonts w:ascii="Arial" w:hAnsi="Arial" w:cs="Arial"/>
          <w:color w:val="FFFFFF"/>
          <w:sz w:val="28"/>
          <w:szCs w:val="38"/>
        </w:rPr>
      </w:pPr>
      <w:r w:rsidRPr="002A767A">
        <w:rPr>
          <w:rFonts w:ascii="Arial" w:hAnsi="Arial" w:cs="Arial"/>
          <w:color w:val="FFFFFF"/>
          <w:sz w:val="28"/>
          <w:szCs w:val="38"/>
        </w:rPr>
        <w:lastRenderedPageBreak/>
        <w:t>2. MIGLIORO LE MIE STRATEGIE DI APPRENDIMENTO</w:t>
      </w:r>
    </w:p>
    <w:p w14:paraId="4943E4DC" w14:textId="77777777" w:rsidR="00481EA2" w:rsidRPr="002A767A" w:rsidRDefault="00481EA2" w:rsidP="00481EA2">
      <w:pPr>
        <w:spacing w:after="60"/>
        <w:jc w:val="both"/>
        <w:rPr>
          <w:rFonts w:ascii="Arial" w:hAnsi="Arial" w:cs="Arial"/>
          <w:i/>
        </w:rPr>
      </w:pPr>
    </w:p>
    <w:p w14:paraId="4CAFA862" w14:textId="77777777" w:rsidR="00481EA2" w:rsidRPr="002A767A" w:rsidRDefault="00263B1B" w:rsidP="00263B1B">
      <w:pPr>
        <w:shd w:val="clear" w:color="auto" w:fill="F2F2F2" w:themeFill="background1" w:themeFillShade="F2"/>
        <w:ind w:left="426" w:hanging="426"/>
        <w:rPr>
          <w:rFonts w:ascii="Arial" w:hAnsi="Arial" w:cs="Arial"/>
          <w:b/>
          <w:sz w:val="24"/>
        </w:rPr>
      </w:pPr>
      <w:r w:rsidRPr="002A767A">
        <w:rPr>
          <w:rFonts w:ascii="Arial" w:hAnsi="Arial" w:cs="Arial"/>
          <w:b/>
          <w:sz w:val="24"/>
        </w:rPr>
        <w:t>Scegli</w:t>
      </w:r>
      <w:r w:rsidR="00481EA2" w:rsidRPr="002A767A">
        <w:rPr>
          <w:rFonts w:ascii="Arial" w:hAnsi="Arial" w:cs="Arial"/>
          <w:b/>
          <w:sz w:val="24"/>
        </w:rPr>
        <w:t xml:space="preserve"> un obiettivo e una strategia </w:t>
      </w:r>
    </w:p>
    <w:p w14:paraId="09DB96FD" w14:textId="77777777" w:rsidR="00481EA2" w:rsidRPr="002A767A" w:rsidRDefault="00481EA2" w:rsidP="00481EA2">
      <w:pPr>
        <w:ind w:left="426" w:hanging="426"/>
        <w:rPr>
          <w:rFonts w:ascii="Arial" w:hAnsi="Arial" w:cs="Arial"/>
          <w:i/>
        </w:rPr>
      </w:pPr>
    </w:p>
    <w:p w14:paraId="483C2427" w14:textId="77777777" w:rsidR="00481EA2" w:rsidRPr="002A767A" w:rsidRDefault="00481EA2" w:rsidP="00481EA2">
      <w:pPr>
        <w:spacing w:before="60"/>
        <w:ind w:left="360"/>
        <w:jc w:val="both"/>
        <w:rPr>
          <w:rFonts w:ascii="Arial" w:hAnsi="Arial" w:cs="Arial"/>
          <w:b/>
          <w:i/>
          <w:sz w:val="20"/>
        </w:rPr>
      </w:pPr>
      <w:r w:rsidRPr="002A767A">
        <w:rPr>
          <w:rFonts w:ascii="Arial" w:hAnsi="Arial" w:cs="Arial"/>
          <w:b/>
          <w:noProof/>
          <w:lang w:eastAsia="it-IT"/>
        </w:rPr>
        <w:drawing>
          <wp:anchor distT="0" distB="0" distL="114300" distR="114300" simplePos="0" relativeHeight="251665408" behindDoc="1" locked="0" layoutInCell="1" allowOverlap="1" wp14:anchorId="143A9BC6" wp14:editId="2776C94E">
            <wp:simplePos x="0" y="0"/>
            <wp:positionH relativeFrom="column">
              <wp:posOffset>-3609</wp:posOffset>
            </wp:positionH>
            <wp:positionV relativeFrom="paragraph">
              <wp:posOffset>6281</wp:posOffset>
            </wp:positionV>
            <wp:extent cx="219075" cy="245110"/>
            <wp:effectExtent l="44133" t="51117" r="15557" b="53658"/>
            <wp:wrapNone/>
            <wp:docPr id="8" name="Immagine 8" descr="http://www.dracmaservice.it/images/img_manina_bnc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dracmaservice.it/images/img_manina_bnc.gif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6735684">
                      <a:off x="0" y="0"/>
                      <a:ext cx="219075" cy="24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A767A">
        <w:rPr>
          <w:rFonts w:ascii="Arial" w:hAnsi="Arial" w:cs="Arial"/>
          <w:b/>
          <w:i/>
          <w:sz w:val="20"/>
        </w:rPr>
        <w:t xml:space="preserve"> </w:t>
      </w:r>
      <w:r w:rsidRPr="002A767A">
        <w:rPr>
          <w:rFonts w:ascii="Arial" w:hAnsi="Arial" w:cs="Arial"/>
          <w:b/>
          <w:i/>
        </w:rPr>
        <w:t>Se intendi fissare un programma per migliorare esegui questi quattro passi:</w:t>
      </w:r>
    </w:p>
    <w:p w14:paraId="4643C781" w14:textId="77777777" w:rsidR="00481EA2" w:rsidRPr="002A767A" w:rsidRDefault="00481EA2" w:rsidP="00481EA2">
      <w:pPr>
        <w:jc w:val="both"/>
        <w:rPr>
          <w:rFonts w:ascii="Arial" w:hAnsi="Arial" w:cs="Arial"/>
          <w:b/>
          <w:sz w:val="18"/>
        </w:rPr>
      </w:pPr>
    </w:p>
    <w:p w14:paraId="314989D0" w14:textId="77777777" w:rsidR="00481EA2" w:rsidRPr="002A767A" w:rsidRDefault="00481EA2" w:rsidP="00481EA2">
      <w:pPr>
        <w:widowControl/>
        <w:numPr>
          <w:ilvl w:val="0"/>
          <w:numId w:val="22"/>
        </w:numPr>
        <w:suppressAutoHyphens w:val="0"/>
        <w:autoSpaceDN/>
        <w:spacing w:after="60" w:line="276" w:lineRule="auto"/>
        <w:jc w:val="both"/>
        <w:textAlignment w:val="auto"/>
        <w:rPr>
          <w:rFonts w:ascii="Arial" w:hAnsi="Arial" w:cs="Arial"/>
          <w:sz w:val="20"/>
        </w:rPr>
      </w:pPr>
      <w:r w:rsidRPr="002A767A">
        <w:rPr>
          <w:rFonts w:ascii="Arial" w:hAnsi="Arial" w:cs="Arial"/>
          <w:b/>
          <w:sz w:val="20"/>
        </w:rPr>
        <w:t>Pensa</w:t>
      </w:r>
      <w:r w:rsidRPr="002A767A">
        <w:rPr>
          <w:rFonts w:ascii="Arial" w:hAnsi="Arial" w:cs="Arial"/>
          <w:sz w:val="20"/>
        </w:rPr>
        <w:t xml:space="preserve"> ai punti di forza e di debolezza che hai scoperto confrontandoti con i risultati del QSA e con il tuo insegnante e individua </w:t>
      </w:r>
      <w:r w:rsidRPr="002A767A">
        <w:rPr>
          <w:rFonts w:ascii="Arial" w:hAnsi="Arial" w:cs="Arial"/>
          <w:i/>
          <w:sz w:val="20"/>
        </w:rPr>
        <w:t>un aspetto</w:t>
      </w:r>
      <w:r w:rsidRPr="002A767A">
        <w:rPr>
          <w:rFonts w:ascii="Arial" w:hAnsi="Arial" w:cs="Arial"/>
          <w:sz w:val="20"/>
        </w:rPr>
        <w:t xml:space="preserve"> delle tue competenze strategiche nello studio che vuoi potenziare o migliorare. </w:t>
      </w:r>
    </w:p>
    <w:p w14:paraId="6D38C441" w14:textId="77777777" w:rsidR="00481EA2" w:rsidRPr="002A767A" w:rsidRDefault="00481EA2" w:rsidP="00481EA2">
      <w:pPr>
        <w:widowControl/>
        <w:numPr>
          <w:ilvl w:val="0"/>
          <w:numId w:val="22"/>
        </w:numPr>
        <w:suppressAutoHyphens w:val="0"/>
        <w:autoSpaceDN/>
        <w:spacing w:after="60" w:line="276" w:lineRule="auto"/>
        <w:jc w:val="both"/>
        <w:textAlignment w:val="auto"/>
        <w:rPr>
          <w:rFonts w:ascii="Arial" w:hAnsi="Arial" w:cs="Arial"/>
          <w:sz w:val="20"/>
        </w:rPr>
      </w:pPr>
      <w:r w:rsidRPr="002A767A">
        <w:rPr>
          <w:rFonts w:ascii="Arial" w:hAnsi="Arial" w:cs="Arial"/>
          <w:b/>
          <w:sz w:val="20"/>
        </w:rPr>
        <w:t>Scegli un obiettivo</w:t>
      </w:r>
      <w:r w:rsidRPr="002A767A">
        <w:rPr>
          <w:rFonts w:ascii="Arial" w:hAnsi="Arial" w:cs="Arial"/>
          <w:sz w:val="20"/>
        </w:rPr>
        <w:t xml:space="preserve"> e verifica se l’hai formulato correttamente ponendoti le seguenti domande:</w:t>
      </w:r>
    </w:p>
    <w:p w14:paraId="35CDEDB2" w14:textId="77777777" w:rsidR="00481EA2" w:rsidRPr="002A767A" w:rsidRDefault="00481EA2" w:rsidP="00481EA2">
      <w:pPr>
        <w:widowControl/>
        <w:numPr>
          <w:ilvl w:val="0"/>
          <w:numId w:val="21"/>
        </w:numPr>
        <w:suppressAutoHyphens w:val="0"/>
        <w:autoSpaceDN/>
        <w:spacing w:line="276" w:lineRule="auto"/>
        <w:jc w:val="both"/>
        <w:textAlignment w:val="auto"/>
        <w:rPr>
          <w:rFonts w:ascii="Arial" w:hAnsi="Arial" w:cs="Arial"/>
          <w:i/>
          <w:sz w:val="20"/>
        </w:rPr>
      </w:pPr>
      <w:r w:rsidRPr="002A767A">
        <w:rPr>
          <w:rFonts w:ascii="Arial" w:hAnsi="Arial" w:cs="Arial"/>
          <w:i/>
          <w:sz w:val="20"/>
        </w:rPr>
        <w:t xml:space="preserve">L’obiettivo che ho scelto è espresso chiaramente? </w:t>
      </w:r>
    </w:p>
    <w:p w14:paraId="382497B6" w14:textId="77777777" w:rsidR="00481EA2" w:rsidRPr="002A767A" w:rsidRDefault="00481EA2" w:rsidP="00481EA2">
      <w:pPr>
        <w:widowControl/>
        <w:numPr>
          <w:ilvl w:val="0"/>
          <w:numId w:val="21"/>
        </w:numPr>
        <w:suppressAutoHyphens w:val="0"/>
        <w:autoSpaceDN/>
        <w:spacing w:line="276" w:lineRule="auto"/>
        <w:jc w:val="both"/>
        <w:textAlignment w:val="auto"/>
        <w:rPr>
          <w:rFonts w:ascii="Arial" w:hAnsi="Arial" w:cs="Arial"/>
          <w:i/>
          <w:sz w:val="20"/>
        </w:rPr>
      </w:pPr>
      <w:r w:rsidRPr="002A767A">
        <w:rPr>
          <w:rFonts w:ascii="Arial" w:hAnsi="Arial" w:cs="Arial"/>
          <w:i/>
          <w:sz w:val="20"/>
        </w:rPr>
        <w:t>È un comportamento finale osservabile e valutabile?</w:t>
      </w:r>
    </w:p>
    <w:p w14:paraId="6EDCF6FC" w14:textId="77777777" w:rsidR="00481EA2" w:rsidRPr="002A767A" w:rsidRDefault="00481EA2" w:rsidP="00481EA2">
      <w:pPr>
        <w:widowControl/>
        <w:numPr>
          <w:ilvl w:val="0"/>
          <w:numId w:val="21"/>
        </w:numPr>
        <w:suppressAutoHyphens w:val="0"/>
        <w:autoSpaceDN/>
        <w:spacing w:line="276" w:lineRule="auto"/>
        <w:jc w:val="both"/>
        <w:textAlignment w:val="auto"/>
        <w:rPr>
          <w:rFonts w:ascii="Arial" w:hAnsi="Arial" w:cs="Arial"/>
          <w:i/>
          <w:sz w:val="20"/>
        </w:rPr>
      </w:pPr>
      <w:r w:rsidRPr="002A767A">
        <w:rPr>
          <w:rFonts w:ascii="Arial" w:hAnsi="Arial" w:cs="Arial"/>
          <w:i/>
          <w:sz w:val="20"/>
        </w:rPr>
        <w:t>È ragionevole per le mie forze?</w:t>
      </w:r>
    </w:p>
    <w:p w14:paraId="2DFC0188" w14:textId="77777777" w:rsidR="00481EA2" w:rsidRPr="002A767A" w:rsidRDefault="00481EA2" w:rsidP="00481EA2">
      <w:pPr>
        <w:widowControl/>
        <w:numPr>
          <w:ilvl w:val="0"/>
          <w:numId w:val="21"/>
        </w:numPr>
        <w:suppressAutoHyphens w:val="0"/>
        <w:autoSpaceDN/>
        <w:spacing w:line="276" w:lineRule="auto"/>
        <w:jc w:val="both"/>
        <w:textAlignment w:val="auto"/>
        <w:rPr>
          <w:rFonts w:ascii="Arial" w:hAnsi="Arial" w:cs="Arial"/>
          <w:i/>
          <w:sz w:val="20"/>
        </w:rPr>
      </w:pPr>
      <w:r w:rsidRPr="002A767A">
        <w:rPr>
          <w:rFonts w:ascii="Arial" w:hAnsi="Arial" w:cs="Arial"/>
          <w:i/>
          <w:sz w:val="20"/>
        </w:rPr>
        <w:t>Sono convinto di poterlo realizzare?</w:t>
      </w:r>
    </w:p>
    <w:p w14:paraId="37D38C1C" w14:textId="77777777" w:rsidR="00481EA2" w:rsidRPr="002A767A" w:rsidRDefault="00481EA2" w:rsidP="00481EA2">
      <w:pPr>
        <w:widowControl/>
        <w:numPr>
          <w:ilvl w:val="0"/>
          <w:numId w:val="21"/>
        </w:numPr>
        <w:suppressAutoHyphens w:val="0"/>
        <w:autoSpaceDN/>
        <w:spacing w:line="276" w:lineRule="auto"/>
        <w:jc w:val="both"/>
        <w:textAlignment w:val="auto"/>
        <w:rPr>
          <w:rFonts w:ascii="Arial" w:hAnsi="Arial" w:cs="Arial"/>
          <w:i/>
          <w:sz w:val="20"/>
        </w:rPr>
      </w:pPr>
      <w:r w:rsidRPr="002A767A">
        <w:rPr>
          <w:rFonts w:ascii="Arial" w:hAnsi="Arial" w:cs="Arial"/>
          <w:i/>
          <w:sz w:val="20"/>
        </w:rPr>
        <w:t>È qualcosa che desidero veramente raggiungere?</w:t>
      </w:r>
    </w:p>
    <w:p w14:paraId="49B2CF82" w14:textId="77777777" w:rsidR="00481EA2" w:rsidRPr="002A767A" w:rsidRDefault="00481EA2" w:rsidP="00481EA2">
      <w:pPr>
        <w:spacing w:after="60" w:line="276" w:lineRule="auto"/>
        <w:ind w:firstLine="360"/>
        <w:jc w:val="both"/>
        <w:rPr>
          <w:rFonts w:ascii="Arial" w:hAnsi="Arial" w:cs="Arial"/>
          <w:sz w:val="20"/>
        </w:rPr>
      </w:pPr>
      <w:r w:rsidRPr="002A767A">
        <w:rPr>
          <w:rFonts w:ascii="Arial" w:hAnsi="Arial" w:cs="Arial"/>
          <w:sz w:val="20"/>
        </w:rPr>
        <w:t xml:space="preserve">Se ti accorgi che il tuo obiettivo non risponde ai criteri indicati sopra, prova a riformularlo. </w:t>
      </w:r>
    </w:p>
    <w:p w14:paraId="6BCF970D" w14:textId="77777777" w:rsidR="00481EA2" w:rsidRPr="002A767A" w:rsidRDefault="00481EA2" w:rsidP="00481EA2">
      <w:pPr>
        <w:widowControl/>
        <w:numPr>
          <w:ilvl w:val="0"/>
          <w:numId w:val="22"/>
        </w:numPr>
        <w:suppressAutoHyphens w:val="0"/>
        <w:autoSpaceDN/>
        <w:spacing w:after="60" w:line="276" w:lineRule="auto"/>
        <w:jc w:val="both"/>
        <w:textAlignment w:val="auto"/>
        <w:rPr>
          <w:rFonts w:ascii="Arial" w:hAnsi="Arial" w:cs="Arial"/>
          <w:sz w:val="20"/>
        </w:rPr>
      </w:pPr>
      <w:r w:rsidRPr="002A767A">
        <w:rPr>
          <w:rFonts w:ascii="Arial" w:hAnsi="Arial" w:cs="Arial"/>
          <w:b/>
          <w:sz w:val="20"/>
        </w:rPr>
        <w:t>Scegli</w:t>
      </w:r>
      <w:r w:rsidRPr="002A767A">
        <w:rPr>
          <w:rFonts w:ascii="Arial" w:hAnsi="Arial" w:cs="Arial"/>
          <w:sz w:val="20"/>
        </w:rPr>
        <w:t xml:space="preserve"> </w:t>
      </w:r>
      <w:r w:rsidRPr="002A767A">
        <w:rPr>
          <w:rFonts w:ascii="Arial" w:hAnsi="Arial" w:cs="Arial"/>
          <w:b/>
          <w:sz w:val="20"/>
        </w:rPr>
        <w:t>una</w:t>
      </w:r>
      <w:r w:rsidRPr="002A767A">
        <w:rPr>
          <w:rFonts w:ascii="Arial" w:hAnsi="Arial" w:cs="Arial"/>
          <w:sz w:val="20"/>
        </w:rPr>
        <w:t xml:space="preserve"> </w:t>
      </w:r>
      <w:r w:rsidRPr="002A767A">
        <w:rPr>
          <w:rFonts w:ascii="Arial" w:hAnsi="Arial" w:cs="Arial"/>
          <w:b/>
          <w:sz w:val="20"/>
        </w:rPr>
        <w:t>strategia,</w:t>
      </w:r>
      <w:r w:rsidRPr="002A767A">
        <w:rPr>
          <w:rFonts w:ascii="Arial" w:hAnsi="Arial" w:cs="Arial"/>
          <w:sz w:val="20"/>
        </w:rPr>
        <w:t xml:space="preserve"> cioè un’azione concreta che ti aiuterà a raggiungere quanto ti proponi e sottoponila a verifica chiedendoti:</w:t>
      </w:r>
    </w:p>
    <w:p w14:paraId="15E2ABFC" w14:textId="77777777" w:rsidR="00481EA2" w:rsidRPr="002A767A" w:rsidRDefault="00481EA2" w:rsidP="00481EA2">
      <w:pPr>
        <w:widowControl/>
        <w:numPr>
          <w:ilvl w:val="0"/>
          <w:numId w:val="21"/>
        </w:numPr>
        <w:suppressAutoHyphens w:val="0"/>
        <w:autoSpaceDN/>
        <w:spacing w:line="276" w:lineRule="auto"/>
        <w:jc w:val="both"/>
        <w:textAlignment w:val="auto"/>
        <w:rPr>
          <w:rFonts w:ascii="Arial" w:hAnsi="Arial" w:cs="Arial"/>
          <w:i/>
          <w:sz w:val="20"/>
        </w:rPr>
      </w:pPr>
      <w:r w:rsidRPr="002A767A">
        <w:rPr>
          <w:rFonts w:ascii="Arial" w:hAnsi="Arial" w:cs="Arial"/>
          <w:i/>
          <w:sz w:val="20"/>
        </w:rPr>
        <w:t>L’azione che mi propongo di mettere in atto per raggiungere l’obiettivo è concreta? Oppure è solo un consiglio generico (</w:t>
      </w:r>
      <w:r w:rsidRPr="002A767A">
        <w:rPr>
          <w:rFonts w:ascii="Arial" w:hAnsi="Arial" w:cs="Arial"/>
          <w:sz w:val="20"/>
        </w:rPr>
        <w:t>es. “Cerco di studiare il più possibile”</w:t>
      </w:r>
      <w:r w:rsidRPr="002A767A">
        <w:rPr>
          <w:rFonts w:ascii="Arial" w:hAnsi="Arial" w:cs="Arial"/>
          <w:i/>
          <w:sz w:val="20"/>
        </w:rPr>
        <w:t>)?</w:t>
      </w:r>
    </w:p>
    <w:p w14:paraId="33ECA981" w14:textId="77777777" w:rsidR="00481EA2" w:rsidRPr="002A767A" w:rsidRDefault="00481EA2" w:rsidP="00481EA2">
      <w:pPr>
        <w:widowControl/>
        <w:numPr>
          <w:ilvl w:val="0"/>
          <w:numId w:val="21"/>
        </w:numPr>
        <w:suppressAutoHyphens w:val="0"/>
        <w:autoSpaceDN/>
        <w:spacing w:line="276" w:lineRule="auto"/>
        <w:jc w:val="both"/>
        <w:textAlignment w:val="auto"/>
        <w:rPr>
          <w:rFonts w:ascii="Arial" w:hAnsi="Arial" w:cs="Arial"/>
          <w:i/>
          <w:sz w:val="20"/>
        </w:rPr>
      </w:pPr>
      <w:r w:rsidRPr="002A767A">
        <w:rPr>
          <w:rFonts w:ascii="Arial" w:hAnsi="Arial" w:cs="Arial"/>
          <w:i/>
          <w:sz w:val="20"/>
        </w:rPr>
        <w:t>È descritta in modo chiaro (</w:t>
      </w:r>
      <w:r w:rsidRPr="002A767A">
        <w:rPr>
          <w:rFonts w:ascii="Arial" w:hAnsi="Arial" w:cs="Arial"/>
          <w:sz w:val="20"/>
        </w:rPr>
        <w:t>es. “Copio sul quaderno le parole che il prof. scrive alla lavagna”</w:t>
      </w:r>
      <w:r w:rsidRPr="002A767A">
        <w:rPr>
          <w:rFonts w:ascii="Arial" w:hAnsi="Arial" w:cs="Arial"/>
          <w:i/>
          <w:sz w:val="20"/>
        </w:rPr>
        <w:t>)?</w:t>
      </w:r>
    </w:p>
    <w:p w14:paraId="192F943B" w14:textId="77777777" w:rsidR="00481EA2" w:rsidRPr="002A767A" w:rsidRDefault="00481EA2" w:rsidP="00481EA2">
      <w:pPr>
        <w:widowControl/>
        <w:numPr>
          <w:ilvl w:val="0"/>
          <w:numId w:val="21"/>
        </w:numPr>
        <w:suppressAutoHyphens w:val="0"/>
        <w:autoSpaceDN/>
        <w:spacing w:line="276" w:lineRule="auto"/>
        <w:jc w:val="both"/>
        <w:textAlignment w:val="auto"/>
        <w:rPr>
          <w:rFonts w:ascii="Arial" w:hAnsi="Arial" w:cs="Arial"/>
          <w:i/>
          <w:sz w:val="20"/>
        </w:rPr>
      </w:pPr>
      <w:r w:rsidRPr="002A767A">
        <w:rPr>
          <w:rFonts w:ascii="Arial" w:hAnsi="Arial" w:cs="Arial"/>
          <w:i/>
          <w:sz w:val="20"/>
        </w:rPr>
        <w:t>Quali ostacoli potrei incontrare nell’attuarla? In che modo potrei superare tali ostacoli?</w:t>
      </w:r>
    </w:p>
    <w:p w14:paraId="51565128" w14:textId="77777777" w:rsidR="00481EA2" w:rsidRPr="002A767A" w:rsidRDefault="00481EA2" w:rsidP="00481EA2">
      <w:pPr>
        <w:widowControl/>
        <w:numPr>
          <w:ilvl w:val="0"/>
          <w:numId w:val="22"/>
        </w:numPr>
        <w:suppressAutoHyphens w:val="0"/>
        <w:autoSpaceDN/>
        <w:spacing w:after="60" w:line="276" w:lineRule="auto"/>
        <w:jc w:val="both"/>
        <w:textAlignment w:val="auto"/>
        <w:rPr>
          <w:rFonts w:ascii="Arial" w:hAnsi="Arial" w:cs="Arial"/>
          <w:sz w:val="20"/>
        </w:rPr>
      </w:pPr>
      <w:r w:rsidRPr="002A767A">
        <w:rPr>
          <w:rFonts w:ascii="Arial" w:hAnsi="Arial" w:cs="Arial"/>
          <w:b/>
          <w:sz w:val="20"/>
        </w:rPr>
        <w:t xml:space="preserve">Stabilisci </w:t>
      </w:r>
      <w:r w:rsidRPr="002A767A">
        <w:rPr>
          <w:rFonts w:ascii="Arial" w:hAnsi="Arial" w:cs="Arial"/>
          <w:sz w:val="20"/>
        </w:rPr>
        <w:t xml:space="preserve">un breve arco di tempo e fissa una data entro cui raggiungere il tuo obiettivo. </w:t>
      </w:r>
    </w:p>
    <w:p w14:paraId="77744E6F" w14:textId="77777777" w:rsidR="00481EA2" w:rsidRPr="002A767A" w:rsidRDefault="00481EA2" w:rsidP="00481EA2">
      <w:pPr>
        <w:widowControl/>
        <w:suppressAutoHyphens w:val="0"/>
        <w:autoSpaceDN/>
        <w:spacing w:after="60" w:line="276" w:lineRule="auto"/>
        <w:ind w:right="425"/>
        <w:jc w:val="both"/>
        <w:textAlignment w:val="auto"/>
        <w:rPr>
          <w:rFonts w:ascii="Arial" w:hAnsi="Arial" w:cs="Arial"/>
          <w:sz w:val="20"/>
        </w:rPr>
      </w:pPr>
      <w:r w:rsidRPr="002A767A">
        <w:rPr>
          <w:rFonts w:ascii="Arial" w:hAnsi="Arial" w:cs="Arial"/>
          <w:noProof/>
          <w:lang w:eastAsia="it-IT"/>
        </w:rPr>
        <w:drawing>
          <wp:anchor distT="0" distB="0" distL="114300" distR="114300" simplePos="0" relativeHeight="251675648" behindDoc="1" locked="0" layoutInCell="1" allowOverlap="1" wp14:anchorId="13158F07" wp14:editId="3D1CC347">
            <wp:simplePos x="0" y="0"/>
            <wp:positionH relativeFrom="column">
              <wp:posOffset>-3493</wp:posOffset>
            </wp:positionH>
            <wp:positionV relativeFrom="paragraph">
              <wp:posOffset>160973</wp:posOffset>
            </wp:positionV>
            <wp:extent cx="219075" cy="245110"/>
            <wp:effectExtent l="44133" t="51117" r="15557" b="53658"/>
            <wp:wrapNone/>
            <wp:docPr id="5" name="Immagine 5" descr="http://www.dracmaservice.it/images/img_manina_bnc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dracmaservice.it/images/img_manina_bnc.gif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6735684">
                      <a:off x="0" y="0"/>
                      <a:ext cx="219075" cy="24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F1EF89" w14:textId="77777777" w:rsidR="00481EA2" w:rsidRPr="002A767A" w:rsidRDefault="00481EA2" w:rsidP="00481EA2">
      <w:pPr>
        <w:suppressAutoHyphens w:val="0"/>
        <w:autoSpaceDN/>
        <w:spacing w:before="60" w:after="60" w:line="276" w:lineRule="auto"/>
        <w:ind w:right="425"/>
        <w:jc w:val="both"/>
        <w:textAlignment w:val="auto"/>
        <w:rPr>
          <w:rFonts w:ascii="Arial" w:hAnsi="Arial" w:cs="Arial"/>
          <w:b/>
        </w:rPr>
      </w:pPr>
      <w:r w:rsidRPr="002A767A">
        <w:rPr>
          <w:rFonts w:ascii="Arial" w:hAnsi="Arial" w:cs="Arial"/>
          <w:i/>
          <w:sz w:val="20"/>
        </w:rPr>
        <w:t xml:space="preserve">       </w:t>
      </w:r>
      <w:r w:rsidRPr="002A767A">
        <w:rPr>
          <w:rFonts w:ascii="Arial" w:hAnsi="Arial" w:cs="Arial"/>
          <w:b/>
          <w:i/>
        </w:rPr>
        <w:t>Compila il riquadro</w:t>
      </w:r>
      <w:r w:rsidRPr="002A767A">
        <w:rPr>
          <w:rFonts w:ascii="Arial" w:hAnsi="Arial" w:cs="Arial"/>
          <w:b/>
        </w:rPr>
        <w:t xml:space="preserve"> </w:t>
      </w:r>
      <w:r w:rsidRPr="002A767A">
        <w:rPr>
          <w:rFonts w:ascii="Arial" w:hAnsi="Arial" w:cs="Arial"/>
          <w:b/>
          <w:i/>
        </w:rPr>
        <w:t>sottostante</w:t>
      </w:r>
    </w:p>
    <w:tbl>
      <w:tblPr>
        <w:tblW w:w="5000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3978"/>
        <w:gridCol w:w="5083"/>
      </w:tblGrid>
      <w:tr w:rsidR="00481EA2" w:rsidRPr="002A767A" w14:paraId="41D65FCC" w14:textId="77777777" w:rsidTr="00263B1B">
        <w:tc>
          <w:tcPr>
            <w:tcW w:w="2195" w:type="pct"/>
            <w:shd w:val="clear" w:color="auto" w:fill="A6A6A6"/>
            <w:vAlign w:val="center"/>
          </w:tcPr>
          <w:p w14:paraId="337F344F" w14:textId="77777777" w:rsidR="00481EA2" w:rsidRPr="002A767A" w:rsidRDefault="00481EA2" w:rsidP="00263B1B">
            <w:pPr>
              <w:rPr>
                <w:rFonts w:ascii="Arial" w:hAnsi="Arial" w:cs="Arial"/>
                <w:b/>
                <w:color w:val="FFFFFF"/>
                <w:sz w:val="24"/>
                <w:szCs w:val="28"/>
              </w:rPr>
            </w:pPr>
            <w:r w:rsidRPr="002A767A">
              <w:rPr>
                <w:rFonts w:ascii="Arial" w:hAnsi="Arial" w:cs="Arial"/>
                <w:b/>
                <w:color w:val="FFFFFF"/>
                <w:sz w:val="28"/>
                <w:szCs w:val="28"/>
              </w:rPr>
              <w:t xml:space="preserve">PRIMA TAPPA                          </w:t>
            </w:r>
          </w:p>
        </w:tc>
        <w:tc>
          <w:tcPr>
            <w:tcW w:w="2805" w:type="pct"/>
            <w:shd w:val="clear" w:color="auto" w:fill="A6A6A6"/>
            <w:vAlign w:val="center"/>
          </w:tcPr>
          <w:p w14:paraId="320696DD" w14:textId="77777777" w:rsidR="00481EA2" w:rsidRPr="002A767A" w:rsidRDefault="00481EA2" w:rsidP="00263B1B">
            <w:pPr>
              <w:rPr>
                <w:rFonts w:ascii="Arial" w:hAnsi="Arial" w:cs="Arial"/>
                <w:b/>
                <w:color w:val="FFFFFF"/>
                <w:sz w:val="24"/>
                <w:szCs w:val="28"/>
              </w:rPr>
            </w:pPr>
            <w:r w:rsidRPr="002A767A">
              <w:rPr>
                <w:rFonts w:ascii="Arial" w:hAnsi="Arial" w:cs="Arial"/>
                <w:b/>
                <w:color w:val="FFFFFF"/>
                <w:sz w:val="24"/>
                <w:szCs w:val="28"/>
              </w:rPr>
              <w:t>da</w:t>
            </w:r>
            <w:r w:rsidRPr="002A767A">
              <w:rPr>
                <w:rFonts w:ascii="Arial" w:hAnsi="Arial" w:cs="Arial"/>
                <w:color w:val="FFFFFF"/>
                <w:sz w:val="24"/>
                <w:szCs w:val="28"/>
              </w:rPr>
              <w:t>…</w:t>
            </w:r>
            <w:proofErr w:type="gramStart"/>
            <w:r w:rsidRPr="002A767A">
              <w:rPr>
                <w:rFonts w:ascii="Arial" w:hAnsi="Arial" w:cs="Arial"/>
                <w:color w:val="FFFFFF"/>
                <w:sz w:val="24"/>
                <w:szCs w:val="28"/>
              </w:rPr>
              <w:t>…….</w:t>
            </w:r>
            <w:proofErr w:type="gramEnd"/>
            <w:r w:rsidRPr="002A767A">
              <w:rPr>
                <w:rFonts w:ascii="Arial" w:hAnsi="Arial" w:cs="Arial"/>
                <w:color w:val="FFFFFF"/>
                <w:sz w:val="24"/>
                <w:szCs w:val="28"/>
              </w:rPr>
              <w:t>.…………</w:t>
            </w:r>
            <w:r w:rsidRPr="002A767A">
              <w:rPr>
                <w:rFonts w:ascii="Arial" w:hAnsi="Arial" w:cs="Arial"/>
                <w:b/>
                <w:color w:val="FFFFFF"/>
                <w:sz w:val="24"/>
                <w:szCs w:val="28"/>
              </w:rPr>
              <w:t xml:space="preserve">  a</w:t>
            </w:r>
            <w:r w:rsidRPr="002A767A">
              <w:rPr>
                <w:rFonts w:ascii="Arial" w:hAnsi="Arial" w:cs="Arial"/>
                <w:color w:val="FFFFFF"/>
                <w:sz w:val="24"/>
                <w:szCs w:val="28"/>
              </w:rPr>
              <w:t>……</w:t>
            </w:r>
            <w:proofErr w:type="gramStart"/>
            <w:r w:rsidRPr="002A767A">
              <w:rPr>
                <w:rFonts w:ascii="Arial" w:hAnsi="Arial" w:cs="Arial"/>
                <w:color w:val="FFFFFF"/>
                <w:sz w:val="24"/>
                <w:szCs w:val="28"/>
              </w:rPr>
              <w:t>…….</w:t>
            </w:r>
            <w:proofErr w:type="gramEnd"/>
            <w:r w:rsidRPr="002A767A">
              <w:rPr>
                <w:rFonts w:ascii="Arial" w:hAnsi="Arial" w:cs="Arial"/>
                <w:color w:val="FFFFFF"/>
                <w:sz w:val="24"/>
                <w:szCs w:val="28"/>
              </w:rPr>
              <w:t>…………</w:t>
            </w:r>
          </w:p>
        </w:tc>
      </w:tr>
      <w:tr w:rsidR="00481EA2" w:rsidRPr="002A767A" w14:paraId="31312DCD" w14:textId="77777777" w:rsidTr="0086457F">
        <w:tc>
          <w:tcPr>
            <w:tcW w:w="2195" w:type="pct"/>
            <w:shd w:val="clear" w:color="auto" w:fill="D9D9D9"/>
          </w:tcPr>
          <w:p w14:paraId="5825E1D6" w14:textId="77777777" w:rsidR="00481EA2" w:rsidRPr="002A767A" w:rsidRDefault="00481EA2" w:rsidP="0086457F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2A767A">
              <w:rPr>
                <w:rFonts w:ascii="Arial" w:hAnsi="Arial" w:cs="Arial"/>
                <w:b/>
                <w:sz w:val="24"/>
                <w:szCs w:val="24"/>
              </w:rPr>
              <w:t>OBIETTIVO</w:t>
            </w:r>
            <w:r w:rsidRPr="002A767A">
              <w:rPr>
                <w:rFonts w:ascii="Arial" w:hAnsi="Arial" w:cs="Arial"/>
                <w:sz w:val="24"/>
                <w:szCs w:val="24"/>
              </w:rPr>
              <w:t>: Mi propongo di…</w:t>
            </w:r>
          </w:p>
        </w:tc>
        <w:tc>
          <w:tcPr>
            <w:tcW w:w="2805" w:type="pct"/>
            <w:shd w:val="clear" w:color="auto" w:fill="D9D9D9"/>
          </w:tcPr>
          <w:p w14:paraId="4055A895" w14:textId="77777777" w:rsidR="00481EA2" w:rsidRPr="002A767A" w:rsidRDefault="00481EA2" w:rsidP="0086457F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2A767A">
              <w:rPr>
                <w:rFonts w:ascii="Arial" w:hAnsi="Arial" w:cs="Arial"/>
                <w:b/>
                <w:sz w:val="24"/>
                <w:szCs w:val="24"/>
              </w:rPr>
              <w:t>STRATEGIA:</w:t>
            </w:r>
            <w:r w:rsidRPr="002A767A">
              <w:rPr>
                <w:rFonts w:ascii="Arial" w:hAnsi="Arial" w:cs="Arial"/>
                <w:sz w:val="24"/>
                <w:szCs w:val="24"/>
              </w:rPr>
              <w:t xml:space="preserve"> Mi impegno a…</w:t>
            </w:r>
          </w:p>
        </w:tc>
      </w:tr>
      <w:tr w:rsidR="00481EA2" w:rsidRPr="002A767A" w14:paraId="7949F939" w14:textId="77777777" w:rsidTr="0086457F">
        <w:tc>
          <w:tcPr>
            <w:tcW w:w="2195" w:type="pct"/>
          </w:tcPr>
          <w:p w14:paraId="46B6EADD" w14:textId="77777777" w:rsidR="00481EA2" w:rsidRPr="002A767A" w:rsidRDefault="00481EA2" w:rsidP="0086457F">
            <w:pPr>
              <w:rPr>
                <w:rFonts w:ascii="Arial" w:hAnsi="Arial" w:cs="Arial"/>
                <w:color w:val="808080"/>
              </w:rPr>
            </w:pPr>
          </w:p>
          <w:sdt>
            <w:sdtPr>
              <w:rPr>
                <w:rFonts w:ascii="Arial" w:hAnsi="Arial" w:cs="Arial"/>
                <w:color w:val="808080"/>
              </w:rPr>
              <w:id w:val="-967055996"/>
              <w:placeholder>
                <w:docPart w:val="1FD9CED0FA9E4D6DBA8259E2392D976A"/>
              </w:placeholder>
              <w:showingPlcHdr/>
              <w:text/>
            </w:sdtPr>
            <w:sdtEndPr/>
            <w:sdtContent>
              <w:p w14:paraId="725CEE82" w14:textId="77777777" w:rsidR="00481EA2" w:rsidRPr="002A767A" w:rsidRDefault="00A20389" w:rsidP="0086457F">
                <w:pPr>
                  <w:rPr>
                    <w:rFonts w:ascii="Arial" w:hAnsi="Arial" w:cs="Arial"/>
                    <w:color w:val="808080"/>
                  </w:rPr>
                </w:pPr>
                <w:r w:rsidRPr="002A767A">
                  <w:rPr>
                    <w:rStyle w:val="Testosegnaposto"/>
                    <w:rFonts w:ascii="Arial" w:hAnsi="Arial" w:cs="Arial"/>
                    <w:shd w:val="clear" w:color="auto" w:fill="FFFFCC"/>
                  </w:rPr>
                  <w:t>Fare clic qui per immettere testo.</w:t>
                </w:r>
              </w:p>
            </w:sdtContent>
          </w:sdt>
          <w:p w14:paraId="7236E357" w14:textId="77777777" w:rsidR="00481EA2" w:rsidRPr="002A767A" w:rsidRDefault="00481EA2" w:rsidP="0086457F">
            <w:pPr>
              <w:rPr>
                <w:rFonts w:ascii="Arial" w:hAnsi="Arial" w:cs="Arial"/>
                <w:color w:val="808080"/>
              </w:rPr>
            </w:pPr>
          </w:p>
          <w:p w14:paraId="3EBC7305" w14:textId="77777777" w:rsidR="00481EA2" w:rsidRPr="002A767A" w:rsidRDefault="00481EA2" w:rsidP="0086457F">
            <w:pPr>
              <w:rPr>
                <w:rFonts w:ascii="Arial" w:hAnsi="Arial" w:cs="Arial"/>
                <w:color w:val="808080"/>
              </w:rPr>
            </w:pPr>
          </w:p>
          <w:p w14:paraId="5E956EBE" w14:textId="77777777" w:rsidR="00481EA2" w:rsidRPr="002A767A" w:rsidRDefault="00481EA2" w:rsidP="0086457F">
            <w:pPr>
              <w:rPr>
                <w:rFonts w:ascii="Arial" w:hAnsi="Arial" w:cs="Arial"/>
                <w:color w:val="808080"/>
              </w:rPr>
            </w:pPr>
          </w:p>
        </w:tc>
        <w:tc>
          <w:tcPr>
            <w:tcW w:w="2805" w:type="pct"/>
          </w:tcPr>
          <w:p w14:paraId="25C64664" w14:textId="77777777" w:rsidR="00481EA2" w:rsidRPr="002A767A" w:rsidRDefault="00481EA2" w:rsidP="0086457F">
            <w:pPr>
              <w:rPr>
                <w:rFonts w:ascii="Arial" w:hAnsi="Arial" w:cs="Arial"/>
                <w:color w:val="808080"/>
              </w:rPr>
            </w:pPr>
          </w:p>
          <w:sdt>
            <w:sdtPr>
              <w:rPr>
                <w:rFonts w:ascii="Arial" w:hAnsi="Arial" w:cs="Arial"/>
                <w:color w:val="808080"/>
              </w:rPr>
              <w:id w:val="523212687"/>
              <w:placeholder>
                <w:docPart w:val="1FD9CED0FA9E4D6DBA8259E2392D976A"/>
              </w:placeholder>
              <w:showingPlcHdr/>
              <w:text/>
            </w:sdtPr>
            <w:sdtEndPr/>
            <w:sdtContent>
              <w:p w14:paraId="42873C3A" w14:textId="77777777" w:rsidR="00481EA2" w:rsidRPr="002A767A" w:rsidRDefault="00A20389" w:rsidP="0086457F">
                <w:pPr>
                  <w:rPr>
                    <w:rFonts w:ascii="Arial" w:hAnsi="Arial" w:cs="Arial"/>
                    <w:color w:val="808080"/>
                  </w:rPr>
                </w:pPr>
                <w:r w:rsidRPr="002A767A">
                  <w:rPr>
                    <w:rStyle w:val="Testosegnaposto"/>
                    <w:rFonts w:ascii="Arial" w:hAnsi="Arial" w:cs="Arial"/>
                    <w:shd w:val="clear" w:color="auto" w:fill="FFFFCC"/>
                  </w:rPr>
                  <w:t>Fare clic qui per immettere testo.</w:t>
                </w:r>
              </w:p>
            </w:sdtContent>
          </w:sdt>
          <w:p w14:paraId="591E4500" w14:textId="77777777" w:rsidR="00481EA2" w:rsidRPr="002A767A" w:rsidRDefault="00481EA2" w:rsidP="0086457F">
            <w:pPr>
              <w:rPr>
                <w:rFonts w:ascii="Arial" w:hAnsi="Arial" w:cs="Arial"/>
                <w:color w:val="808080"/>
              </w:rPr>
            </w:pPr>
          </w:p>
        </w:tc>
      </w:tr>
    </w:tbl>
    <w:p w14:paraId="25EAF2F3" w14:textId="77777777" w:rsidR="00481EA2" w:rsidRPr="002A767A" w:rsidRDefault="00481EA2" w:rsidP="00481EA2">
      <w:pPr>
        <w:rPr>
          <w:rFonts w:ascii="Arial" w:hAnsi="Arial" w:cs="Arial"/>
        </w:rPr>
      </w:pPr>
    </w:p>
    <w:p w14:paraId="417715D7" w14:textId="77777777" w:rsidR="00481EA2" w:rsidRPr="002A767A" w:rsidRDefault="00481EA2" w:rsidP="00481EA2">
      <w:pPr>
        <w:rPr>
          <w:rFonts w:ascii="Arial" w:hAnsi="Arial" w:cs="Arial"/>
        </w:rPr>
      </w:pPr>
    </w:p>
    <w:p w14:paraId="108DB07A" w14:textId="77777777" w:rsidR="00481EA2" w:rsidRPr="002A767A" w:rsidRDefault="00263B1B" w:rsidP="00263B1B">
      <w:pPr>
        <w:shd w:val="clear" w:color="auto" w:fill="F2F2F2" w:themeFill="background1" w:themeFillShade="F2"/>
        <w:ind w:left="426" w:hanging="426"/>
        <w:rPr>
          <w:rFonts w:ascii="Arial" w:hAnsi="Arial" w:cs="Arial"/>
          <w:b/>
          <w:sz w:val="24"/>
        </w:rPr>
      </w:pPr>
      <w:r w:rsidRPr="002A767A">
        <w:rPr>
          <w:rFonts w:ascii="Arial" w:hAnsi="Arial" w:cs="Arial"/>
          <w:b/>
          <w:sz w:val="24"/>
        </w:rPr>
        <w:t>V</w:t>
      </w:r>
      <w:r w:rsidR="00481EA2" w:rsidRPr="002A767A">
        <w:rPr>
          <w:rFonts w:ascii="Arial" w:hAnsi="Arial" w:cs="Arial"/>
          <w:b/>
          <w:sz w:val="24"/>
        </w:rPr>
        <w:t xml:space="preserve">erifica </w:t>
      </w:r>
      <w:r w:rsidRPr="002A767A">
        <w:rPr>
          <w:rFonts w:ascii="Arial" w:hAnsi="Arial" w:cs="Arial"/>
          <w:b/>
          <w:sz w:val="24"/>
        </w:rPr>
        <w:t>il</w:t>
      </w:r>
      <w:r w:rsidR="00481EA2" w:rsidRPr="002A767A">
        <w:rPr>
          <w:rFonts w:ascii="Arial" w:hAnsi="Arial" w:cs="Arial"/>
          <w:b/>
          <w:sz w:val="24"/>
        </w:rPr>
        <w:t xml:space="preserve"> raggiungimento dell’obiettivo</w:t>
      </w:r>
    </w:p>
    <w:p w14:paraId="26B7E3DB" w14:textId="77777777" w:rsidR="00481EA2" w:rsidRPr="002A767A" w:rsidRDefault="00481EA2" w:rsidP="00481EA2">
      <w:pPr>
        <w:ind w:left="426" w:hanging="426"/>
        <w:rPr>
          <w:rFonts w:ascii="Arial" w:hAnsi="Arial" w:cs="Arial"/>
          <w:b/>
          <w:sz w:val="24"/>
        </w:rPr>
      </w:pPr>
    </w:p>
    <w:p w14:paraId="77AD107D" w14:textId="77777777" w:rsidR="00481EA2" w:rsidRPr="002A767A" w:rsidRDefault="00481EA2" w:rsidP="00481EA2">
      <w:pPr>
        <w:spacing w:before="60"/>
        <w:ind w:left="364"/>
        <w:jc w:val="both"/>
        <w:rPr>
          <w:rFonts w:ascii="Arial" w:hAnsi="Arial" w:cs="Arial"/>
          <w:b/>
          <w:i/>
        </w:rPr>
      </w:pPr>
      <w:r w:rsidRPr="002A767A">
        <w:rPr>
          <w:rFonts w:ascii="Arial" w:hAnsi="Arial" w:cs="Arial"/>
          <w:noProof/>
          <w:lang w:eastAsia="it-IT"/>
        </w:rPr>
        <w:drawing>
          <wp:anchor distT="0" distB="0" distL="114300" distR="114300" simplePos="0" relativeHeight="251666432" behindDoc="1" locked="0" layoutInCell="1" allowOverlap="1" wp14:anchorId="137C5C6D" wp14:editId="24F28F13">
            <wp:simplePos x="0" y="0"/>
            <wp:positionH relativeFrom="column">
              <wp:posOffset>-4128</wp:posOffset>
            </wp:positionH>
            <wp:positionV relativeFrom="paragraph">
              <wp:posOffset>3175</wp:posOffset>
            </wp:positionV>
            <wp:extent cx="219075" cy="245110"/>
            <wp:effectExtent l="44133" t="51117" r="15557" b="53658"/>
            <wp:wrapNone/>
            <wp:docPr id="9" name="Immagine 9" descr="http://www.dracmaservice.it/images/img_manina_bnc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dracmaservice.it/images/img_manina_bnc.gif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6735684">
                      <a:off x="0" y="0"/>
                      <a:ext cx="219075" cy="24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A767A">
        <w:rPr>
          <w:rFonts w:ascii="Arial" w:hAnsi="Arial" w:cs="Arial"/>
          <w:i/>
        </w:rPr>
        <w:t xml:space="preserve"> </w:t>
      </w:r>
      <w:r w:rsidRPr="002A767A">
        <w:rPr>
          <w:rFonts w:ascii="Arial" w:hAnsi="Arial" w:cs="Arial"/>
          <w:b/>
          <w:i/>
        </w:rPr>
        <w:t xml:space="preserve">Al termine del periodo che hai stabilito, verifica se hai raggiunto l’obiettivo </w:t>
      </w:r>
    </w:p>
    <w:p w14:paraId="455E73A3" w14:textId="77777777" w:rsidR="00481EA2" w:rsidRPr="002A767A" w:rsidRDefault="00481EA2" w:rsidP="00481EA2">
      <w:pPr>
        <w:spacing w:before="60"/>
        <w:ind w:left="364"/>
        <w:jc w:val="both"/>
        <w:rPr>
          <w:rFonts w:ascii="Arial" w:hAnsi="Arial" w:cs="Arial"/>
          <w:i/>
        </w:rPr>
      </w:pPr>
      <w:r w:rsidRPr="002A767A">
        <w:rPr>
          <w:rFonts w:ascii="Arial" w:hAnsi="Arial" w:cs="Arial"/>
          <w:i/>
        </w:rPr>
        <w:t>Rispondi alle domande che trovi nel riquadro sotto).</w:t>
      </w:r>
    </w:p>
    <w:p w14:paraId="5387012A" w14:textId="77777777" w:rsidR="00481EA2" w:rsidRPr="002A767A" w:rsidRDefault="00481EA2" w:rsidP="00481EA2">
      <w:pPr>
        <w:rPr>
          <w:rFonts w:ascii="Arial" w:hAnsi="Arial" w:cs="Arial"/>
        </w:rPr>
      </w:pPr>
    </w:p>
    <w:tbl>
      <w:tblPr>
        <w:tblW w:w="5000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78"/>
        <w:gridCol w:w="5083"/>
      </w:tblGrid>
      <w:tr w:rsidR="00481EA2" w:rsidRPr="002A767A" w14:paraId="4B61C6AC" w14:textId="77777777" w:rsidTr="0086457F">
        <w:tc>
          <w:tcPr>
            <w:tcW w:w="5000" w:type="pct"/>
            <w:gridSpan w:val="2"/>
            <w:shd w:val="clear" w:color="auto" w:fill="D9D9D9"/>
          </w:tcPr>
          <w:p w14:paraId="7D449700" w14:textId="77777777" w:rsidR="00481EA2" w:rsidRPr="002A767A" w:rsidRDefault="00481EA2" w:rsidP="0086457F">
            <w:pPr>
              <w:spacing w:before="60" w:after="60"/>
              <w:rPr>
                <w:rFonts w:ascii="Arial" w:hAnsi="Arial" w:cs="Arial"/>
                <w:color w:val="808080"/>
                <w:sz w:val="24"/>
                <w:szCs w:val="24"/>
              </w:rPr>
            </w:pPr>
            <w:r w:rsidRPr="002A767A">
              <w:rPr>
                <w:rFonts w:ascii="Arial" w:hAnsi="Arial" w:cs="Arial"/>
                <w:b/>
                <w:sz w:val="24"/>
                <w:szCs w:val="24"/>
              </w:rPr>
              <w:t>VERIFICO LA PRIMA TAPPA</w:t>
            </w:r>
            <w:r w:rsidRPr="002A767A">
              <w:rPr>
                <w:rFonts w:ascii="Arial" w:hAnsi="Arial" w:cs="Arial"/>
                <w:sz w:val="24"/>
                <w:szCs w:val="24"/>
              </w:rPr>
              <w:t xml:space="preserve">             Data……………………………</w:t>
            </w:r>
          </w:p>
        </w:tc>
      </w:tr>
      <w:tr w:rsidR="00481EA2" w:rsidRPr="002A767A" w14:paraId="29B520D7" w14:textId="77777777" w:rsidTr="0086457F">
        <w:tc>
          <w:tcPr>
            <w:tcW w:w="2195" w:type="pct"/>
          </w:tcPr>
          <w:p w14:paraId="010F8F14" w14:textId="77777777" w:rsidR="00481EA2" w:rsidRPr="002A767A" w:rsidRDefault="00481EA2" w:rsidP="0086457F">
            <w:pPr>
              <w:rPr>
                <w:rFonts w:ascii="Arial" w:hAnsi="Arial" w:cs="Arial"/>
                <w:sz w:val="12"/>
                <w:szCs w:val="16"/>
              </w:rPr>
            </w:pPr>
          </w:p>
          <w:p w14:paraId="4CF09688" w14:textId="77777777" w:rsidR="00481EA2" w:rsidRPr="002A767A" w:rsidRDefault="00481EA2" w:rsidP="0086457F">
            <w:pPr>
              <w:spacing w:after="120"/>
              <w:ind w:left="242" w:hanging="242"/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</w:rPr>
              <w:t xml:space="preserve">1. Ho </w:t>
            </w:r>
            <w:r w:rsidRPr="002A767A">
              <w:rPr>
                <w:rFonts w:ascii="Arial" w:hAnsi="Arial" w:cs="Arial"/>
                <w:u w:val="single"/>
              </w:rPr>
              <w:t>rispettato gli impegni</w:t>
            </w:r>
            <w:r w:rsidRPr="002A767A">
              <w:rPr>
                <w:rFonts w:ascii="Arial" w:hAnsi="Arial" w:cs="Arial"/>
              </w:rPr>
              <w:t xml:space="preserve"> presi? </w:t>
            </w:r>
          </w:p>
          <w:p w14:paraId="44CBB5F3" w14:textId="77777777" w:rsidR="00481EA2" w:rsidRPr="002A767A" w:rsidRDefault="00F06FB5" w:rsidP="00A20389">
            <w:pPr>
              <w:shd w:val="clear" w:color="auto" w:fill="FDE9D9" w:themeFill="accent6" w:themeFillTint="33"/>
              <w:ind w:left="242"/>
              <w:rPr>
                <w:rFonts w:ascii="Arial" w:hAnsi="Arial" w:cs="Arial"/>
                <w:sz w:val="20"/>
              </w:rPr>
            </w:pPr>
            <w:sdt>
              <w:sdtPr>
                <w:rPr>
                  <w:rFonts w:ascii="Arial" w:hAnsi="Arial" w:cs="Arial"/>
                  <w:sz w:val="20"/>
                </w:rPr>
                <w:id w:val="18432807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0389" w:rsidRPr="002A767A">
                  <w:rPr>
                    <w:rFonts w:ascii="Segoe UI Symbol" w:eastAsia="MS Gothic" w:hAnsi="Segoe UI Symbol" w:cs="Segoe UI Symbol"/>
                    <w:sz w:val="20"/>
                  </w:rPr>
                  <w:t>☐</w:t>
                </w:r>
              </w:sdtContent>
            </w:sdt>
            <w:r w:rsidR="00481EA2" w:rsidRPr="002A767A">
              <w:rPr>
                <w:rFonts w:ascii="Arial" w:hAnsi="Arial" w:cs="Arial"/>
                <w:sz w:val="20"/>
              </w:rPr>
              <w:t xml:space="preserve">sì, del tutto             </w:t>
            </w:r>
            <w:sdt>
              <w:sdtPr>
                <w:rPr>
                  <w:rFonts w:ascii="Arial" w:hAnsi="Arial" w:cs="Arial"/>
                  <w:sz w:val="20"/>
                </w:rPr>
                <w:id w:val="-20214624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0389" w:rsidRPr="002A767A">
                  <w:rPr>
                    <w:rFonts w:ascii="Segoe UI Symbol" w:eastAsia="MS Gothic" w:hAnsi="Segoe UI Symbol" w:cs="Segoe UI Symbol"/>
                    <w:sz w:val="20"/>
                  </w:rPr>
                  <w:t>☐</w:t>
                </w:r>
              </w:sdtContent>
            </w:sdt>
            <w:r w:rsidR="00481EA2" w:rsidRPr="002A767A">
              <w:rPr>
                <w:rFonts w:ascii="Arial" w:hAnsi="Arial" w:cs="Arial"/>
                <w:sz w:val="20"/>
              </w:rPr>
              <w:t xml:space="preserve"> no, solo in parte</w:t>
            </w:r>
          </w:p>
          <w:p w14:paraId="561008B6" w14:textId="77777777" w:rsidR="00481EA2" w:rsidRPr="002A767A" w:rsidRDefault="00F06FB5" w:rsidP="00A20389">
            <w:pPr>
              <w:shd w:val="clear" w:color="auto" w:fill="FDE9D9" w:themeFill="accent6" w:themeFillTint="33"/>
              <w:ind w:left="242"/>
              <w:rPr>
                <w:rFonts w:ascii="Arial" w:hAnsi="Arial" w:cs="Arial"/>
                <w:sz w:val="20"/>
              </w:rPr>
            </w:pPr>
            <w:sdt>
              <w:sdtPr>
                <w:rPr>
                  <w:rFonts w:ascii="Arial" w:hAnsi="Arial" w:cs="Arial"/>
                  <w:sz w:val="20"/>
                </w:rPr>
                <w:id w:val="1838338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0389" w:rsidRPr="002A767A">
                  <w:rPr>
                    <w:rFonts w:ascii="Segoe UI Symbol" w:eastAsia="MS Gothic" w:hAnsi="Segoe UI Symbol" w:cs="Segoe UI Symbol"/>
                    <w:sz w:val="20"/>
                  </w:rPr>
                  <w:t>☐</w:t>
                </w:r>
              </w:sdtContent>
            </w:sdt>
            <w:r w:rsidR="00481EA2" w:rsidRPr="002A767A">
              <w:rPr>
                <w:rFonts w:ascii="Arial" w:hAnsi="Arial" w:cs="Arial"/>
                <w:sz w:val="20"/>
              </w:rPr>
              <w:t xml:space="preserve">sì, abbastanza       </w:t>
            </w:r>
            <w:sdt>
              <w:sdtPr>
                <w:rPr>
                  <w:rFonts w:ascii="Arial" w:hAnsi="Arial" w:cs="Arial"/>
                  <w:sz w:val="20"/>
                </w:rPr>
                <w:id w:val="-2408692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0389" w:rsidRPr="002A767A">
                  <w:rPr>
                    <w:rFonts w:ascii="Segoe UI Symbol" w:eastAsia="MS Gothic" w:hAnsi="Segoe UI Symbol" w:cs="Segoe UI Symbol"/>
                    <w:sz w:val="20"/>
                  </w:rPr>
                  <w:t>☐</w:t>
                </w:r>
              </w:sdtContent>
            </w:sdt>
            <w:r w:rsidR="00481EA2" w:rsidRPr="002A767A">
              <w:rPr>
                <w:rFonts w:ascii="Arial" w:hAnsi="Arial" w:cs="Arial"/>
                <w:sz w:val="20"/>
              </w:rPr>
              <w:t xml:space="preserve"> no, per niente</w:t>
            </w:r>
          </w:p>
          <w:p w14:paraId="402B1B5D" w14:textId="77777777" w:rsidR="00481EA2" w:rsidRPr="002A767A" w:rsidRDefault="00481EA2" w:rsidP="0086457F">
            <w:pPr>
              <w:rPr>
                <w:rFonts w:ascii="Arial" w:hAnsi="Arial" w:cs="Arial"/>
                <w:sz w:val="16"/>
              </w:rPr>
            </w:pPr>
          </w:p>
          <w:p w14:paraId="50C5922E" w14:textId="77777777" w:rsidR="00481EA2" w:rsidRPr="002A767A" w:rsidRDefault="00481EA2" w:rsidP="0086457F">
            <w:pPr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</w:rPr>
              <w:t xml:space="preserve">2. Quali </w:t>
            </w:r>
            <w:r w:rsidRPr="002A767A">
              <w:rPr>
                <w:rFonts w:ascii="Arial" w:hAnsi="Arial" w:cs="Arial"/>
                <w:u w:val="single"/>
              </w:rPr>
              <w:t>difficoltà</w:t>
            </w:r>
            <w:r w:rsidRPr="002A767A">
              <w:rPr>
                <w:rFonts w:ascii="Arial" w:hAnsi="Arial" w:cs="Arial"/>
              </w:rPr>
              <w:t xml:space="preserve"> ho incontrato? </w:t>
            </w:r>
          </w:p>
          <w:sdt>
            <w:sdtPr>
              <w:rPr>
                <w:rFonts w:ascii="Arial" w:hAnsi="Arial" w:cs="Arial"/>
                <w:sz w:val="8"/>
              </w:rPr>
              <w:id w:val="371189473"/>
              <w:placeholder>
                <w:docPart w:val="1FD9CED0FA9E4D6DBA8259E2392D976A"/>
              </w:placeholder>
              <w:showingPlcHdr/>
              <w:text/>
            </w:sdtPr>
            <w:sdtEndPr/>
            <w:sdtContent>
              <w:p w14:paraId="4685CEEB" w14:textId="77777777" w:rsidR="00481EA2" w:rsidRPr="002A767A" w:rsidRDefault="00A20389" w:rsidP="00A20389">
                <w:pPr>
                  <w:rPr>
                    <w:rFonts w:ascii="Arial" w:hAnsi="Arial" w:cs="Arial"/>
                    <w:sz w:val="8"/>
                  </w:rPr>
                </w:pPr>
                <w:r w:rsidRPr="002A767A">
                  <w:rPr>
                    <w:rStyle w:val="Testosegnaposto"/>
                    <w:rFonts w:ascii="Arial" w:hAnsi="Arial" w:cs="Arial"/>
                    <w:shd w:val="clear" w:color="auto" w:fill="FDE9D9" w:themeFill="accent6" w:themeFillTint="33"/>
                  </w:rPr>
                  <w:t>Fare clic qui per immettere testo.</w:t>
                </w:r>
              </w:p>
            </w:sdtContent>
          </w:sdt>
        </w:tc>
        <w:tc>
          <w:tcPr>
            <w:tcW w:w="2805" w:type="pct"/>
          </w:tcPr>
          <w:p w14:paraId="165FEFE8" w14:textId="77777777" w:rsidR="00481EA2" w:rsidRPr="002A767A" w:rsidRDefault="00481EA2" w:rsidP="0086457F">
            <w:pPr>
              <w:rPr>
                <w:rFonts w:ascii="Arial" w:hAnsi="Arial" w:cs="Arial"/>
                <w:sz w:val="12"/>
                <w:szCs w:val="16"/>
              </w:rPr>
            </w:pPr>
          </w:p>
          <w:p w14:paraId="79834549" w14:textId="77777777" w:rsidR="00481EA2" w:rsidRPr="002A767A" w:rsidRDefault="00481EA2" w:rsidP="0086457F">
            <w:pPr>
              <w:jc w:val="both"/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</w:rPr>
              <w:t xml:space="preserve">3. Quali </w:t>
            </w:r>
            <w:r w:rsidRPr="002A767A">
              <w:rPr>
                <w:rFonts w:ascii="Arial" w:hAnsi="Arial" w:cs="Arial"/>
                <w:u w:val="single"/>
              </w:rPr>
              <w:t>miglioramenti</w:t>
            </w:r>
            <w:r w:rsidRPr="002A767A">
              <w:rPr>
                <w:rFonts w:ascii="Arial" w:hAnsi="Arial" w:cs="Arial"/>
              </w:rPr>
              <w:t xml:space="preserve"> ho riscontrato?</w:t>
            </w:r>
          </w:p>
          <w:sdt>
            <w:sdtPr>
              <w:rPr>
                <w:rFonts w:ascii="Arial" w:hAnsi="Arial" w:cs="Arial"/>
              </w:rPr>
              <w:id w:val="1920369466"/>
              <w:placeholder>
                <w:docPart w:val="1FD9CED0FA9E4D6DBA8259E2392D976A"/>
              </w:placeholder>
              <w:showingPlcHdr/>
              <w:text/>
            </w:sdtPr>
            <w:sdtEndPr/>
            <w:sdtContent>
              <w:p w14:paraId="3C05EF97" w14:textId="77777777" w:rsidR="00A20389" w:rsidRPr="002A767A" w:rsidRDefault="00A20389" w:rsidP="0086457F">
                <w:pPr>
                  <w:jc w:val="both"/>
                  <w:rPr>
                    <w:rFonts w:ascii="Arial" w:hAnsi="Arial" w:cs="Arial"/>
                  </w:rPr>
                </w:pPr>
                <w:r w:rsidRPr="002A767A">
                  <w:rPr>
                    <w:rStyle w:val="Testosegnaposto"/>
                    <w:rFonts w:ascii="Arial" w:hAnsi="Arial" w:cs="Arial"/>
                    <w:shd w:val="clear" w:color="auto" w:fill="FDE9D9" w:themeFill="accent6" w:themeFillTint="33"/>
                  </w:rPr>
                  <w:t>Fare clic qui per immettere testo.</w:t>
                </w:r>
              </w:p>
            </w:sdtContent>
          </w:sdt>
          <w:p w14:paraId="4AC54740" w14:textId="77777777" w:rsidR="00A20389" w:rsidRPr="002A767A" w:rsidRDefault="00A20389" w:rsidP="0086457F">
            <w:pPr>
              <w:jc w:val="both"/>
              <w:rPr>
                <w:rFonts w:ascii="Arial" w:hAnsi="Arial" w:cs="Arial"/>
              </w:rPr>
            </w:pPr>
          </w:p>
          <w:p w14:paraId="0D4B4276" w14:textId="77777777" w:rsidR="00A20389" w:rsidRPr="002A767A" w:rsidRDefault="00481EA2" w:rsidP="00A20389">
            <w:pPr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</w:rPr>
              <w:t xml:space="preserve">4. Cosa </w:t>
            </w:r>
            <w:r w:rsidRPr="002A767A">
              <w:rPr>
                <w:rFonts w:ascii="Arial" w:hAnsi="Arial" w:cs="Arial"/>
                <w:u w:val="single"/>
              </w:rPr>
              <w:t>ho capito o ho</w:t>
            </w:r>
            <w:r w:rsidRPr="002A767A">
              <w:rPr>
                <w:rFonts w:ascii="Arial" w:hAnsi="Arial" w:cs="Arial"/>
              </w:rPr>
              <w:t xml:space="preserve"> </w:t>
            </w:r>
            <w:r w:rsidRPr="002A767A">
              <w:rPr>
                <w:rFonts w:ascii="Arial" w:hAnsi="Arial" w:cs="Arial"/>
                <w:u w:val="single"/>
              </w:rPr>
              <w:t>scoperto</w:t>
            </w:r>
            <w:r w:rsidRPr="002A767A">
              <w:rPr>
                <w:rFonts w:ascii="Arial" w:hAnsi="Arial" w:cs="Arial"/>
              </w:rPr>
              <w:t xml:space="preserve"> di nuovo? </w:t>
            </w:r>
          </w:p>
          <w:sdt>
            <w:sdtPr>
              <w:rPr>
                <w:rFonts w:ascii="Arial" w:hAnsi="Arial" w:cs="Arial"/>
              </w:rPr>
              <w:id w:val="1086502128"/>
              <w:placeholder>
                <w:docPart w:val="1FD9CED0FA9E4D6DBA8259E2392D976A"/>
              </w:placeholder>
              <w:showingPlcHdr/>
              <w:text/>
            </w:sdtPr>
            <w:sdtEndPr/>
            <w:sdtContent>
              <w:p w14:paraId="1B41650A" w14:textId="77777777" w:rsidR="00A20389" w:rsidRPr="002A767A" w:rsidRDefault="00A20389" w:rsidP="00A20389">
                <w:pPr>
                  <w:rPr>
                    <w:rFonts w:ascii="Arial" w:hAnsi="Arial" w:cs="Arial"/>
                  </w:rPr>
                </w:pPr>
                <w:r w:rsidRPr="002A767A">
                  <w:rPr>
                    <w:rStyle w:val="Testosegnaposto"/>
                    <w:rFonts w:ascii="Arial" w:hAnsi="Arial" w:cs="Arial"/>
                    <w:shd w:val="clear" w:color="auto" w:fill="FDE9D9" w:themeFill="accent6" w:themeFillTint="33"/>
                  </w:rPr>
                  <w:t>Fare clic qui per immettere testo.</w:t>
                </w:r>
              </w:p>
            </w:sdtContent>
          </w:sdt>
          <w:p w14:paraId="36CDDEA4" w14:textId="77777777" w:rsidR="00A20389" w:rsidRPr="002A767A" w:rsidRDefault="00A20389" w:rsidP="00A20389">
            <w:pPr>
              <w:rPr>
                <w:rFonts w:ascii="Arial" w:hAnsi="Arial" w:cs="Arial"/>
              </w:rPr>
            </w:pPr>
          </w:p>
          <w:p w14:paraId="12E3014A" w14:textId="77777777" w:rsidR="00481EA2" w:rsidRPr="002A767A" w:rsidRDefault="00481EA2" w:rsidP="00A20389">
            <w:pPr>
              <w:rPr>
                <w:rFonts w:ascii="Arial" w:hAnsi="Arial" w:cs="Arial"/>
                <w:i/>
              </w:rPr>
            </w:pPr>
            <w:r w:rsidRPr="002A767A">
              <w:rPr>
                <w:rFonts w:ascii="Arial" w:hAnsi="Arial" w:cs="Arial"/>
                <w:i/>
                <w:sz w:val="20"/>
              </w:rPr>
              <w:t>* Se vuoi, puoi scrivere le tue scoperte nella “Biografia di apprendimento” che si trova a pagina 7 del Libretto</w:t>
            </w:r>
          </w:p>
        </w:tc>
      </w:tr>
    </w:tbl>
    <w:p w14:paraId="24B9B159" w14:textId="77777777" w:rsidR="00481EA2" w:rsidRPr="002A767A" w:rsidRDefault="00481EA2" w:rsidP="00481EA2">
      <w:pPr>
        <w:tabs>
          <w:tab w:val="left" w:pos="880"/>
          <w:tab w:val="center" w:pos="4535"/>
        </w:tabs>
        <w:rPr>
          <w:rFonts w:ascii="Arial" w:hAnsi="Arial" w:cs="Arial"/>
          <w:b/>
          <w:color w:val="808080" w:themeColor="background1" w:themeShade="80"/>
          <w:sz w:val="6"/>
        </w:rPr>
      </w:pPr>
      <w:r w:rsidRPr="002A767A">
        <w:rPr>
          <w:rFonts w:ascii="Arial" w:hAnsi="Arial" w:cs="Arial"/>
          <w:b/>
          <w:color w:val="808080" w:themeColor="background1" w:themeShade="80"/>
          <w:sz w:val="6"/>
        </w:rPr>
        <w:tab/>
      </w:r>
      <w:r w:rsidRPr="002A767A">
        <w:rPr>
          <w:rFonts w:ascii="Arial" w:hAnsi="Arial" w:cs="Arial"/>
          <w:b/>
          <w:color w:val="808080" w:themeColor="background1" w:themeShade="80"/>
          <w:sz w:val="6"/>
        </w:rPr>
        <w:tab/>
      </w:r>
    </w:p>
    <w:p w14:paraId="02D563A0" w14:textId="77777777" w:rsidR="00481EA2" w:rsidRPr="002A767A" w:rsidRDefault="00481EA2" w:rsidP="00481EA2">
      <w:pPr>
        <w:jc w:val="center"/>
        <w:rPr>
          <w:rFonts w:ascii="Arial" w:hAnsi="Arial" w:cs="Arial"/>
          <w:b/>
          <w:color w:val="808080" w:themeColor="background1" w:themeShade="80"/>
          <w:sz w:val="12"/>
        </w:rPr>
      </w:pPr>
    </w:p>
    <w:p w14:paraId="4F5B9EC1" w14:textId="77777777" w:rsidR="00B32241" w:rsidRPr="002A767A" w:rsidRDefault="00B32241" w:rsidP="00481EA2">
      <w:pPr>
        <w:spacing w:after="60"/>
        <w:jc w:val="both"/>
        <w:rPr>
          <w:rFonts w:ascii="Arial" w:hAnsi="Arial" w:cs="Arial"/>
          <w:b/>
          <w:i/>
        </w:rPr>
      </w:pPr>
    </w:p>
    <w:p w14:paraId="08E643B6" w14:textId="77777777" w:rsidR="00481EA2" w:rsidRPr="002A767A" w:rsidRDefault="00481EA2" w:rsidP="00481EA2">
      <w:pPr>
        <w:spacing w:after="60"/>
        <w:jc w:val="both"/>
        <w:rPr>
          <w:rFonts w:ascii="Arial" w:hAnsi="Arial" w:cs="Arial"/>
          <w:i/>
        </w:rPr>
      </w:pPr>
      <w:r w:rsidRPr="002A767A">
        <w:rPr>
          <w:rFonts w:ascii="Arial" w:hAnsi="Arial" w:cs="Arial"/>
          <w:b/>
          <w:noProof/>
          <w:lang w:eastAsia="it-IT"/>
        </w:rPr>
        <w:lastRenderedPageBreak/>
        <w:drawing>
          <wp:anchor distT="0" distB="0" distL="114300" distR="114300" simplePos="0" relativeHeight="251676672" behindDoc="1" locked="0" layoutInCell="1" allowOverlap="1" wp14:anchorId="08679EB4" wp14:editId="0A4007DB">
            <wp:simplePos x="0" y="0"/>
            <wp:positionH relativeFrom="column">
              <wp:posOffset>-21590</wp:posOffset>
            </wp:positionH>
            <wp:positionV relativeFrom="paragraph">
              <wp:posOffset>-52070</wp:posOffset>
            </wp:positionV>
            <wp:extent cx="219075" cy="245110"/>
            <wp:effectExtent l="44133" t="51117" r="15557" b="53658"/>
            <wp:wrapNone/>
            <wp:docPr id="6" name="Immagine 6" descr="http://www.dracmaservice.it/images/img_manina_bnc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dracmaservice.it/images/img_manina_bnc.gif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6735684">
                      <a:off x="0" y="0"/>
                      <a:ext cx="219075" cy="24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A767A">
        <w:rPr>
          <w:rFonts w:ascii="Arial" w:hAnsi="Arial" w:cs="Arial"/>
          <w:b/>
          <w:i/>
        </w:rPr>
        <w:t xml:space="preserve">      Scegli un obiettivo e una strategia per la tappa successiva</w:t>
      </w:r>
      <w:r w:rsidRPr="002A767A">
        <w:rPr>
          <w:rFonts w:ascii="Arial" w:hAnsi="Arial" w:cs="Arial"/>
          <w:i/>
        </w:rPr>
        <w:t xml:space="preserve"> (compila il riquadro sotto).</w:t>
      </w:r>
    </w:p>
    <w:p w14:paraId="04C04F53" w14:textId="77777777" w:rsidR="00481EA2" w:rsidRPr="002A767A" w:rsidRDefault="00481EA2" w:rsidP="00481EA2">
      <w:pPr>
        <w:spacing w:after="60"/>
        <w:ind w:left="426"/>
        <w:jc w:val="both"/>
        <w:rPr>
          <w:rFonts w:ascii="Arial" w:hAnsi="Arial" w:cs="Arial"/>
          <w:i/>
        </w:rPr>
      </w:pPr>
      <w:r w:rsidRPr="002A767A">
        <w:rPr>
          <w:rFonts w:ascii="Arial" w:hAnsi="Arial" w:cs="Arial"/>
          <w:i/>
        </w:rPr>
        <w:t>Se non hai raggiunto l’obiettivo della 1</w:t>
      </w:r>
      <w:r w:rsidRPr="002A767A">
        <w:rPr>
          <w:rFonts w:ascii="Arial" w:hAnsi="Arial" w:cs="Arial"/>
          <w:i/>
          <w:vertAlign w:val="superscript"/>
        </w:rPr>
        <w:t>a</w:t>
      </w:r>
      <w:r w:rsidRPr="002A767A">
        <w:rPr>
          <w:rFonts w:ascii="Arial" w:hAnsi="Arial" w:cs="Arial"/>
          <w:i/>
        </w:rPr>
        <w:t xml:space="preserve"> tappa o vuoi confermarlo anche per la 2</w:t>
      </w:r>
      <w:r w:rsidRPr="002A767A">
        <w:rPr>
          <w:rFonts w:ascii="Arial" w:hAnsi="Arial" w:cs="Arial"/>
          <w:i/>
          <w:vertAlign w:val="superscript"/>
        </w:rPr>
        <w:t>a</w:t>
      </w:r>
      <w:r w:rsidRPr="002A767A">
        <w:rPr>
          <w:rFonts w:ascii="Arial" w:hAnsi="Arial" w:cs="Arial"/>
          <w:i/>
        </w:rPr>
        <w:t>, puoi scrivere “Come sopra”. Puoi anche mantenere l’obiettivo e cambiare la strategia.</w:t>
      </w:r>
    </w:p>
    <w:p w14:paraId="60AFCB16" w14:textId="77777777" w:rsidR="00481EA2" w:rsidRPr="002A767A" w:rsidRDefault="00481EA2" w:rsidP="00481EA2">
      <w:pPr>
        <w:spacing w:after="60"/>
        <w:rPr>
          <w:rFonts w:ascii="Arial" w:hAnsi="Arial" w:cs="Arial"/>
          <w:i/>
          <w:sz w:val="2"/>
        </w:rPr>
      </w:pPr>
    </w:p>
    <w:tbl>
      <w:tblPr>
        <w:tblW w:w="5000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3978"/>
        <w:gridCol w:w="5083"/>
      </w:tblGrid>
      <w:tr w:rsidR="00481EA2" w:rsidRPr="002A767A" w14:paraId="1014F586" w14:textId="77777777" w:rsidTr="00263B1B">
        <w:tc>
          <w:tcPr>
            <w:tcW w:w="2195" w:type="pct"/>
            <w:shd w:val="clear" w:color="auto" w:fill="A6A6A6"/>
            <w:vAlign w:val="center"/>
          </w:tcPr>
          <w:p w14:paraId="530F0413" w14:textId="77777777" w:rsidR="00481EA2" w:rsidRPr="002A767A" w:rsidRDefault="00481EA2" w:rsidP="00263B1B">
            <w:pPr>
              <w:rPr>
                <w:rFonts w:ascii="Arial" w:hAnsi="Arial" w:cs="Arial"/>
                <w:b/>
                <w:color w:val="FFFFFF"/>
                <w:sz w:val="24"/>
                <w:szCs w:val="28"/>
              </w:rPr>
            </w:pPr>
            <w:r w:rsidRPr="002A767A">
              <w:rPr>
                <w:rFonts w:ascii="Arial" w:hAnsi="Arial" w:cs="Arial"/>
                <w:b/>
                <w:color w:val="FFFFFF"/>
                <w:sz w:val="28"/>
                <w:szCs w:val="28"/>
              </w:rPr>
              <w:t xml:space="preserve">SECONDA TAPPA                          </w:t>
            </w:r>
          </w:p>
        </w:tc>
        <w:tc>
          <w:tcPr>
            <w:tcW w:w="2805" w:type="pct"/>
            <w:shd w:val="clear" w:color="auto" w:fill="A6A6A6"/>
            <w:vAlign w:val="center"/>
          </w:tcPr>
          <w:p w14:paraId="021C3B20" w14:textId="77777777" w:rsidR="00481EA2" w:rsidRPr="002A767A" w:rsidRDefault="00481EA2" w:rsidP="00263B1B">
            <w:pPr>
              <w:rPr>
                <w:rFonts w:ascii="Arial" w:hAnsi="Arial" w:cs="Arial"/>
                <w:b/>
                <w:color w:val="FFFFFF"/>
                <w:sz w:val="24"/>
                <w:szCs w:val="28"/>
              </w:rPr>
            </w:pPr>
            <w:r w:rsidRPr="002A767A">
              <w:rPr>
                <w:rFonts w:ascii="Arial" w:hAnsi="Arial" w:cs="Arial"/>
                <w:b/>
                <w:color w:val="FFFFFF"/>
                <w:sz w:val="24"/>
                <w:szCs w:val="28"/>
              </w:rPr>
              <w:t>da…………</w:t>
            </w:r>
            <w:proofErr w:type="gramStart"/>
            <w:r w:rsidRPr="002A767A">
              <w:rPr>
                <w:rFonts w:ascii="Arial" w:hAnsi="Arial" w:cs="Arial"/>
                <w:b/>
                <w:color w:val="FFFFFF"/>
                <w:sz w:val="24"/>
                <w:szCs w:val="28"/>
              </w:rPr>
              <w:t>…….</w:t>
            </w:r>
            <w:proofErr w:type="gramEnd"/>
            <w:r w:rsidRPr="002A767A">
              <w:rPr>
                <w:rFonts w:ascii="Arial" w:hAnsi="Arial" w:cs="Arial"/>
                <w:b/>
                <w:color w:val="FFFFFF"/>
                <w:sz w:val="24"/>
                <w:szCs w:val="28"/>
              </w:rPr>
              <w:t>…    a………</w:t>
            </w:r>
            <w:proofErr w:type="gramStart"/>
            <w:r w:rsidRPr="002A767A">
              <w:rPr>
                <w:rFonts w:ascii="Arial" w:hAnsi="Arial" w:cs="Arial"/>
                <w:b/>
                <w:color w:val="FFFFFF"/>
                <w:sz w:val="24"/>
                <w:szCs w:val="28"/>
              </w:rPr>
              <w:t>…….</w:t>
            </w:r>
            <w:proofErr w:type="gramEnd"/>
            <w:r w:rsidRPr="002A767A">
              <w:rPr>
                <w:rFonts w:ascii="Arial" w:hAnsi="Arial" w:cs="Arial"/>
                <w:b/>
                <w:color w:val="FFFFFF"/>
                <w:sz w:val="24"/>
                <w:szCs w:val="28"/>
              </w:rPr>
              <w:t>.…………</w:t>
            </w:r>
          </w:p>
        </w:tc>
      </w:tr>
      <w:tr w:rsidR="00481EA2" w:rsidRPr="002A767A" w14:paraId="41FDAE7B" w14:textId="77777777" w:rsidTr="0086457F">
        <w:tc>
          <w:tcPr>
            <w:tcW w:w="2195" w:type="pct"/>
            <w:shd w:val="clear" w:color="auto" w:fill="D9D9D9"/>
          </w:tcPr>
          <w:p w14:paraId="0F1BC052" w14:textId="77777777" w:rsidR="00481EA2" w:rsidRPr="002A767A" w:rsidRDefault="00481EA2" w:rsidP="0086457F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2A767A">
              <w:rPr>
                <w:rFonts w:ascii="Arial" w:hAnsi="Arial" w:cs="Arial"/>
                <w:b/>
                <w:sz w:val="24"/>
                <w:szCs w:val="24"/>
              </w:rPr>
              <w:t>OBIETTIVO</w:t>
            </w:r>
            <w:r w:rsidRPr="002A767A">
              <w:rPr>
                <w:rFonts w:ascii="Arial" w:hAnsi="Arial" w:cs="Arial"/>
                <w:sz w:val="24"/>
                <w:szCs w:val="24"/>
              </w:rPr>
              <w:t>: Mi propongo di…</w:t>
            </w:r>
          </w:p>
        </w:tc>
        <w:tc>
          <w:tcPr>
            <w:tcW w:w="2805" w:type="pct"/>
            <w:shd w:val="clear" w:color="auto" w:fill="D9D9D9"/>
          </w:tcPr>
          <w:p w14:paraId="36ADBB78" w14:textId="77777777" w:rsidR="00481EA2" w:rsidRPr="002A767A" w:rsidRDefault="00481EA2" w:rsidP="0086457F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2A767A">
              <w:rPr>
                <w:rFonts w:ascii="Arial" w:hAnsi="Arial" w:cs="Arial"/>
                <w:b/>
                <w:sz w:val="24"/>
                <w:szCs w:val="24"/>
              </w:rPr>
              <w:t>STRATEGIA:</w:t>
            </w:r>
            <w:r w:rsidRPr="002A767A">
              <w:rPr>
                <w:rFonts w:ascii="Arial" w:hAnsi="Arial" w:cs="Arial"/>
                <w:sz w:val="24"/>
                <w:szCs w:val="24"/>
              </w:rPr>
              <w:t xml:space="preserve"> Mi impegno a…</w:t>
            </w:r>
          </w:p>
        </w:tc>
      </w:tr>
      <w:tr w:rsidR="00481EA2" w:rsidRPr="002A767A" w14:paraId="1B806AA0" w14:textId="77777777" w:rsidTr="0086457F">
        <w:tc>
          <w:tcPr>
            <w:tcW w:w="2195" w:type="pct"/>
          </w:tcPr>
          <w:p w14:paraId="3C1B6DE4" w14:textId="77777777" w:rsidR="00481EA2" w:rsidRPr="002A767A" w:rsidRDefault="00481EA2" w:rsidP="0086457F">
            <w:pPr>
              <w:rPr>
                <w:rFonts w:ascii="Arial" w:hAnsi="Arial" w:cs="Arial"/>
                <w:color w:val="808080"/>
              </w:rPr>
            </w:pPr>
          </w:p>
          <w:sdt>
            <w:sdtPr>
              <w:rPr>
                <w:rFonts w:ascii="Arial" w:hAnsi="Arial" w:cs="Arial"/>
                <w:color w:val="808080"/>
              </w:rPr>
              <w:id w:val="-814252098"/>
              <w:placeholder>
                <w:docPart w:val="1FD9CED0FA9E4D6DBA8259E2392D976A"/>
              </w:placeholder>
              <w:showingPlcHdr/>
              <w:text/>
            </w:sdtPr>
            <w:sdtEndPr/>
            <w:sdtContent>
              <w:p w14:paraId="03538911" w14:textId="77777777" w:rsidR="00481EA2" w:rsidRPr="002A767A" w:rsidRDefault="0086457F" w:rsidP="0086457F">
                <w:pPr>
                  <w:rPr>
                    <w:rFonts w:ascii="Arial" w:hAnsi="Arial" w:cs="Arial"/>
                    <w:color w:val="808080"/>
                  </w:rPr>
                </w:pPr>
                <w:r w:rsidRPr="002A767A">
                  <w:rPr>
                    <w:rStyle w:val="Testosegnaposto"/>
                    <w:rFonts w:ascii="Arial" w:hAnsi="Arial" w:cs="Arial"/>
                    <w:shd w:val="clear" w:color="auto" w:fill="FFFFCC"/>
                  </w:rPr>
                  <w:t>Fare clic qui per immettere testo.</w:t>
                </w:r>
              </w:p>
            </w:sdtContent>
          </w:sdt>
          <w:p w14:paraId="36BDFE5C" w14:textId="77777777" w:rsidR="00481EA2" w:rsidRPr="002A767A" w:rsidRDefault="00481EA2" w:rsidP="0086457F">
            <w:pPr>
              <w:rPr>
                <w:rFonts w:ascii="Arial" w:hAnsi="Arial" w:cs="Arial"/>
                <w:color w:val="808080"/>
              </w:rPr>
            </w:pPr>
          </w:p>
          <w:p w14:paraId="31D3D735" w14:textId="77777777" w:rsidR="00481EA2" w:rsidRPr="002A767A" w:rsidRDefault="00481EA2" w:rsidP="0086457F">
            <w:pPr>
              <w:rPr>
                <w:rFonts w:ascii="Arial" w:hAnsi="Arial" w:cs="Arial"/>
                <w:color w:val="808080"/>
              </w:rPr>
            </w:pPr>
          </w:p>
          <w:p w14:paraId="26F3D72F" w14:textId="77777777" w:rsidR="00481EA2" w:rsidRPr="002A767A" w:rsidRDefault="00481EA2" w:rsidP="0086457F">
            <w:pPr>
              <w:rPr>
                <w:rFonts w:ascii="Arial" w:hAnsi="Arial" w:cs="Arial"/>
                <w:color w:val="808080"/>
              </w:rPr>
            </w:pPr>
          </w:p>
          <w:p w14:paraId="7392F220" w14:textId="77777777" w:rsidR="00481EA2" w:rsidRPr="002A767A" w:rsidRDefault="00481EA2" w:rsidP="0086457F">
            <w:pPr>
              <w:rPr>
                <w:rFonts w:ascii="Arial" w:hAnsi="Arial" w:cs="Arial"/>
                <w:color w:val="808080"/>
              </w:rPr>
            </w:pPr>
          </w:p>
        </w:tc>
        <w:tc>
          <w:tcPr>
            <w:tcW w:w="2805" w:type="pct"/>
          </w:tcPr>
          <w:p w14:paraId="675F9D79" w14:textId="77777777" w:rsidR="00481EA2" w:rsidRPr="002A767A" w:rsidRDefault="00481EA2" w:rsidP="0086457F">
            <w:pPr>
              <w:rPr>
                <w:rFonts w:ascii="Arial" w:hAnsi="Arial" w:cs="Arial"/>
                <w:color w:val="808080"/>
              </w:rPr>
            </w:pPr>
          </w:p>
          <w:sdt>
            <w:sdtPr>
              <w:rPr>
                <w:rFonts w:ascii="Arial" w:hAnsi="Arial" w:cs="Arial"/>
                <w:color w:val="808080"/>
              </w:rPr>
              <w:id w:val="199830754"/>
              <w:placeholder>
                <w:docPart w:val="1FD9CED0FA9E4D6DBA8259E2392D976A"/>
              </w:placeholder>
              <w:showingPlcHdr/>
              <w:text/>
            </w:sdtPr>
            <w:sdtEndPr/>
            <w:sdtContent>
              <w:p w14:paraId="5A2921DE" w14:textId="77777777" w:rsidR="00481EA2" w:rsidRPr="002A767A" w:rsidRDefault="0086457F" w:rsidP="0086457F">
                <w:pPr>
                  <w:rPr>
                    <w:rFonts w:ascii="Arial" w:hAnsi="Arial" w:cs="Arial"/>
                    <w:color w:val="808080"/>
                  </w:rPr>
                </w:pPr>
                <w:r w:rsidRPr="002A767A">
                  <w:rPr>
                    <w:rStyle w:val="Testosegnaposto"/>
                    <w:rFonts w:ascii="Arial" w:hAnsi="Arial" w:cs="Arial"/>
                    <w:shd w:val="clear" w:color="auto" w:fill="FFFFCC"/>
                  </w:rPr>
                  <w:t>Fare clic qui per immettere testo.</w:t>
                </w:r>
              </w:p>
            </w:sdtContent>
          </w:sdt>
          <w:p w14:paraId="7705259A" w14:textId="77777777" w:rsidR="00481EA2" w:rsidRPr="002A767A" w:rsidRDefault="00481EA2" w:rsidP="0086457F">
            <w:pPr>
              <w:rPr>
                <w:rFonts w:ascii="Arial" w:hAnsi="Arial" w:cs="Arial"/>
                <w:color w:val="808080"/>
              </w:rPr>
            </w:pPr>
          </w:p>
        </w:tc>
      </w:tr>
    </w:tbl>
    <w:p w14:paraId="28874256" w14:textId="77777777" w:rsidR="00481EA2" w:rsidRPr="002A767A" w:rsidRDefault="00481EA2" w:rsidP="00481EA2">
      <w:pPr>
        <w:spacing w:after="60"/>
        <w:rPr>
          <w:rFonts w:ascii="Arial" w:hAnsi="Arial" w:cs="Arial"/>
          <w:i/>
        </w:rPr>
      </w:pPr>
      <w:r w:rsidRPr="002A767A">
        <w:rPr>
          <w:rFonts w:ascii="Arial" w:hAnsi="Arial" w:cs="Arial"/>
          <w:noProof/>
          <w:lang w:eastAsia="it-IT"/>
        </w:rPr>
        <w:drawing>
          <wp:anchor distT="0" distB="0" distL="114300" distR="114300" simplePos="0" relativeHeight="251669504" behindDoc="1" locked="0" layoutInCell="1" allowOverlap="1" wp14:anchorId="557A1355" wp14:editId="47447540">
            <wp:simplePos x="0" y="0"/>
            <wp:positionH relativeFrom="column">
              <wp:posOffset>-65088</wp:posOffset>
            </wp:positionH>
            <wp:positionV relativeFrom="paragraph">
              <wp:posOffset>188918</wp:posOffset>
            </wp:positionV>
            <wp:extent cx="219075" cy="245110"/>
            <wp:effectExtent l="44133" t="51117" r="15557" b="53658"/>
            <wp:wrapNone/>
            <wp:docPr id="290" name="Immagine 290" descr="http://www.dracmaservice.it/images/img_manina_bnc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dracmaservice.it/images/img_manina_bnc.gif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6735684">
                      <a:off x="0" y="0"/>
                      <a:ext cx="219075" cy="24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089849" w14:textId="77777777" w:rsidR="00481EA2" w:rsidRPr="002A767A" w:rsidRDefault="00481EA2" w:rsidP="00481EA2">
      <w:pPr>
        <w:spacing w:before="60"/>
        <w:ind w:left="364"/>
        <w:jc w:val="both"/>
        <w:rPr>
          <w:rFonts w:ascii="Arial" w:hAnsi="Arial" w:cs="Arial"/>
          <w:b/>
          <w:i/>
        </w:rPr>
      </w:pPr>
      <w:r w:rsidRPr="002A767A">
        <w:rPr>
          <w:rFonts w:ascii="Arial" w:hAnsi="Arial" w:cs="Arial"/>
          <w:b/>
          <w:i/>
        </w:rPr>
        <w:t xml:space="preserve">Al termine del periodo che hai stabilito, verifica se hai raggiunto l’obiettivo </w:t>
      </w:r>
    </w:p>
    <w:p w14:paraId="2CC70775" w14:textId="77777777" w:rsidR="00481EA2" w:rsidRPr="002A767A" w:rsidRDefault="00481EA2" w:rsidP="00481EA2">
      <w:pPr>
        <w:spacing w:before="60"/>
        <w:ind w:left="364"/>
        <w:jc w:val="both"/>
        <w:rPr>
          <w:rFonts w:ascii="Arial" w:hAnsi="Arial" w:cs="Arial"/>
          <w:i/>
        </w:rPr>
      </w:pPr>
      <w:r w:rsidRPr="002A767A">
        <w:rPr>
          <w:rFonts w:ascii="Arial" w:hAnsi="Arial" w:cs="Arial"/>
          <w:i/>
        </w:rPr>
        <w:t>Rispondi alle domande che trovi nel riquadro sotto</w:t>
      </w:r>
    </w:p>
    <w:p w14:paraId="6A75CC4C" w14:textId="77777777" w:rsidR="00481EA2" w:rsidRPr="002A767A" w:rsidRDefault="00481EA2" w:rsidP="00481EA2">
      <w:pPr>
        <w:spacing w:after="60"/>
        <w:rPr>
          <w:rFonts w:ascii="Arial" w:hAnsi="Arial" w:cs="Arial"/>
          <w:i/>
          <w:sz w:val="2"/>
        </w:rPr>
      </w:pPr>
    </w:p>
    <w:tbl>
      <w:tblPr>
        <w:tblW w:w="5000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78"/>
        <w:gridCol w:w="5083"/>
      </w:tblGrid>
      <w:tr w:rsidR="00481EA2" w:rsidRPr="002A767A" w14:paraId="5201752F" w14:textId="77777777" w:rsidTr="0086457F">
        <w:tc>
          <w:tcPr>
            <w:tcW w:w="5000" w:type="pct"/>
            <w:gridSpan w:val="2"/>
            <w:shd w:val="clear" w:color="auto" w:fill="D9D9D9"/>
          </w:tcPr>
          <w:p w14:paraId="442B73AC" w14:textId="77777777" w:rsidR="00481EA2" w:rsidRPr="002A767A" w:rsidRDefault="00481EA2" w:rsidP="0086457F">
            <w:pPr>
              <w:spacing w:before="60" w:after="60"/>
              <w:rPr>
                <w:rFonts w:ascii="Arial" w:hAnsi="Arial" w:cs="Arial"/>
                <w:color w:val="808080"/>
                <w:sz w:val="24"/>
                <w:szCs w:val="24"/>
              </w:rPr>
            </w:pPr>
            <w:r w:rsidRPr="002A767A">
              <w:rPr>
                <w:rFonts w:ascii="Arial" w:hAnsi="Arial" w:cs="Arial"/>
                <w:b/>
                <w:sz w:val="24"/>
                <w:szCs w:val="24"/>
              </w:rPr>
              <w:t>VERIFICO</w:t>
            </w:r>
            <w:r w:rsidRPr="002A767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2A767A">
              <w:rPr>
                <w:rFonts w:ascii="Arial" w:hAnsi="Arial" w:cs="Arial"/>
                <w:b/>
                <w:sz w:val="24"/>
                <w:szCs w:val="24"/>
              </w:rPr>
              <w:t>LA SECONDA TAPPA</w:t>
            </w:r>
            <w:r w:rsidRPr="002A767A">
              <w:rPr>
                <w:rFonts w:ascii="Arial" w:hAnsi="Arial" w:cs="Arial"/>
                <w:sz w:val="24"/>
                <w:szCs w:val="24"/>
              </w:rPr>
              <w:t xml:space="preserve">      Data……………………………</w:t>
            </w:r>
          </w:p>
        </w:tc>
      </w:tr>
      <w:tr w:rsidR="0086457F" w:rsidRPr="002A767A" w14:paraId="6C75583C" w14:textId="77777777" w:rsidTr="0086457F">
        <w:tc>
          <w:tcPr>
            <w:tcW w:w="2195" w:type="pct"/>
          </w:tcPr>
          <w:p w14:paraId="1CF974E7" w14:textId="77777777" w:rsidR="0086457F" w:rsidRPr="002A767A" w:rsidRDefault="0086457F" w:rsidP="0086457F">
            <w:pPr>
              <w:rPr>
                <w:rFonts w:ascii="Arial" w:hAnsi="Arial" w:cs="Arial"/>
                <w:sz w:val="12"/>
                <w:szCs w:val="16"/>
              </w:rPr>
            </w:pPr>
          </w:p>
          <w:p w14:paraId="290679D1" w14:textId="77777777" w:rsidR="0086457F" w:rsidRPr="002A767A" w:rsidRDefault="0086457F" w:rsidP="0086457F">
            <w:pPr>
              <w:spacing w:after="120"/>
              <w:ind w:left="242" w:hanging="242"/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</w:rPr>
              <w:t xml:space="preserve">1. Ho </w:t>
            </w:r>
            <w:r w:rsidRPr="002A767A">
              <w:rPr>
                <w:rFonts w:ascii="Arial" w:hAnsi="Arial" w:cs="Arial"/>
                <w:u w:val="single"/>
              </w:rPr>
              <w:t>rispettato gli impegni</w:t>
            </w:r>
            <w:r w:rsidRPr="002A767A">
              <w:rPr>
                <w:rFonts w:ascii="Arial" w:hAnsi="Arial" w:cs="Arial"/>
              </w:rPr>
              <w:t xml:space="preserve"> presi? </w:t>
            </w:r>
          </w:p>
          <w:p w14:paraId="787C0DBB" w14:textId="77777777" w:rsidR="0086457F" w:rsidRPr="002A767A" w:rsidRDefault="00F06FB5" w:rsidP="0086457F">
            <w:pPr>
              <w:shd w:val="clear" w:color="auto" w:fill="FDE9D9" w:themeFill="accent6" w:themeFillTint="33"/>
              <w:ind w:left="242"/>
              <w:rPr>
                <w:rFonts w:ascii="Arial" w:hAnsi="Arial" w:cs="Arial"/>
                <w:sz w:val="20"/>
              </w:rPr>
            </w:pPr>
            <w:sdt>
              <w:sdtPr>
                <w:rPr>
                  <w:rFonts w:ascii="Arial" w:hAnsi="Arial" w:cs="Arial"/>
                  <w:sz w:val="20"/>
                </w:rPr>
                <w:id w:val="-20800424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6457F" w:rsidRPr="002A767A">
                  <w:rPr>
                    <w:rFonts w:ascii="Segoe UI Symbol" w:eastAsia="MS Gothic" w:hAnsi="Segoe UI Symbol" w:cs="Segoe UI Symbol"/>
                    <w:sz w:val="20"/>
                  </w:rPr>
                  <w:t>☐</w:t>
                </w:r>
              </w:sdtContent>
            </w:sdt>
            <w:r w:rsidR="0086457F" w:rsidRPr="002A767A">
              <w:rPr>
                <w:rFonts w:ascii="Arial" w:hAnsi="Arial" w:cs="Arial"/>
                <w:sz w:val="20"/>
              </w:rPr>
              <w:t xml:space="preserve">sì, del tutto             </w:t>
            </w:r>
            <w:sdt>
              <w:sdtPr>
                <w:rPr>
                  <w:rFonts w:ascii="Arial" w:hAnsi="Arial" w:cs="Arial"/>
                  <w:sz w:val="20"/>
                </w:rPr>
                <w:id w:val="-333384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6457F" w:rsidRPr="002A767A">
                  <w:rPr>
                    <w:rFonts w:ascii="Segoe UI Symbol" w:eastAsia="MS Gothic" w:hAnsi="Segoe UI Symbol" w:cs="Segoe UI Symbol"/>
                    <w:sz w:val="20"/>
                  </w:rPr>
                  <w:t>☐</w:t>
                </w:r>
              </w:sdtContent>
            </w:sdt>
            <w:r w:rsidR="0086457F" w:rsidRPr="002A767A">
              <w:rPr>
                <w:rFonts w:ascii="Arial" w:hAnsi="Arial" w:cs="Arial"/>
                <w:sz w:val="20"/>
              </w:rPr>
              <w:t xml:space="preserve"> no, solo in parte</w:t>
            </w:r>
          </w:p>
          <w:p w14:paraId="4A27B1B9" w14:textId="77777777" w:rsidR="0086457F" w:rsidRPr="002A767A" w:rsidRDefault="00F06FB5" w:rsidP="0086457F">
            <w:pPr>
              <w:shd w:val="clear" w:color="auto" w:fill="FDE9D9" w:themeFill="accent6" w:themeFillTint="33"/>
              <w:ind w:left="242"/>
              <w:rPr>
                <w:rFonts w:ascii="Arial" w:hAnsi="Arial" w:cs="Arial"/>
                <w:sz w:val="20"/>
              </w:rPr>
            </w:pPr>
            <w:sdt>
              <w:sdtPr>
                <w:rPr>
                  <w:rFonts w:ascii="Arial" w:hAnsi="Arial" w:cs="Arial"/>
                  <w:sz w:val="20"/>
                </w:rPr>
                <w:id w:val="14938431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6457F" w:rsidRPr="002A767A">
                  <w:rPr>
                    <w:rFonts w:ascii="Segoe UI Symbol" w:eastAsia="MS Gothic" w:hAnsi="Segoe UI Symbol" w:cs="Segoe UI Symbol"/>
                    <w:sz w:val="20"/>
                  </w:rPr>
                  <w:t>☐</w:t>
                </w:r>
              </w:sdtContent>
            </w:sdt>
            <w:r w:rsidR="0086457F" w:rsidRPr="002A767A">
              <w:rPr>
                <w:rFonts w:ascii="Arial" w:hAnsi="Arial" w:cs="Arial"/>
                <w:sz w:val="20"/>
              </w:rPr>
              <w:t xml:space="preserve">sì, abbastanza       </w:t>
            </w:r>
            <w:sdt>
              <w:sdtPr>
                <w:rPr>
                  <w:rFonts w:ascii="Arial" w:hAnsi="Arial" w:cs="Arial"/>
                  <w:sz w:val="20"/>
                </w:rPr>
                <w:id w:val="-14217915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6457F" w:rsidRPr="002A767A">
                  <w:rPr>
                    <w:rFonts w:ascii="Segoe UI Symbol" w:eastAsia="MS Gothic" w:hAnsi="Segoe UI Symbol" w:cs="Segoe UI Symbol"/>
                    <w:sz w:val="20"/>
                  </w:rPr>
                  <w:t>☐</w:t>
                </w:r>
              </w:sdtContent>
            </w:sdt>
            <w:r w:rsidR="0086457F" w:rsidRPr="002A767A">
              <w:rPr>
                <w:rFonts w:ascii="Arial" w:hAnsi="Arial" w:cs="Arial"/>
                <w:sz w:val="20"/>
              </w:rPr>
              <w:t xml:space="preserve"> no, per niente</w:t>
            </w:r>
          </w:p>
          <w:p w14:paraId="6FD9EA89" w14:textId="77777777" w:rsidR="0086457F" w:rsidRPr="002A767A" w:rsidRDefault="0086457F" w:rsidP="0086457F">
            <w:pPr>
              <w:rPr>
                <w:rFonts w:ascii="Arial" w:hAnsi="Arial" w:cs="Arial"/>
                <w:sz w:val="16"/>
              </w:rPr>
            </w:pPr>
          </w:p>
          <w:p w14:paraId="16076BEE" w14:textId="77777777" w:rsidR="0086457F" w:rsidRPr="002A767A" w:rsidRDefault="0086457F" w:rsidP="0086457F">
            <w:pPr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</w:rPr>
              <w:t xml:space="preserve">2. Quali </w:t>
            </w:r>
            <w:r w:rsidRPr="002A767A">
              <w:rPr>
                <w:rFonts w:ascii="Arial" w:hAnsi="Arial" w:cs="Arial"/>
                <w:u w:val="single"/>
              </w:rPr>
              <w:t>difficoltà</w:t>
            </w:r>
            <w:r w:rsidRPr="002A767A">
              <w:rPr>
                <w:rFonts w:ascii="Arial" w:hAnsi="Arial" w:cs="Arial"/>
              </w:rPr>
              <w:t xml:space="preserve"> ho incontrato? </w:t>
            </w:r>
          </w:p>
          <w:sdt>
            <w:sdtPr>
              <w:rPr>
                <w:rFonts w:ascii="Arial" w:hAnsi="Arial" w:cs="Arial"/>
                <w:sz w:val="8"/>
              </w:rPr>
              <w:id w:val="1030695674"/>
              <w:showingPlcHdr/>
              <w:text/>
            </w:sdtPr>
            <w:sdtEndPr/>
            <w:sdtContent>
              <w:p w14:paraId="35C43B24" w14:textId="77777777" w:rsidR="0086457F" w:rsidRPr="002A767A" w:rsidRDefault="0086457F" w:rsidP="0086457F">
                <w:pPr>
                  <w:rPr>
                    <w:rFonts w:ascii="Arial" w:hAnsi="Arial" w:cs="Arial"/>
                    <w:sz w:val="8"/>
                  </w:rPr>
                </w:pPr>
                <w:r w:rsidRPr="002A767A">
                  <w:rPr>
                    <w:rStyle w:val="Testosegnaposto"/>
                    <w:rFonts w:ascii="Arial" w:hAnsi="Arial" w:cs="Arial"/>
                    <w:shd w:val="clear" w:color="auto" w:fill="FDE9D9" w:themeFill="accent6" w:themeFillTint="33"/>
                  </w:rPr>
                  <w:t>Fare clic qui per immettere testo.</w:t>
                </w:r>
              </w:p>
            </w:sdtContent>
          </w:sdt>
        </w:tc>
        <w:tc>
          <w:tcPr>
            <w:tcW w:w="2805" w:type="pct"/>
          </w:tcPr>
          <w:p w14:paraId="441D97F7" w14:textId="77777777" w:rsidR="0086457F" w:rsidRPr="002A767A" w:rsidRDefault="0086457F" w:rsidP="0086457F">
            <w:pPr>
              <w:rPr>
                <w:rFonts w:ascii="Arial" w:hAnsi="Arial" w:cs="Arial"/>
                <w:sz w:val="12"/>
                <w:szCs w:val="16"/>
              </w:rPr>
            </w:pPr>
          </w:p>
          <w:p w14:paraId="3E5BA7F0" w14:textId="77777777" w:rsidR="0086457F" w:rsidRPr="002A767A" w:rsidRDefault="0086457F" w:rsidP="0086457F">
            <w:pPr>
              <w:jc w:val="both"/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</w:rPr>
              <w:t xml:space="preserve">3. Quali </w:t>
            </w:r>
            <w:r w:rsidRPr="002A767A">
              <w:rPr>
                <w:rFonts w:ascii="Arial" w:hAnsi="Arial" w:cs="Arial"/>
                <w:u w:val="single"/>
              </w:rPr>
              <w:t>miglioramenti</w:t>
            </w:r>
            <w:r w:rsidRPr="002A767A">
              <w:rPr>
                <w:rFonts w:ascii="Arial" w:hAnsi="Arial" w:cs="Arial"/>
              </w:rPr>
              <w:t xml:space="preserve"> ho riscontrato?</w:t>
            </w:r>
          </w:p>
          <w:sdt>
            <w:sdtPr>
              <w:rPr>
                <w:rFonts w:ascii="Arial" w:hAnsi="Arial" w:cs="Arial"/>
              </w:rPr>
              <w:id w:val="414904690"/>
              <w:showingPlcHdr/>
              <w:text/>
            </w:sdtPr>
            <w:sdtEndPr/>
            <w:sdtContent>
              <w:p w14:paraId="5D46676B" w14:textId="77777777" w:rsidR="0086457F" w:rsidRPr="002A767A" w:rsidRDefault="0086457F" w:rsidP="0086457F">
                <w:pPr>
                  <w:jc w:val="both"/>
                  <w:rPr>
                    <w:rFonts w:ascii="Arial" w:hAnsi="Arial" w:cs="Arial"/>
                  </w:rPr>
                </w:pPr>
                <w:r w:rsidRPr="002A767A">
                  <w:rPr>
                    <w:rStyle w:val="Testosegnaposto"/>
                    <w:rFonts w:ascii="Arial" w:hAnsi="Arial" w:cs="Arial"/>
                    <w:shd w:val="clear" w:color="auto" w:fill="FDE9D9" w:themeFill="accent6" w:themeFillTint="33"/>
                  </w:rPr>
                  <w:t>Fare clic qui per immettere testo.</w:t>
                </w:r>
              </w:p>
            </w:sdtContent>
          </w:sdt>
          <w:p w14:paraId="70FA6DC7" w14:textId="77777777" w:rsidR="0086457F" w:rsidRPr="002A767A" w:rsidRDefault="0086457F" w:rsidP="0086457F">
            <w:pPr>
              <w:jc w:val="both"/>
              <w:rPr>
                <w:rFonts w:ascii="Arial" w:hAnsi="Arial" w:cs="Arial"/>
              </w:rPr>
            </w:pPr>
          </w:p>
          <w:p w14:paraId="52525970" w14:textId="77777777" w:rsidR="0086457F" w:rsidRPr="002A767A" w:rsidRDefault="0086457F" w:rsidP="0086457F">
            <w:pPr>
              <w:jc w:val="both"/>
              <w:rPr>
                <w:rFonts w:ascii="Arial" w:hAnsi="Arial" w:cs="Arial"/>
              </w:rPr>
            </w:pPr>
          </w:p>
          <w:p w14:paraId="3C3DF820" w14:textId="77777777" w:rsidR="0086457F" w:rsidRPr="002A767A" w:rsidRDefault="0086457F" w:rsidP="0086457F">
            <w:pPr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</w:rPr>
              <w:t xml:space="preserve">4. Cosa </w:t>
            </w:r>
            <w:r w:rsidRPr="002A767A">
              <w:rPr>
                <w:rFonts w:ascii="Arial" w:hAnsi="Arial" w:cs="Arial"/>
                <w:u w:val="single"/>
              </w:rPr>
              <w:t>ho capito o ho</w:t>
            </w:r>
            <w:r w:rsidRPr="002A767A">
              <w:rPr>
                <w:rFonts w:ascii="Arial" w:hAnsi="Arial" w:cs="Arial"/>
              </w:rPr>
              <w:t xml:space="preserve"> </w:t>
            </w:r>
            <w:r w:rsidRPr="002A767A">
              <w:rPr>
                <w:rFonts w:ascii="Arial" w:hAnsi="Arial" w:cs="Arial"/>
                <w:u w:val="single"/>
              </w:rPr>
              <w:t>scoperto</w:t>
            </w:r>
            <w:r w:rsidRPr="002A767A">
              <w:rPr>
                <w:rFonts w:ascii="Arial" w:hAnsi="Arial" w:cs="Arial"/>
              </w:rPr>
              <w:t xml:space="preserve"> di nuovo? </w:t>
            </w:r>
          </w:p>
          <w:sdt>
            <w:sdtPr>
              <w:rPr>
                <w:rFonts w:ascii="Arial" w:hAnsi="Arial" w:cs="Arial"/>
              </w:rPr>
              <w:id w:val="151195622"/>
              <w:showingPlcHdr/>
              <w:text/>
            </w:sdtPr>
            <w:sdtEndPr/>
            <w:sdtContent>
              <w:p w14:paraId="3064C6AE" w14:textId="77777777" w:rsidR="0086457F" w:rsidRPr="002A767A" w:rsidRDefault="0086457F" w:rsidP="0086457F">
                <w:pPr>
                  <w:rPr>
                    <w:rFonts w:ascii="Arial" w:hAnsi="Arial" w:cs="Arial"/>
                  </w:rPr>
                </w:pPr>
                <w:r w:rsidRPr="002A767A">
                  <w:rPr>
                    <w:rStyle w:val="Testosegnaposto"/>
                    <w:rFonts w:ascii="Arial" w:hAnsi="Arial" w:cs="Arial"/>
                    <w:shd w:val="clear" w:color="auto" w:fill="FDE9D9" w:themeFill="accent6" w:themeFillTint="33"/>
                  </w:rPr>
                  <w:t>Fare clic qui per immettere testo.</w:t>
                </w:r>
              </w:p>
            </w:sdtContent>
          </w:sdt>
          <w:p w14:paraId="2526DFFF" w14:textId="77777777" w:rsidR="0086457F" w:rsidRPr="002A767A" w:rsidRDefault="0086457F" w:rsidP="0086457F">
            <w:pPr>
              <w:rPr>
                <w:rFonts w:ascii="Arial" w:hAnsi="Arial" w:cs="Arial"/>
              </w:rPr>
            </w:pPr>
          </w:p>
          <w:p w14:paraId="5F6C0ADB" w14:textId="77777777" w:rsidR="0086457F" w:rsidRPr="002A767A" w:rsidRDefault="0086457F" w:rsidP="0086457F">
            <w:pPr>
              <w:rPr>
                <w:rFonts w:ascii="Arial" w:hAnsi="Arial" w:cs="Arial"/>
              </w:rPr>
            </w:pPr>
          </w:p>
          <w:p w14:paraId="4EE96FDD" w14:textId="77777777" w:rsidR="0086457F" w:rsidRPr="002A767A" w:rsidRDefault="0086457F" w:rsidP="0086457F">
            <w:pPr>
              <w:rPr>
                <w:rFonts w:ascii="Arial" w:hAnsi="Arial" w:cs="Arial"/>
                <w:i/>
              </w:rPr>
            </w:pPr>
            <w:r w:rsidRPr="002A767A">
              <w:rPr>
                <w:rFonts w:ascii="Arial" w:hAnsi="Arial" w:cs="Arial"/>
                <w:i/>
                <w:sz w:val="20"/>
              </w:rPr>
              <w:t>* Se vuoi, puoi scrivere le tue scoperte nella “Biografia di apprendimento” che si trova a pagina 7 del Libretto</w:t>
            </w:r>
          </w:p>
        </w:tc>
      </w:tr>
    </w:tbl>
    <w:p w14:paraId="6CC6E5AA" w14:textId="77777777" w:rsidR="00481EA2" w:rsidRPr="002A767A" w:rsidRDefault="00481EA2" w:rsidP="00481EA2">
      <w:pPr>
        <w:spacing w:after="60"/>
        <w:rPr>
          <w:rFonts w:ascii="Arial" w:hAnsi="Arial" w:cs="Arial"/>
          <w:i/>
          <w:sz w:val="20"/>
        </w:rPr>
      </w:pPr>
    </w:p>
    <w:p w14:paraId="25658BF1" w14:textId="77777777" w:rsidR="00481EA2" w:rsidRPr="002A767A" w:rsidRDefault="00481EA2" w:rsidP="00481EA2">
      <w:pPr>
        <w:spacing w:after="60"/>
        <w:jc w:val="center"/>
        <w:rPr>
          <w:rFonts w:ascii="Arial" w:hAnsi="Arial" w:cs="Arial"/>
          <w:i/>
          <w:sz w:val="20"/>
        </w:rPr>
      </w:pPr>
      <w:r w:rsidRPr="002A767A">
        <w:rPr>
          <w:rFonts w:ascii="Arial" w:hAnsi="Arial" w:cs="Arial"/>
          <w:i/>
          <w:sz w:val="20"/>
        </w:rPr>
        <w:t>- - - - - - - - - - - - - - - - - - - - - -- - - - - - - - - - - - - - - - - - - - - - - - - - - - - - - - - - - - - - - - - - - - - - -</w:t>
      </w:r>
    </w:p>
    <w:p w14:paraId="43B666A8" w14:textId="77777777" w:rsidR="00481EA2" w:rsidRPr="002A767A" w:rsidRDefault="00481EA2" w:rsidP="00481EA2">
      <w:pPr>
        <w:spacing w:after="60"/>
        <w:rPr>
          <w:rFonts w:ascii="Arial" w:hAnsi="Arial" w:cs="Arial"/>
          <w:i/>
          <w:sz w:val="20"/>
        </w:rPr>
      </w:pPr>
    </w:p>
    <w:tbl>
      <w:tblPr>
        <w:tblW w:w="5000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3978"/>
        <w:gridCol w:w="5083"/>
      </w:tblGrid>
      <w:tr w:rsidR="00481EA2" w:rsidRPr="002A767A" w14:paraId="450DE0F9" w14:textId="77777777" w:rsidTr="00263B1B">
        <w:tc>
          <w:tcPr>
            <w:tcW w:w="2195" w:type="pct"/>
            <w:shd w:val="clear" w:color="auto" w:fill="A6A6A6"/>
            <w:vAlign w:val="center"/>
          </w:tcPr>
          <w:p w14:paraId="478D0729" w14:textId="77777777" w:rsidR="00481EA2" w:rsidRPr="002A767A" w:rsidRDefault="00481EA2" w:rsidP="00263B1B">
            <w:pPr>
              <w:rPr>
                <w:rFonts w:ascii="Arial" w:hAnsi="Arial" w:cs="Arial"/>
                <w:b/>
                <w:color w:val="FFFFFF"/>
                <w:sz w:val="24"/>
                <w:szCs w:val="28"/>
              </w:rPr>
            </w:pPr>
            <w:r w:rsidRPr="002A767A">
              <w:rPr>
                <w:rFonts w:ascii="Arial" w:hAnsi="Arial" w:cs="Arial"/>
                <w:b/>
                <w:color w:val="FFFFFF"/>
                <w:sz w:val="28"/>
                <w:szCs w:val="28"/>
              </w:rPr>
              <w:t xml:space="preserve">TERZA TAPPA                          </w:t>
            </w:r>
          </w:p>
        </w:tc>
        <w:tc>
          <w:tcPr>
            <w:tcW w:w="2805" w:type="pct"/>
            <w:shd w:val="clear" w:color="auto" w:fill="A6A6A6"/>
            <w:vAlign w:val="center"/>
          </w:tcPr>
          <w:p w14:paraId="0858785B" w14:textId="77777777" w:rsidR="00481EA2" w:rsidRPr="002A767A" w:rsidRDefault="00481EA2" w:rsidP="00263B1B">
            <w:pPr>
              <w:rPr>
                <w:rFonts w:ascii="Arial" w:hAnsi="Arial" w:cs="Arial"/>
                <w:b/>
                <w:color w:val="FFFFFF"/>
                <w:sz w:val="24"/>
                <w:szCs w:val="28"/>
              </w:rPr>
            </w:pPr>
            <w:r w:rsidRPr="002A767A">
              <w:rPr>
                <w:rFonts w:ascii="Arial" w:hAnsi="Arial" w:cs="Arial"/>
                <w:b/>
                <w:color w:val="FFFFFF"/>
                <w:sz w:val="24"/>
                <w:szCs w:val="28"/>
              </w:rPr>
              <w:t>da………</w:t>
            </w:r>
            <w:proofErr w:type="gramStart"/>
            <w:r w:rsidRPr="002A767A">
              <w:rPr>
                <w:rFonts w:ascii="Arial" w:hAnsi="Arial" w:cs="Arial"/>
                <w:b/>
                <w:color w:val="FFFFFF"/>
                <w:sz w:val="24"/>
                <w:szCs w:val="28"/>
              </w:rPr>
              <w:t>…….</w:t>
            </w:r>
            <w:proofErr w:type="gramEnd"/>
            <w:r w:rsidRPr="002A767A">
              <w:rPr>
                <w:rFonts w:ascii="Arial" w:hAnsi="Arial" w:cs="Arial"/>
                <w:b/>
                <w:color w:val="FFFFFF"/>
                <w:sz w:val="24"/>
                <w:szCs w:val="28"/>
              </w:rPr>
              <w:t>…    a………………</w:t>
            </w:r>
            <w:proofErr w:type="gramStart"/>
            <w:r w:rsidRPr="002A767A">
              <w:rPr>
                <w:rFonts w:ascii="Arial" w:hAnsi="Arial" w:cs="Arial"/>
                <w:b/>
                <w:color w:val="FFFFFF"/>
                <w:sz w:val="24"/>
                <w:szCs w:val="28"/>
              </w:rPr>
              <w:t>…….</w:t>
            </w:r>
            <w:proofErr w:type="gramEnd"/>
            <w:r w:rsidRPr="002A767A">
              <w:rPr>
                <w:rFonts w:ascii="Arial" w:hAnsi="Arial" w:cs="Arial"/>
                <w:b/>
                <w:color w:val="FFFFFF"/>
                <w:sz w:val="24"/>
                <w:szCs w:val="28"/>
              </w:rPr>
              <w:t>……</w:t>
            </w:r>
          </w:p>
        </w:tc>
      </w:tr>
      <w:tr w:rsidR="00481EA2" w:rsidRPr="002A767A" w14:paraId="43C43793" w14:textId="77777777" w:rsidTr="0086457F">
        <w:tc>
          <w:tcPr>
            <w:tcW w:w="2195" w:type="pct"/>
            <w:shd w:val="clear" w:color="auto" w:fill="D9D9D9"/>
          </w:tcPr>
          <w:p w14:paraId="407C86DA" w14:textId="77777777" w:rsidR="00481EA2" w:rsidRPr="002A767A" w:rsidRDefault="00481EA2" w:rsidP="0086457F">
            <w:pPr>
              <w:spacing w:before="60" w:after="60"/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  <w:b/>
                <w:sz w:val="26"/>
                <w:szCs w:val="26"/>
              </w:rPr>
              <w:t>OBIETTIVO</w:t>
            </w:r>
            <w:r w:rsidRPr="002A767A">
              <w:rPr>
                <w:rFonts w:ascii="Arial" w:hAnsi="Arial" w:cs="Arial"/>
              </w:rPr>
              <w:t>: Mi propongo di…</w:t>
            </w:r>
          </w:p>
        </w:tc>
        <w:tc>
          <w:tcPr>
            <w:tcW w:w="2805" w:type="pct"/>
            <w:shd w:val="clear" w:color="auto" w:fill="D9D9D9"/>
          </w:tcPr>
          <w:p w14:paraId="044E1D3C" w14:textId="77777777" w:rsidR="00481EA2" w:rsidRPr="002A767A" w:rsidRDefault="00481EA2" w:rsidP="0086457F">
            <w:pPr>
              <w:spacing w:before="60" w:after="60"/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  <w:b/>
                <w:sz w:val="26"/>
                <w:szCs w:val="26"/>
              </w:rPr>
              <w:t>STRATEGIA:</w:t>
            </w:r>
            <w:r w:rsidRPr="002A767A">
              <w:rPr>
                <w:rFonts w:ascii="Arial" w:hAnsi="Arial" w:cs="Arial"/>
              </w:rPr>
              <w:t xml:space="preserve"> Mi impegno a…</w:t>
            </w:r>
          </w:p>
        </w:tc>
      </w:tr>
      <w:tr w:rsidR="00481EA2" w:rsidRPr="002A767A" w14:paraId="7595A1D8" w14:textId="77777777" w:rsidTr="0086457F">
        <w:tc>
          <w:tcPr>
            <w:tcW w:w="2195" w:type="pct"/>
          </w:tcPr>
          <w:p w14:paraId="5994E5C2" w14:textId="77777777" w:rsidR="00481EA2" w:rsidRPr="002A767A" w:rsidRDefault="00481EA2" w:rsidP="0086457F">
            <w:pPr>
              <w:rPr>
                <w:rFonts w:ascii="Arial" w:hAnsi="Arial" w:cs="Arial"/>
                <w:color w:val="808080"/>
              </w:rPr>
            </w:pPr>
          </w:p>
          <w:sdt>
            <w:sdtPr>
              <w:rPr>
                <w:rFonts w:ascii="Arial" w:hAnsi="Arial" w:cs="Arial"/>
                <w:color w:val="808080"/>
              </w:rPr>
              <w:id w:val="1711687654"/>
              <w:placeholder>
                <w:docPart w:val="1FD9CED0FA9E4D6DBA8259E2392D976A"/>
              </w:placeholder>
              <w:showingPlcHdr/>
              <w:text/>
            </w:sdtPr>
            <w:sdtEndPr/>
            <w:sdtContent>
              <w:p w14:paraId="403F17C5" w14:textId="77777777" w:rsidR="00481EA2" w:rsidRPr="002A767A" w:rsidRDefault="0086457F" w:rsidP="0086457F">
                <w:pPr>
                  <w:rPr>
                    <w:rFonts w:ascii="Arial" w:hAnsi="Arial" w:cs="Arial"/>
                    <w:color w:val="808080"/>
                  </w:rPr>
                </w:pPr>
                <w:r w:rsidRPr="002A767A">
                  <w:rPr>
                    <w:rStyle w:val="Testosegnaposto"/>
                    <w:rFonts w:ascii="Arial" w:hAnsi="Arial" w:cs="Arial"/>
                    <w:shd w:val="clear" w:color="auto" w:fill="FFFFCC"/>
                  </w:rPr>
                  <w:t>Fare clic qui per immettere testo.</w:t>
                </w:r>
              </w:p>
            </w:sdtContent>
          </w:sdt>
          <w:p w14:paraId="4F7FC7AB" w14:textId="77777777" w:rsidR="00481EA2" w:rsidRPr="002A767A" w:rsidRDefault="00481EA2" w:rsidP="0086457F">
            <w:pPr>
              <w:rPr>
                <w:rFonts w:ascii="Arial" w:hAnsi="Arial" w:cs="Arial"/>
                <w:color w:val="808080"/>
              </w:rPr>
            </w:pPr>
          </w:p>
          <w:p w14:paraId="741BC28F" w14:textId="77777777" w:rsidR="00481EA2" w:rsidRPr="002A767A" w:rsidRDefault="00481EA2" w:rsidP="0086457F">
            <w:pPr>
              <w:rPr>
                <w:rFonts w:ascii="Arial" w:hAnsi="Arial" w:cs="Arial"/>
                <w:color w:val="808080"/>
              </w:rPr>
            </w:pPr>
          </w:p>
          <w:p w14:paraId="6803E72D" w14:textId="77777777" w:rsidR="00481EA2" w:rsidRPr="002A767A" w:rsidRDefault="00481EA2" w:rsidP="0086457F">
            <w:pPr>
              <w:rPr>
                <w:rFonts w:ascii="Arial" w:hAnsi="Arial" w:cs="Arial"/>
                <w:color w:val="808080"/>
              </w:rPr>
            </w:pPr>
          </w:p>
          <w:p w14:paraId="78C893AB" w14:textId="77777777" w:rsidR="00481EA2" w:rsidRPr="002A767A" w:rsidRDefault="00481EA2" w:rsidP="0086457F">
            <w:pPr>
              <w:rPr>
                <w:rFonts w:ascii="Arial" w:hAnsi="Arial" w:cs="Arial"/>
                <w:color w:val="808080"/>
              </w:rPr>
            </w:pPr>
          </w:p>
        </w:tc>
        <w:tc>
          <w:tcPr>
            <w:tcW w:w="2805" w:type="pct"/>
          </w:tcPr>
          <w:p w14:paraId="41D5FDA8" w14:textId="77777777" w:rsidR="00481EA2" w:rsidRPr="002A767A" w:rsidRDefault="00481EA2" w:rsidP="0086457F">
            <w:pPr>
              <w:rPr>
                <w:rFonts w:ascii="Arial" w:hAnsi="Arial" w:cs="Arial"/>
                <w:color w:val="808080"/>
              </w:rPr>
            </w:pPr>
          </w:p>
          <w:sdt>
            <w:sdtPr>
              <w:rPr>
                <w:rFonts w:ascii="Arial" w:hAnsi="Arial" w:cs="Arial"/>
                <w:color w:val="808080"/>
              </w:rPr>
              <w:id w:val="123742272"/>
              <w:placeholder>
                <w:docPart w:val="1FD9CED0FA9E4D6DBA8259E2392D976A"/>
              </w:placeholder>
              <w:showingPlcHdr/>
              <w:text/>
            </w:sdtPr>
            <w:sdtEndPr/>
            <w:sdtContent>
              <w:p w14:paraId="4970FDA8" w14:textId="77777777" w:rsidR="00481EA2" w:rsidRPr="002A767A" w:rsidRDefault="0086457F" w:rsidP="0086457F">
                <w:pPr>
                  <w:rPr>
                    <w:rFonts w:ascii="Arial" w:hAnsi="Arial" w:cs="Arial"/>
                    <w:color w:val="808080"/>
                  </w:rPr>
                </w:pPr>
                <w:r w:rsidRPr="002A767A">
                  <w:rPr>
                    <w:rStyle w:val="Testosegnaposto"/>
                    <w:rFonts w:ascii="Arial" w:hAnsi="Arial" w:cs="Arial"/>
                    <w:shd w:val="clear" w:color="auto" w:fill="FFFFCC"/>
                  </w:rPr>
                  <w:t>Fare clic qui per immettere testo.</w:t>
                </w:r>
              </w:p>
            </w:sdtContent>
          </w:sdt>
          <w:p w14:paraId="0EBFF7E4" w14:textId="77777777" w:rsidR="00481EA2" w:rsidRPr="002A767A" w:rsidRDefault="00481EA2" w:rsidP="0086457F">
            <w:pPr>
              <w:rPr>
                <w:rFonts w:ascii="Arial" w:hAnsi="Arial" w:cs="Arial"/>
                <w:color w:val="808080"/>
              </w:rPr>
            </w:pPr>
          </w:p>
        </w:tc>
      </w:tr>
    </w:tbl>
    <w:p w14:paraId="086EC845" w14:textId="77777777" w:rsidR="00481EA2" w:rsidRPr="002A767A" w:rsidRDefault="00481EA2" w:rsidP="00481EA2">
      <w:pPr>
        <w:spacing w:after="60"/>
        <w:rPr>
          <w:rFonts w:ascii="Arial" w:hAnsi="Arial" w:cs="Arial"/>
          <w:i/>
          <w:sz w:val="20"/>
        </w:rPr>
      </w:pPr>
    </w:p>
    <w:tbl>
      <w:tblPr>
        <w:tblW w:w="5000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78"/>
        <w:gridCol w:w="5083"/>
      </w:tblGrid>
      <w:tr w:rsidR="00481EA2" w:rsidRPr="002A767A" w14:paraId="7D23E13C" w14:textId="77777777" w:rsidTr="0086457F">
        <w:tc>
          <w:tcPr>
            <w:tcW w:w="5000" w:type="pct"/>
            <w:gridSpan w:val="2"/>
            <w:shd w:val="clear" w:color="auto" w:fill="D9D9D9"/>
          </w:tcPr>
          <w:p w14:paraId="1D05A8A7" w14:textId="77777777" w:rsidR="00481EA2" w:rsidRPr="002A767A" w:rsidRDefault="00481EA2" w:rsidP="0086457F">
            <w:pPr>
              <w:spacing w:before="60" w:after="60"/>
              <w:rPr>
                <w:rFonts w:ascii="Arial" w:hAnsi="Arial" w:cs="Arial"/>
                <w:color w:val="808080"/>
                <w:sz w:val="24"/>
                <w:szCs w:val="24"/>
              </w:rPr>
            </w:pPr>
            <w:r w:rsidRPr="002A767A">
              <w:rPr>
                <w:rFonts w:ascii="Arial" w:hAnsi="Arial" w:cs="Arial"/>
                <w:b/>
                <w:sz w:val="24"/>
                <w:szCs w:val="24"/>
              </w:rPr>
              <w:t>VERIFICO</w:t>
            </w:r>
            <w:r w:rsidRPr="002A767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2A767A">
              <w:rPr>
                <w:rFonts w:ascii="Arial" w:hAnsi="Arial" w:cs="Arial"/>
                <w:b/>
                <w:sz w:val="24"/>
                <w:szCs w:val="24"/>
              </w:rPr>
              <w:t>LA TERZA TAPPA</w:t>
            </w:r>
            <w:r w:rsidRPr="002A767A">
              <w:rPr>
                <w:rFonts w:ascii="Arial" w:hAnsi="Arial" w:cs="Arial"/>
                <w:sz w:val="24"/>
                <w:szCs w:val="24"/>
              </w:rPr>
              <w:t xml:space="preserve">                Data……………………………</w:t>
            </w:r>
          </w:p>
        </w:tc>
      </w:tr>
      <w:tr w:rsidR="0086457F" w:rsidRPr="002A767A" w14:paraId="199548EB" w14:textId="77777777" w:rsidTr="0086457F">
        <w:tc>
          <w:tcPr>
            <w:tcW w:w="2195" w:type="pct"/>
          </w:tcPr>
          <w:p w14:paraId="6484C171" w14:textId="77777777" w:rsidR="0086457F" w:rsidRPr="002A767A" w:rsidRDefault="0086457F" w:rsidP="0086457F">
            <w:pPr>
              <w:rPr>
                <w:rFonts w:ascii="Arial" w:hAnsi="Arial" w:cs="Arial"/>
                <w:sz w:val="12"/>
                <w:szCs w:val="16"/>
              </w:rPr>
            </w:pPr>
          </w:p>
          <w:p w14:paraId="53FDF5A0" w14:textId="77777777" w:rsidR="0086457F" w:rsidRPr="002A767A" w:rsidRDefault="0086457F" w:rsidP="0086457F">
            <w:pPr>
              <w:spacing w:after="120"/>
              <w:ind w:left="242" w:hanging="242"/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</w:rPr>
              <w:t xml:space="preserve">1. Ho </w:t>
            </w:r>
            <w:r w:rsidRPr="002A767A">
              <w:rPr>
                <w:rFonts w:ascii="Arial" w:hAnsi="Arial" w:cs="Arial"/>
                <w:u w:val="single"/>
              </w:rPr>
              <w:t>rispettato gli impegni</w:t>
            </w:r>
            <w:r w:rsidRPr="002A767A">
              <w:rPr>
                <w:rFonts w:ascii="Arial" w:hAnsi="Arial" w:cs="Arial"/>
              </w:rPr>
              <w:t xml:space="preserve"> presi? </w:t>
            </w:r>
          </w:p>
          <w:p w14:paraId="50C4D257" w14:textId="77777777" w:rsidR="0086457F" w:rsidRPr="002A767A" w:rsidRDefault="00F06FB5" w:rsidP="0086457F">
            <w:pPr>
              <w:shd w:val="clear" w:color="auto" w:fill="FDE9D9" w:themeFill="accent6" w:themeFillTint="33"/>
              <w:ind w:left="242"/>
              <w:rPr>
                <w:rFonts w:ascii="Arial" w:hAnsi="Arial" w:cs="Arial"/>
                <w:sz w:val="20"/>
              </w:rPr>
            </w:pPr>
            <w:sdt>
              <w:sdtPr>
                <w:rPr>
                  <w:rFonts w:ascii="Arial" w:hAnsi="Arial" w:cs="Arial"/>
                  <w:sz w:val="20"/>
                </w:rPr>
                <w:id w:val="-21112686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6457F" w:rsidRPr="002A767A">
                  <w:rPr>
                    <w:rFonts w:ascii="Segoe UI Symbol" w:eastAsia="MS Gothic" w:hAnsi="Segoe UI Symbol" w:cs="Segoe UI Symbol"/>
                    <w:sz w:val="20"/>
                  </w:rPr>
                  <w:t>☐</w:t>
                </w:r>
              </w:sdtContent>
            </w:sdt>
            <w:r w:rsidR="0086457F" w:rsidRPr="002A767A">
              <w:rPr>
                <w:rFonts w:ascii="Arial" w:hAnsi="Arial" w:cs="Arial"/>
                <w:sz w:val="20"/>
              </w:rPr>
              <w:t xml:space="preserve">sì, del tutto             </w:t>
            </w:r>
            <w:sdt>
              <w:sdtPr>
                <w:rPr>
                  <w:rFonts w:ascii="Arial" w:hAnsi="Arial" w:cs="Arial"/>
                  <w:sz w:val="20"/>
                </w:rPr>
                <w:id w:val="-11394193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6457F" w:rsidRPr="002A767A">
                  <w:rPr>
                    <w:rFonts w:ascii="Segoe UI Symbol" w:eastAsia="MS Gothic" w:hAnsi="Segoe UI Symbol" w:cs="Segoe UI Symbol"/>
                    <w:sz w:val="20"/>
                  </w:rPr>
                  <w:t>☐</w:t>
                </w:r>
              </w:sdtContent>
            </w:sdt>
            <w:r w:rsidR="0086457F" w:rsidRPr="002A767A">
              <w:rPr>
                <w:rFonts w:ascii="Arial" w:hAnsi="Arial" w:cs="Arial"/>
                <w:sz w:val="20"/>
              </w:rPr>
              <w:t xml:space="preserve"> no, solo in parte</w:t>
            </w:r>
          </w:p>
          <w:p w14:paraId="29C63DEE" w14:textId="77777777" w:rsidR="0086457F" w:rsidRPr="002A767A" w:rsidRDefault="00F06FB5" w:rsidP="0086457F">
            <w:pPr>
              <w:shd w:val="clear" w:color="auto" w:fill="FDE9D9" w:themeFill="accent6" w:themeFillTint="33"/>
              <w:ind w:left="242"/>
              <w:rPr>
                <w:rFonts w:ascii="Arial" w:hAnsi="Arial" w:cs="Arial"/>
                <w:sz w:val="20"/>
              </w:rPr>
            </w:pPr>
            <w:sdt>
              <w:sdtPr>
                <w:rPr>
                  <w:rFonts w:ascii="Arial" w:hAnsi="Arial" w:cs="Arial"/>
                  <w:sz w:val="20"/>
                </w:rPr>
                <w:id w:val="-17090918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6457F" w:rsidRPr="002A767A">
                  <w:rPr>
                    <w:rFonts w:ascii="Segoe UI Symbol" w:eastAsia="MS Gothic" w:hAnsi="Segoe UI Symbol" w:cs="Segoe UI Symbol"/>
                    <w:sz w:val="20"/>
                  </w:rPr>
                  <w:t>☐</w:t>
                </w:r>
              </w:sdtContent>
            </w:sdt>
            <w:r w:rsidR="0086457F" w:rsidRPr="002A767A">
              <w:rPr>
                <w:rFonts w:ascii="Arial" w:hAnsi="Arial" w:cs="Arial"/>
                <w:sz w:val="20"/>
              </w:rPr>
              <w:t xml:space="preserve">sì, abbastanza       </w:t>
            </w:r>
            <w:sdt>
              <w:sdtPr>
                <w:rPr>
                  <w:rFonts w:ascii="Arial" w:hAnsi="Arial" w:cs="Arial"/>
                  <w:sz w:val="20"/>
                </w:rPr>
                <w:id w:val="3742753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6457F" w:rsidRPr="002A767A">
                  <w:rPr>
                    <w:rFonts w:ascii="Segoe UI Symbol" w:eastAsia="MS Gothic" w:hAnsi="Segoe UI Symbol" w:cs="Segoe UI Symbol"/>
                    <w:sz w:val="20"/>
                  </w:rPr>
                  <w:t>☐</w:t>
                </w:r>
              </w:sdtContent>
            </w:sdt>
            <w:r w:rsidR="0086457F" w:rsidRPr="002A767A">
              <w:rPr>
                <w:rFonts w:ascii="Arial" w:hAnsi="Arial" w:cs="Arial"/>
                <w:sz w:val="20"/>
              </w:rPr>
              <w:t xml:space="preserve"> no, per niente</w:t>
            </w:r>
          </w:p>
          <w:p w14:paraId="3542A3A3" w14:textId="77777777" w:rsidR="0086457F" w:rsidRPr="002A767A" w:rsidRDefault="0086457F" w:rsidP="0086457F">
            <w:pPr>
              <w:rPr>
                <w:rFonts w:ascii="Arial" w:hAnsi="Arial" w:cs="Arial"/>
                <w:sz w:val="16"/>
              </w:rPr>
            </w:pPr>
          </w:p>
          <w:p w14:paraId="588C6554" w14:textId="77777777" w:rsidR="0086457F" w:rsidRPr="002A767A" w:rsidRDefault="0086457F" w:rsidP="0086457F">
            <w:pPr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</w:rPr>
              <w:t xml:space="preserve">2. Quali </w:t>
            </w:r>
            <w:r w:rsidRPr="002A767A">
              <w:rPr>
                <w:rFonts w:ascii="Arial" w:hAnsi="Arial" w:cs="Arial"/>
                <w:u w:val="single"/>
              </w:rPr>
              <w:t>difficoltà</w:t>
            </w:r>
            <w:r w:rsidRPr="002A767A">
              <w:rPr>
                <w:rFonts w:ascii="Arial" w:hAnsi="Arial" w:cs="Arial"/>
              </w:rPr>
              <w:t xml:space="preserve"> ho incontrato? </w:t>
            </w:r>
          </w:p>
          <w:sdt>
            <w:sdtPr>
              <w:rPr>
                <w:rFonts w:ascii="Arial" w:hAnsi="Arial" w:cs="Arial"/>
                <w:sz w:val="8"/>
              </w:rPr>
              <w:id w:val="1885372296"/>
              <w:showingPlcHdr/>
              <w:text/>
            </w:sdtPr>
            <w:sdtEndPr/>
            <w:sdtContent>
              <w:p w14:paraId="1D181B70" w14:textId="77777777" w:rsidR="0086457F" w:rsidRPr="002A767A" w:rsidRDefault="0086457F" w:rsidP="0086457F">
                <w:pPr>
                  <w:rPr>
                    <w:rFonts w:ascii="Arial" w:hAnsi="Arial" w:cs="Arial"/>
                    <w:sz w:val="8"/>
                  </w:rPr>
                </w:pPr>
                <w:r w:rsidRPr="002A767A">
                  <w:rPr>
                    <w:rStyle w:val="Testosegnaposto"/>
                    <w:rFonts w:ascii="Arial" w:hAnsi="Arial" w:cs="Arial"/>
                    <w:shd w:val="clear" w:color="auto" w:fill="FDE9D9" w:themeFill="accent6" w:themeFillTint="33"/>
                  </w:rPr>
                  <w:t>Fare clic qui per immettere testo.</w:t>
                </w:r>
              </w:p>
            </w:sdtContent>
          </w:sdt>
        </w:tc>
        <w:tc>
          <w:tcPr>
            <w:tcW w:w="2805" w:type="pct"/>
          </w:tcPr>
          <w:p w14:paraId="40E15BF3" w14:textId="77777777" w:rsidR="0086457F" w:rsidRPr="002A767A" w:rsidRDefault="0086457F" w:rsidP="0086457F">
            <w:pPr>
              <w:rPr>
                <w:rFonts w:ascii="Arial" w:hAnsi="Arial" w:cs="Arial"/>
                <w:sz w:val="12"/>
                <w:szCs w:val="16"/>
              </w:rPr>
            </w:pPr>
          </w:p>
          <w:p w14:paraId="20913EF7" w14:textId="77777777" w:rsidR="0086457F" w:rsidRPr="002A767A" w:rsidRDefault="0086457F" w:rsidP="0086457F">
            <w:pPr>
              <w:jc w:val="both"/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</w:rPr>
              <w:t xml:space="preserve">3. Quali </w:t>
            </w:r>
            <w:r w:rsidRPr="002A767A">
              <w:rPr>
                <w:rFonts w:ascii="Arial" w:hAnsi="Arial" w:cs="Arial"/>
                <w:u w:val="single"/>
              </w:rPr>
              <w:t>miglioramenti</w:t>
            </w:r>
            <w:r w:rsidRPr="002A767A">
              <w:rPr>
                <w:rFonts w:ascii="Arial" w:hAnsi="Arial" w:cs="Arial"/>
              </w:rPr>
              <w:t xml:space="preserve"> ho riscontrato?</w:t>
            </w:r>
          </w:p>
          <w:sdt>
            <w:sdtPr>
              <w:rPr>
                <w:rFonts w:ascii="Arial" w:hAnsi="Arial" w:cs="Arial"/>
              </w:rPr>
              <w:id w:val="-318107646"/>
              <w:showingPlcHdr/>
              <w:text/>
            </w:sdtPr>
            <w:sdtEndPr/>
            <w:sdtContent>
              <w:p w14:paraId="7F293A5B" w14:textId="77777777" w:rsidR="0086457F" w:rsidRPr="002A767A" w:rsidRDefault="0086457F" w:rsidP="0086457F">
                <w:pPr>
                  <w:jc w:val="both"/>
                  <w:rPr>
                    <w:rFonts w:ascii="Arial" w:hAnsi="Arial" w:cs="Arial"/>
                  </w:rPr>
                </w:pPr>
                <w:r w:rsidRPr="002A767A">
                  <w:rPr>
                    <w:rStyle w:val="Testosegnaposto"/>
                    <w:rFonts w:ascii="Arial" w:hAnsi="Arial" w:cs="Arial"/>
                    <w:shd w:val="clear" w:color="auto" w:fill="FDE9D9" w:themeFill="accent6" w:themeFillTint="33"/>
                  </w:rPr>
                  <w:t>Fare clic qui per immettere testo.</w:t>
                </w:r>
              </w:p>
            </w:sdtContent>
          </w:sdt>
          <w:p w14:paraId="6BB0B0D6" w14:textId="77777777" w:rsidR="0086457F" w:rsidRPr="002A767A" w:rsidRDefault="0086457F" w:rsidP="0086457F">
            <w:pPr>
              <w:jc w:val="both"/>
              <w:rPr>
                <w:rFonts w:ascii="Arial" w:hAnsi="Arial" w:cs="Arial"/>
              </w:rPr>
            </w:pPr>
          </w:p>
          <w:p w14:paraId="747D04A4" w14:textId="77777777" w:rsidR="0086457F" w:rsidRPr="002A767A" w:rsidRDefault="0086457F" w:rsidP="0086457F">
            <w:pPr>
              <w:jc w:val="both"/>
              <w:rPr>
                <w:rFonts w:ascii="Arial" w:hAnsi="Arial" w:cs="Arial"/>
              </w:rPr>
            </w:pPr>
          </w:p>
          <w:p w14:paraId="7B27EE00" w14:textId="77777777" w:rsidR="0086457F" w:rsidRPr="002A767A" w:rsidRDefault="0086457F" w:rsidP="0086457F">
            <w:pPr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</w:rPr>
              <w:t xml:space="preserve">4. Cosa </w:t>
            </w:r>
            <w:r w:rsidRPr="002A767A">
              <w:rPr>
                <w:rFonts w:ascii="Arial" w:hAnsi="Arial" w:cs="Arial"/>
                <w:u w:val="single"/>
              </w:rPr>
              <w:t>ho capito o ho</w:t>
            </w:r>
            <w:r w:rsidRPr="002A767A">
              <w:rPr>
                <w:rFonts w:ascii="Arial" w:hAnsi="Arial" w:cs="Arial"/>
              </w:rPr>
              <w:t xml:space="preserve"> </w:t>
            </w:r>
            <w:r w:rsidRPr="002A767A">
              <w:rPr>
                <w:rFonts w:ascii="Arial" w:hAnsi="Arial" w:cs="Arial"/>
                <w:u w:val="single"/>
              </w:rPr>
              <w:t>scoperto</w:t>
            </w:r>
            <w:r w:rsidRPr="002A767A">
              <w:rPr>
                <w:rFonts w:ascii="Arial" w:hAnsi="Arial" w:cs="Arial"/>
              </w:rPr>
              <w:t xml:space="preserve"> di nuovo? </w:t>
            </w:r>
          </w:p>
          <w:sdt>
            <w:sdtPr>
              <w:rPr>
                <w:rFonts w:ascii="Arial" w:hAnsi="Arial" w:cs="Arial"/>
              </w:rPr>
              <w:id w:val="1430550316"/>
              <w:showingPlcHdr/>
              <w:text/>
            </w:sdtPr>
            <w:sdtEndPr/>
            <w:sdtContent>
              <w:p w14:paraId="45E281E4" w14:textId="77777777" w:rsidR="0086457F" w:rsidRPr="002A767A" w:rsidRDefault="0086457F" w:rsidP="0086457F">
                <w:pPr>
                  <w:rPr>
                    <w:rFonts w:ascii="Arial" w:hAnsi="Arial" w:cs="Arial"/>
                  </w:rPr>
                </w:pPr>
                <w:r w:rsidRPr="002A767A">
                  <w:rPr>
                    <w:rStyle w:val="Testosegnaposto"/>
                    <w:rFonts w:ascii="Arial" w:hAnsi="Arial" w:cs="Arial"/>
                    <w:shd w:val="clear" w:color="auto" w:fill="FDE9D9" w:themeFill="accent6" w:themeFillTint="33"/>
                  </w:rPr>
                  <w:t>Fare clic qui per immettere testo.</w:t>
                </w:r>
              </w:p>
            </w:sdtContent>
          </w:sdt>
          <w:p w14:paraId="1D9DE677" w14:textId="77777777" w:rsidR="0086457F" w:rsidRPr="002A767A" w:rsidRDefault="0086457F" w:rsidP="0086457F">
            <w:pPr>
              <w:rPr>
                <w:rFonts w:ascii="Arial" w:hAnsi="Arial" w:cs="Arial"/>
              </w:rPr>
            </w:pPr>
          </w:p>
          <w:p w14:paraId="4D9F2684" w14:textId="77777777" w:rsidR="0086457F" w:rsidRPr="002A767A" w:rsidRDefault="0086457F" w:rsidP="0086457F">
            <w:pPr>
              <w:rPr>
                <w:rFonts w:ascii="Arial" w:hAnsi="Arial" w:cs="Arial"/>
              </w:rPr>
            </w:pPr>
          </w:p>
          <w:p w14:paraId="6D957423" w14:textId="77777777" w:rsidR="0086457F" w:rsidRPr="002A767A" w:rsidRDefault="0086457F" w:rsidP="0086457F">
            <w:pPr>
              <w:rPr>
                <w:rFonts w:ascii="Arial" w:hAnsi="Arial" w:cs="Arial"/>
                <w:i/>
              </w:rPr>
            </w:pPr>
            <w:r w:rsidRPr="002A767A">
              <w:rPr>
                <w:rFonts w:ascii="Arial" w:hAnsi="Arial" w:cs="Arial"/>
                <w:i/>
                <w:sz w:val="20"/>
              </w:rPr>
              <w:t>* Se vuoi, puoi scrivere le tue scoperte nella “Biografia di apprendimento” che si trova a pagina 7 del Libretto</w:t>
            </w:r>
          </w:p>
        </w:tc>
      </w:tr>
    </w:tbl>
    <w:p w14:paraId="0F1B2FEC" w14:textId="50B0DD33" w:rsidR="00481EA2" w:rsidRDefault="00481EA2" w:rsidP="00481EA2">
      <w:pPr>
        <w:jc w:val="center"/>
        <w:rPr>
          <w:rFonts w:ascii="Arial" w:hAnsi="Arial" w:cs="Arial"/>
          <w:b/>
          <w:color w:val="808080" w:themeColor="background1" w:themeShade="80"/>
          <w:sz w:val="16"/>
        </w:rPr>
      </w:pPr>
    </w:p>
    <w:p w14:paraId="2C22CC8A" w14:textId="77777777" w:rsidR="002A767A" w:rsidRPr="002A767A" w:rsidRDefault="002A767A" w:rsidP="00481EA2">
      <w:pPr>
        <w:jc w:val="center"/>
        <w:rPr>
          <w:rFonts w:ascii="Arial" w:hAnsi="Arial" w:cs="Arial"/>
          <w:b/>
          <w:color w:val="808080" w:themeColor="background1" w:themeShade="80"/>
          <w:sz w:val="16"/>
        </w:rPr>
      </w:pPr>
    </w:p>
    <w:p w14:paraId="210A2E54" w14:textId="77777777" w:rsidR="005E1DED" w:rsidRPr="002A767A" w:rsidRDefault="005E1DED" w:rsidP="00481EA2">
      <w:pPr>
        <w:jc w:val="center"/>
        <w:rPr>
          <w:rFonts w:ascii="Arial" w:hAnsi="Arial" w:cs="Arial"/>
          <w:b/>
          <w:color w:val="808080" w:themeColor="background1" w:themeShade="80"/>
          <w:sz w:val="16"/>
        </w:rPr>
      </w:pPr>
    </w:p>
    <w:p w14:paraId="1EA00BD5" w14:textId="77777777" w:rsidR="00481EA2" w:rsidRPr="002A767A" w:rsidRDefault="00481EA2" w:rsidP="00481EA2">
      <w:pPr>
        <w:shd w:val="clear" w:color="auto" w:fill="A6A6A6"/>
        <w:ind w:right="-1"/>
        <w:jc w:val="center"/>
        <w:rPr>
          <w:rFonts w:ascii="Arial" w:hAnsi="Arial" w:cs="Arial"/>
          <w:color w:val="FFFFFF"/>
          <w:sz w:val="28"/>
          <w:szCs w:val="38"/>
        </w:rPr>
      </w:pPr>
      <w:r w:rsidRPr="002A767A">
        <w:rPr>
          <w:rFonts w:ascii="Arial" w:hAnsi="Arial" w:cs="Arial"/>
          <w:color w:val="FFFFFF"/>
          <w:sz w:val="28"/>
          <w:szCs w:val="38"/>
        </w:rPr>
        <w:lastRenderedPageBreak/>
        <w:t>3. DOCUMENTO IL MIO PERCORSO</w:t>
      </w:r>
    </w:p>
    <w:p w14:paraId="7CF2B082" w14:textId="77777777" w:rsidR="00481EA2" w:rsidRPr="002A767A" w:rsidRDefault="00481EA2" w:rsidP="00481EA2">
      <w:pPr>
        <w:spacing w:after="120"/>
        <w:ind w:right="-79"/>
        <w:rPr>
          <w:rFonts w:ascii="Arial" w:hAnsi="Arial" w:cs="Arial"/>
          <w:szCs w:val="32"/>
          <w:shd w:val="clear" w:color="auto" w:fill="C0C0C0"/>
        </w:rPr>
      </w:pPr>
      <w:r w:rsidRPr="002A767A">
        <w:rPr>
          <w:rFonts w:ascii="Arial" w:hAnsi="Arial" w:cs="Arial"/>
          <w:noProof/>
          <w:lang w:eastAsia="it-IT"/>
        </w:rPr>
        <w:drawing>
          <wp:anchor distT="0" distB="0" distL="114300" distR="114300" simplePos="0" relativeHeight="251667456" behindDoc="1" locked="0" layoutInCell="1" allowOverlap="1" wp14:anchorId="2852FC22" wp14:editId="129F5CB3">
            <wp:simplePos x="0" y="0"/>
            <wp:positionH relativeFrom="column">
              <wp:posOffset>20831</wp:posOffset>
            </wp:positionH>
            <wp:positionV relativeFrom="paragraph">
              <wp:posOffset>210503</wp:posOffset>
            </wp:positionV>
            <wp:extent cx="219075" cy="245110"/>
            <wp:effectExtent l="44133" t="51117" r="15557" b="53658"/>
            <wp:wrapNone/>
            <wp:docPr id="10" name="Immagine 10" descr="http://www.dracmaservice.it/images/img_manina_bnc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dracmaservice.it/images/img_manina_bnc.gif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6735684">
                      <a:off x="0" y="0"/>
                      <a:ext cx="219075" cy="24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6A6C08" w14:textId="77777777" w:rsidR="00481EA2" w:rsidRPr="002A767A" w:rsidRDefault="00481EA2" w:rsidP="00481EA2">
      <w:pPr>
        <w:ind w:left="426"/>
        <w:jc w:val="both"/>
        <w:rPr>
          <w:rFonts w:ascii="Arial" w:hAnsi="Arial" w:cs="Arial"/>
          <w:i/>
        </w:rPr>
      </w:pPr>
      <w:r w:rsidRPr="002A767A">
        <w:rPr>
          <w:rFonts w:ascii="Arial" w:hAnsi="Arial" w:cs="Arial"/>
          <w:b/>
          <w:i/>
        </w:rPr>
        <w:t>Se vuoi, puoi compilare la tua “biografia di apprendimento”.</w:t>
      </w:r>
      <w:r w:rsidRPr="002A767A">
        <w:rPr>
          <w:rFonts w:ascii="Arial" w:hAnsi="Arial" w:cs="Arial"/>
          <w:i/>
        </w:rPr>
        <w:t xml:space="preserve"> È una specie di diario schematizzato in cui puoi scrivere le tue scoperte e i tuoi progressi in ambito scolastico. </w:t>
      </w:r>
    </w:p>
    <w:p w14:paraId="5EBF2BAC" w14:textId="77777777" w:rsidR="00481EA2" w:rsidRPr="002A767A" w:rsidRDefault="00481EA2" w:rsidP="00481EA2">
      <w:pPr>
        <w:rPr>
          <w:rFonts w:ascii="Arial" w:hAnsi="Arial" w:cs="Arial"/>
        </w:rPr>
      </w:pPr>
    </w:p>
    <w:tbl>
      <w:tblPr>
        <w:tblW w:w="5000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1350"/>
        <w:gridCol w:w="2528"/>
        <w:gridCol w:w="3282"/>
        <w:gridCol w:w="1901"/>
      </w:tblGrid>
      <w:tr w:rsidR="00481EA2" w:rsidRPr="002A767A" w14:paraId="43B32A21" w14:textId="77777777" w:rsidTr="0086457F">
        <w:tc>
          <w:tcPr>
            <w:tcW w:w="745" w:type="pct"/>
            <w:shd w:val="clear" w:color="auto" w:fill="D9D9D9"/>
          </w:tcPr>
          <w:p w14:paraId="66FB4B3C" w14:textId="77777777" w:rsidR="00481EA2" w:rsidRPr="002A767A" w:rsidRDefault="00481EA2" w:rsidP="0086457F">
            <w:pPr>
              <w:spacing w:before="60" w:after="60"/>
              <w:rPr>
                <w:rFonts w:ascii="Arial" w:hAnsi="Arial" w:cs="Arial"/>
                <w:b/>
              </w:rPr>
            </w:pPr>
            <w:r w:rsidRPr="002A767A">
              <w:rPr>
                <w:rFonts w:ascii="Arial" w:hAnsi="Arial" w:cs="Arial"/>
                <w:b/>
              </w:rPr>
              <w:t>Oggi…</w:t>
            </w:r>
          </w:p>
        </w:tc>
        <w:tc>
          <w:tcPr>
            <w:tcW w:w="1395" w:type="pct"/>
            <w:shd w:val="clear" w:color="auto" w:fill="D9D9D9"/>
          </w:tcPr>
          <w:p w14:paraId="51823043" w14:textId="77777777" w:rsidR="00481EA2" w:rsidRPr="002A767A" w:rsidRDefault="00481EA2" w:rsidP="0086457F">
            <w:pPr>
              <w:spacing w:before="60" w:after="60"/>
              <w:rPr>
                <w:rFonts w:ascii="Arial" w:hAnsi="Arial" w:cs="Arial"/>
                <w:b/>
              </w:rPr>
            </w:pPr>
            <w:r w:rsidRPr="002A767A">
              <w:rPr>
                <w:rFonts w:ascii="Arial" w:hAnsi="Arial" w:cs="Arial"/>
                <w:b/>
              </w:rPr>
              <w:t>In occasione di…</w:t>
            </w:r>
          </w:p>
        </w:tc>
        <w:tc>
          <w:tcPr>
            <w:tcW w:w="1811" w:type="pct"/>
            <w:shd w:val="clear" w:color="auto" w:fill="D9D9D9"/>
          </w:tcPr>
          <w:p w14:paraId="0A8250A9" w14:textId="77777777" w:rsidR="00481EA2" w:rsidRPr="002A767A" w:rsidRDefault="00481EA2" w:rsidP="0086457F">
            <w:pPr>
              <w:spacing w:before="60" w:after="60"/>
              <w:rPr>
                <w:rFonts w:ascii="Arial" w:hAnsi="Arial" w:cs="Arial"/>
                <w:b/>
              </w:rPr>
            </w:pPr>
            <w:r w:rsidRPr="002A767A">
              <w:rPr>
                <w:rFonts w:ascii="Arial" w:hAnsi="Arial" w:cs="Arial"/>
                <w:b/>
              </w:rPr>
              <w:t>Ho scoperto che…</w:t>
            </w:r>
          </w:p>
        </w:tc>
        <w:tc>
          <w:tcPr>
            <w:tcW w:w="1049" w:type="pct"/>
            <w:shd w:val="clear" w:color="auto" w:fill="D9D9D9"/>
          </w:tcPr>
          <w:p w14:paraId="445D2076" w14:textId="77777777" w:rsidR="00481EA2" w:rsidRPr="002A767A" w:rsidRDefault="00481EA2" w:rsidP="0086457F">
            <w:pPr>
              <w:spacing w:before="60" w:after="60"/>
              <w:rPr>
                <w:rFonts w:ascii="Arial" w:hAnsi="Arial" w:cs="Arial"/>
                <w:b/>
              </w:rPr>
            </w:pPr>
            <w:r w:rsidRPr="002A767A">
              <w:rPr>
                <w:rFonts w:ascii="Arial" w:hAnsi="Arial" w:cs="Arial"/>
                <w:b/>
              </w:rPr>
              <w:t>- Parole chiave -</w:t>
            </w:r>
          </w:p>
        </w:tc>
      </w:tr>
      <w:tr w:rsidR="00481EA2" w:rsidRPr="002A767A" w14:paraId="1BBA87CC" w14:textId="77777777" w:rsidTr="0086457F">
        <w:trPr>
          <w:trHeight w:val="850"/>
        </w:trPr>
        <w:tc>
          <w:tcPr>
            <w:tcW w:w="745" w:type="pct"/>
            <w:vAlign w:val="center"/>
          </w:tcPr>
          <w:p w14:paraId="4B6416F8" w14:textId="77777777" w:rsidR="00481EA2" w:rsidRPr="002A767A" w:rsidRDefault="00481EA2" w:rsidP="0086457F">
            <w:pPr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</w:rPr>
              <w:t>05-10-2014</w:t>
            </w:r>
          </w:p>
        </w:tc>
        <w:tc>
          <w:tcPr>
            <w:tcW w:w="1395" w:type="pct"/>
            <w:vAlign w:val="center"/>
          </w:tcPr>
          <w:p w14:paraId="59D1FFE9" w14:textId="77777777" w:rsidR="00481EA2" w:rsidRPr="002A767A" w:rsidRDefault="00481EA2" w:rsidP="0086457F">
            <w:pPr>
              <w:rPr>
                <w:rFonts w:ascii="Arial" w:hAnsi="Arial" w:cs="Arial"/>
                <w:i/>
              </w:rPr>
            </w:pPr>
            <w:r w:rsidRPr="002A767A">
              <w:rPr>
                <w:rFonts w:ascii="Arial" w:hAnsi="Arial" w:cs="Arial"/>
                <w:i/>
              </w:rPr>
              <w:t>un esercizio di latino</w:t>
            </w:r>
          </w:p>
        </w:tc>
        <w:tc>
          <w:tcPr>
            <w:tcW w:w="1811" w:type="pct"/>
            <w:vAlign w:val="center"/>
          </w:tcPr>
          <w:p w14:paraId="685362FC" w14:textId="77777777" w:rsidR="00481EA2" w:rsidRPr="002A767A" w:rsidRDefault="00481EA2" w:rsidP="0086457F">
            <w:pPr>
              <w:rPr>
                <w:rFonts w:ascii="Arial" w:hAnsi="Arial" w:cs="Arial"/>
                <w:i/>
              </w:rPr>
            </w:pPr>
            <w:r w:rsidRPr="002A767A">
              <w:rPr>
                <w:rFonts w:ascii="Arial" w:hAnsi="Arial" w:cs="Arial"/>
                <w:i/>
              </w:rPr>
              <w:t>capisco meglio se riguardo gli appunti</w:t>
            </w:r>
          </w:p>
        </w:tc>
        <w:tc>
          <w:tcPr>
            <w:tcW w:w="1049" w:type="pct"/>
            <w:shd w:val="clear" w:color="auto" w:fill="F2F2F2" w:themeFill="background1" w:themeFillShade="F2"/>
            <w:vAlign w:val="center"/>
          </w:tcPr>
          <w:p w14:paraId="6209597A" w14:textId="77777777" w:rsidR="00481EA2" w:rsidRPr="002A767A" w:rsidRDefault="00481EA2" w:rsidP="0086457F">
            <w:pPr>
              <w:rPr>
                <w:rFonts w:ascii="Arial" w:hAnsi="Arial" w:cs="Arial"/>
                <w:b/>
                <w:i/>
              </w:rPr>
            </w:pPr>
            <w:r w:rsidRPr="002A767A">
              <w:rPr>
                <w:rFonts w:ascii="Arial" w:hAnsi="Arial" w:cs="Arial"/>
                <w:b/>
                <w:i/>
              </w:rPr>
              <w:t>rivedere gli appunti</w:t>
            </w:r>
          </w:p>
        </w:tc>
      </w:tr>
      <w:tr w:rsidR="00481EA2" w:rsidRPr="002A767A" w14:paraId="280A6731" w14:textId="77777777" w:rsidTr="0086457F">
        <w:trPr>
          <w:trHeight w:val="850"/>
        </w:trPr>
        <w:tc>
          <w:tcPr>
            <w:tcW w:w="745" w:type="pct"/>
            <w:vAlign w:val="center"/>
          </w:tcPr>
          <w:p w14:paraId="5DF854DB" w14:textId="77777777" w:rsidR="00481EA2" w:rsidRPr="002A767A" w:rsidRDefault="00481EA2" w:rsidP="0086457F">
            <w:pPr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</w:rPr>
              <w:t>06-11-2014</w:t>
            </w:r>
          </w:p>
        </w:tc>
        <w:tc>
          <w:tcPr>
            <w:tcW w:w="1395" w:type="pct"/>
            <w:vAlign w:val="center"/>
          </w:tcPr>
          <w:p w14:paraId="1ADC34CC" w14:textId="77777777" w:rsidR="00481EA2" w:rsidRPr="002A767A" w:rsidRDefault="00481EA2" w:rsidP="0086457F">
            <w:pPr>
              <w:rPr>
                <w:rFonts w:ascii="Arial" w:hAnsi="Arial" w:cs="Arial"/>
                <w:i/>
              </w:rPr>
            </w:pPr>
            <w:r w:rsidRPr="002A767A">
              <w:rPr>
                <w:rFonts w:ascii="Arial" w:hAnsi="Arial" w:cs="Arial"/>
                <w:i/>
              </w:rPr>
              <w:t>una lezione di educazione fisica</w:t>
            </w:r>
          </w:p>
        </w:tc>
        <w:tc>
          <w:tcPr>
            <w:tcW w:w="1811" w:type="pct"/>
            <w:vAlign w:val="center"/>
          </w:tcPr>
          <w:p w14:paraId="0CE2246B" w14:textId="77777777" w:rsidR="00481EA2" w:rsidRPr="002A767A" w:rsidRDefault="00481EA2" w:rsidP="0086457F">
            <w:pPr>
              <w:rPr>
                <w:rFonts w:ascii="Arial" w:hAnsi="Arial" w:cs="Arial"/>
                <w:i/>
              </w:rPr>
            </w:pPr>
            <w:r w:rsidRPr="002A767A">
              <w:rPr>
                <w:rFonts w:ascii="Arial" w:hAnsi="Arial" w:cs="Arial"/>
                <w:i/>
              </w:rPr>
              <w:t>imparo meglio se ho tempo di osservare</w:t>
            </w:r>
          </w:p>
        </w:tc>
        <w:tc>
          <w:tcPr>
            <w:tcW w:w="1049" w:type="pct"/>
            <w:shd w:val="clear" w:color="auto" w:fill="F2F2F2" w:themeFill="background1" w:themeFillShade="F2"/>
            <w:vAlign w:val="center"/>
          </w:tcPr>
          <w:p w14:paraId="5A9BDA16" w14:textId="77777777" w:rsidR="00481EA2" w:rsidRPr="002A767A" w:rsidRDefault="00481EA2" w:rsidP="0086457F">
            <w:pPr>
              <w:rPr>
                <w:rFonts w:ascii="Arial" w:hAnsi="Arial" w:cs="Arial"/>
                <w:b/>
                <w:i/>
              </w:rPr>
            </w:pPr>
            <w:r w:rsidRPr="002A767A">
              <w:rPr>
                <w:rFonts w:ascii="Arial" w:hAnsi="Arial" w:cs="Arial"/>
                <w:b/>
                <w:i/>
              </w:rPr>
              <w:t>osservo poi faccio</w:t>
            </w:r>
          </w:p>
        </w:tc>
      </w:tr>
      <w:tr w:rsidR="00481EA2" w:rsidRPr="002A767A" w14:paraId="49194504" w14:textId="77777777" w:rsidTr="0086457F">
        <w:trPr>
          <w:trHeight w:val="850"/>
        </w:trPr>
        <w:tc>
          <w:tcPr>
            <w:tcW w:w="745" w:type="pct"/>
            <w:vAlign w:val="center"/>
          </w:tcPr>
          <w:p w14:paraId="32259D8A" w14:textId="77777777" w:rsidR="00481EA2" w:rsidRPr="002A767A" w:rsidRDefault="00481EA2" w:rsidP="0086457F">
            <w:pPr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</w:rPr>
              <w:t>15-12-2014</w:t>
            </w:r>
          </w:p>
        </w:tc>
        <w:tc>
          <w:tcPr>
            <w:tcW w:w="1395" w:type="pct"/>
            <w:vAlign w:val="center"/>
          </w:tcPr>
          <w:p w14:paraId="68198FB2" w14:textId="77777777" w:rsidR="00481EA2" w:rsidRPr="002A767A" w:rsidRDefault="00481EA2" w:rsidP="0086457F">
            <w:pPr>
              <w:rPr>
                <w:rFonts w:ascii="Arial" w:hAnsi="Arial" w:cs="Arial"/>
                <w:i/>
              </w:rPr>
            </w:pPr>
            <w:r w:rsidRPr="002A767A">
              <w:rPr>
                <w:rFonts w:ascii="Arial" w:hAnsi="Arial" w:cs="Arial"/>
                <w:i/>
              </w:rPr>
              <w:t>una discussione con i compagni</w:t>
            </w:r>
          </w:p>
        </w:tc>
        <w:tc>
          <w:tcPr>
            <w:tcW w:w="1811" w:type="pct"/>
            <w:vAlign w:val="center"/>
          </w:tcPr>
          <w:p w14:paraId="37AA9454" w14:textId="77777777" w:rsidR="00481EA2" w:rsidRPr="002A767A" w:rsidRDefault="00481EA2" w:rsidP="0086457F">
            <w:pPr>
              <w:rPr>
                <w:rFonts w:ascii="Arial" w:hAnsi="Arial" w:cs="Arial"/>
                <w:i/>
              </w:rPr>
            </w:pPr>
            <w:r w:rsidRPr="002A767A">
              <w:rPr>
                <w:rFonts w:ascii="Arial" w:hAnsi="Arial" w:cs="Arial"/>
                <w:i/>
              </w:rPr>
              <w:t>a volte sottovaluto le mie capacità</w:t>
            </w:r>
          </w:p>
        </w:tc>
        <w:tc>
          <w:tcPr>
            <w:tcW w:w="1049" w:type="pct"/>
            <w:shd w:val="clear" w:color="auto" w:fill="F2F2F2" w:themeFill="background1" w:themeFillShade="F2"/>
            <w:vAlign w:val="center"/>
          </w:tcPr>
          <w:p w14:paraId="26092D3D" w14:textId="77777777" w:rsidR="00481EA2" w:rsidRPr="002A767A" w:rsidRDefault="00481EA2" w:rsidP="0086457F">
            <w:pPr>
              <w:rPr>
                <w:rFonts w:ascii="Arial" w:hAnsi="Arial" w:cs="Arial"/>
                <w:b/>
                <w:i/>
              </w:rPr>
            </w:pPr>
            <w:r w:rsidRPr="002A767A">
              <w:rPr>
                <w:rFonts w:ascii="Arial" w:hAnsi="Arial" w:cs="Arial"/>
                <w:b/>
                <w:i/>
              </w:rPr>
              <w:t>sottovaluto capacità</w:t>
            </w:r>
          </w:p>
        </w:tc>
      </w:tr>
      <w:tr w:rsidR="00481EA2" w:rsidRPr="002A767A" w14:paraId="76F1961D" w14:textId="77777777" w:rsidTr="0086457F">
        <w:trPr>
          <w:trHeight w:val="850"/>
        </w:trPr>
        <w:tc>
          <w:tcPr>
            <w:tcW w:w="5000" w:type="pct"/>
            <w:gridSpan w:val="4"/>
            <w:vAlign w:val="center"/>
          </w:tcPr>
          <w:p w14:paraId="69798BB5" w14:textId="77777777" w:rsidR="00481EA2" w:rsidRPr="002A767A" w:rsidRDefault="00481EA2" w:rsidP="0086457F">
            <w:pPr>
              <w:jc w:val="center"/>
              <w:rPr>
                <w:rFonts w:ascii="Arial" w:hAnsi="Arial" w:cs="Arial"/>
                <w:i/>
              </w:rPr>
            </w:pPr>
            <w:r w:rsidRPr="002A767A">
              <w:rPr>
                <w:rFonts w:ascii="Arial" w:hAnsi="Arial" w:cs="Arial"/>
                <w:i/>
              </w:rPr>
              <w:t>Come vedi, questi esempi mostrano situazioni molto varie. Ora continua tu…</w:t>
            </w:r>
          </w:p>
        </w:tc>
      </w:tr>
      <w:tr w:rsidR="00481EA2" w:rsidRPr="002A767A" w14:paraId="726D0599" w14:textId="77777777" w:rsidTr="0086457F">
        <w:trPr>
          <w:trHeight w:val="850"/>
        </w:trPr>
        <w:tc>
          <w:tcPr>
            <w:tcW w:w="745" w:type="pct"/>
          </w:tcPr>
          <w:p w14:paraId="2D18BDF0" w14:textId="77777777" w:rsidR="00481EA2" w:rsidRPr="002A767A" w:rsidRDefault="00481EA2" w:rsidP="0086457F">
            <w:pPr>
              <w:rPr>
                <w:rFonts w:ascii="Arial" w:hAnsi="Arial" w:cs="Arial"/>
              </w:rPr>
            </w:pPr>
          </w:p>
          <w:sdt>
            <w:sdtPr>
              <w:rPr>
                <w:rFonts w:ascii="Arial" w:hAnsi="Arial" w:cs="Arial"/>
              </w:rPr>
              <w:id w:val="-1756659577"/>
              <w:showingPlcHdr/>
              <w:date>
                <w:dateFormat w:val="dd/MM/yyyy"/>
                <w:lid w:val="it-IT"/>
                <w:storeMappedDataAs w:val="dateTime"/>
                <w:calendar w:val="gregorian"/>
              </w:date>
            </w:sdtPr>
            <w:sdtEndPr/>
            <w:sdtContent>
              <w:p w14:paraId="293B6D24" w14:textId="77777777" w:rsidR="00481EA2" w:rsidRPr="002A767A" w:rsidRDefault="0086457F" w:rsidP="0086457F">
                <w:pPr>
                  <w:rPr>
                    <w:rFonts w:ascii="Arial" w:hAnsi="Arial" w:cs="Arial"/>
                  </w:rPr>
                </w:pPr>
                <w:r w:rsidRPr="002A767A">
                  <w:rPr>
                    <w:rStyle w:val="Testosegnaposto"/>
                    <w:rFonts w:ascii="Arial" w:hAnsi="Arial" w:cs="Arial"/>
                    <w:shd w:val="clear" w:color="auto" w:fill="FFFFCC"/>
                  </w:rPr>
                  <w:t>Fare clic qui per immettere una data.</w:t>
                </w:r>
              </w:p>
            </w:sdtContent>
          </w:sdt>
          <w:p w14:paraId="67D6C675" w14:textId="77777777" w:rsidR="00481EA2" w:rsidRPr="002A767A" w:rsidRDefault="00481EA2" w:rsidP="0086457F">
            <w:pPr>
              <w:rPr>
                <w:rFonts w:ascii="Arial" w:hAnsi="Arial" w:cs="Arial"/>
              </w:rPr>
            </w:pPr>
          </w:p>
        </w:tc>
        <w:tc>
          <w:tcPr>
            <w:tcW w:w="1395" w:type="pct"/>
          </w:tcPr>
          <w:p w14:paraId="3588622D" w14:textId="77777777" w:rsidR="00481EA2" w:rsidRPr="002A767A" w:rsidRDefault="00481EA2" w:rsidP="0086457F">
            <w:pPr>
              <w:rPr>
                <w:rFonts w:ascii="Arial" w:hAnsi="Arial" w:cs="Arial"/>
              </w:rPr>
            </w:pPr>
          </w:p>
          <w:sdt>
            <w:sdtPr>
              <w:rPr>
                <w:rFonts w:ascii="Arial" w:hAnsi="Arial" w:cs="Arial"/>
              </w:rPr>
              <w:id w:val="-123083400"/>
              <w:placeholder>
                <w:docPart w:val="1FD9CED0FA9E4D6DBA8259E2392D976A"/>
              </w:placeholder>
              <w:showingPlcHdr/>
              <w:text/>
            </w:sdtPr>
            <w:sdtEndPr/>
            <w:sdtContent>
              <w:p w14:paraId="4C2B32DC" w14:textId="77777777" w:rsidR="0086457F" w:rsidRPr="002A767A" w:rsidRDefault="0086457F" w:rsidP="0086457F">
                <w:pPr>
                  <w:rPr>
                    <w:rFonts w:ascii="Arial" w:hAnsi="Arial" w:cs="Arial"/>
                  </w:rPr>
                </w:pPr>
                <w:r w:rsidRPr="002A767A">
                  <w:rPr>
                    <w:rStyle w:val="Testosegnaposto"/>
                    <w:rFonts w:ascii="Arial" w:hAnsi="Arial" w:cs="Arial"/>
                    <w:shd w:val="clear" w:color="auto" w:fill="FFFFCC"/>
                  </w:rPr>
                  <w:t>Fare clic qui per immettere testo.</w:t>
                </w:r>
              </w:p>
            </w:sdtContent>
          </w:sdt>
        </w:tc>
        <w:tc>
          <w:tcPr>
            <w:tcW w:w="1811" w:type="pct"/>
          </w:tcPr>
          <w:p w14:paraId="304B0BF2" w14:textId="77777777" w:rsidR="00481EA2" w:rsidRPr="002A767A" w:rsidRDefault="00481EA2" w:rsidP="0086457F">
            <w:pPr>
              <w:rPr>
                <w:rFonts w:ascii="Arial" w:hAnsi="Arial" w:cs="Arial"/>
              </w:rPr>
            </w:pPr>
          </w:p>
          <w:sdt>
            <w:sdtPr>
              <w:rPr>
                <w:rFonts w:ascii="Arial" w:hAnsi="Arial" w:cs="Arial"/>
              </w:rPr>
              <w:id w:val="-2012681395"/>
              <w:placeholder>
                <w:docPart w:val="1FD9CED0FA9E4D6DBA8259E2392D976A"/>
              </w:placeholder>
              <w:showingPlcHdr/>
              <w:text/>
            </w:sdtPr>
            <w:sdtEndPr/>
            <w:sdtContent>
              <w:p w14:paraId="4A161D94" w14:textId="77777777" w:rsidR="0086457F" w:rsidRPr="002A767A" w:rsidRDefault="0086457F" w:rsidP="0086457F">
                <w:pPr>
                  <w:rPr>
                    <w:rFonts w:ascii="Arial" w:hAnsi="Arial" w:cs="Arial"/>
                  </w:rPr>
                </w:pPr>
                <w:r w:rsidRPr="002A767A">
                  <w:rPr>
                    <w:rStyle w:val="Testosegnaposto"/>
                    <w:rFonts w:ascii="Arial" w:hAnsi="Arial" w:cs="Arial"/>
                    <w:shd w:val="clear" w:color="auto" w:fill="FFFFCC"/>
                  </w:rPr>
                  <w:t>Fare clic qui per immettere testo.</w:t>
                </w:r>
              </w:p>
            </w:sdtContent>
          </w:sdt>
        </w:tc>
        <w:tc>
          <w:tcPr>
            <w:tcW w:w="1049" w:type="pct"/>
            <w:shd w:val="clear" w:color="auto" w:fill="F2F2F2" w:themeFill="background1" w:themeFillShade="F2"/>
          </w:tcPr>
          <w:p w14:paraId="4D79885D" w14:textId="77777777" w:rsidR="00481EA2" w:rsidRPr="002A767A" w:rsidRDefault="00481EA2" w:rsidP="0086457F">
            <w:pPr>
              <w:rPr>
                <w:rFonts w:ascii="Arial" w:hAnsi="Arial" w:cs="Arial"/>
              </w:rPr>
            </w:pPr>
          </w:p>
          <w:sdt>
            <w:sdtPr>
              <w:rPr>
                <w:rFonts w:ascii="Arial" w:hAnsi="Arial" w:cs="Arial"/>
              </w:rPr>
              <w:id w:val="879596008"/>
              <w:placeholder>
                <w:docPart w:val="1FD9CED0FA9E4D6DBA8259E2392D976A"/>
              </w:placeholder>
              <w:showingPlcHdr/>
              <w:text/>
            </w:sdtPr>
            <w:sdtEndPr/>
            <w:sdtContent>
              <w:p w14:paraId="4A712A35" w14:textId="77777777" w:rsidR="0086457F" w:rsidRPr="002A767A" w:rsidRDefault="0086457F" w:rsidP="0086457F">
                <w:pPr>
                  <w:rPr>
                    <w:rFonts w:ascii="Arial" w:hAnsi="Arial" w:cs="Arial"/>
                  </w:rPr>
                </w:pPr>
                <w:r w:rsidRPr="002A767A">
                  <w:rPr>
                    <w:rStyle w:val="Testosegnaposto"/>
                    <w:rFonts w:ascii="Arial" w:hAnsi="Arial" w:cs="Arial"/>
                    <w:b/>
                    <w:i/>
                    <w:shd w:val="clear" w:color="auto" w:fill="FFFFCC"/>
                  </w:rPr>
                  <w:t>Fare clic qui per immettere testo.</w:t>
                </w:r>
              </w:p>
            </w:sdtContent>
          </w:sdt>
        </w:tc>
      </w:tr>
      <w:tr w:rsidR="0086457F" w:rsidRPr="002A767A" w14:paraId="1DB678AA" w14:textId="77777777" w:rsidTr="0086457F">
        <w:trPr>
          <w:trHeight w:val="850"/>
        </w:trPr>
        <w:tc>
          <w:tcPr>
            <w:tcW w:w="745" w:type="pct"/>
          </w:tcPr>
          <w:p w14:paraId="5B7CB052" w14:textId="77777777" w:rsidR="0086457F" w:rsidRPr="002A767A" w:rsidRDefault="0086457F" w:rsidP="0086457F">
            <w:pPr>
              <w:rPr>
                <w:rFonts w:ascii="Arial" w:hAnsi="Arial" w:cs="Arial"/>
              </w:rPr>
            </w:pPr>
          </w:p>
          <w:sdt>
            <w:sdtPr>
              <w:rPr>
                <w:rFonts w:ascii="Arial" w:hAnsi="Arial" w:cs="Arial"/>
              </w:rPr>
              <w:id w:val="-1717030800"/>
              <w:showingPlcHdr/>
              <w:date>
                <w:dateFormat w:val="dd/MM/yyyy"/>
                <w:lid w:val="it-IT"/>
                <w:storeMappedDataAs w:val="dateTime"/>
                <w:calendar w:val="gregorian"/>
              </w:date>
            </w:sdtPr>
            <w:sdtEndPr/>
            <w:sdtContent>
              <w:p w14:paraId="59852FCD" w14:textId="77777777" w:rsidR="0086457F" w:rsidRPr="002A767A" w:rsidRDefault="0086457F" w:rsidP="0086457F">
                <w:pPr>
                  <w:rPr>
                    <w:rFonts w:ascii="Arial" w:hAnsi="Arial" w:cs="Arial"/>
                  </w:rPr>
                </w:pPr>
                <w:r w:rsidRPr="002A767A">
                  <w:rPr>
                    <w:rStyle w:val="Testosegnaposto"/>
                    <w:rFonts w:ascii="Arial" w:hAnsi="Arial" w:cs="Arial"/>
                    <w:shd w:val="clear" w:color="auto" w:fill="FFFFCC"/>
                  </w:rPr>
                  <w:t>Fare clic qui per immettere una data.</w:t>
                </w:r>
              </w:p>
            </w:sdtContent>
          </w:sdt>
          <w:p w14:paraId="6587A888" w14:textId="77777777" w:rsidR="0086457F" w:rsidRPr="002A767A" w:rsidRDefault="0086457F" w:rsidP="0086457F">
            <w:pPr>
              <w:rPr>
                <w:rFonts w:ascii="Arial" w:hAnsi="Arial" w:cs="Arial"/>
              </w:rPr>
            </w:pPr>
          </w:p>
        </w:tc>
        <w:tc>
          <w:tcPr>
            <w:tcW w:w="1395" w:type="pct"/>
          </w:tcPr>
          <w:p w14:paraId="20595A2D" w14:textId="77777777" w:rsidR="0086457F" w:rsidRPr="002A767A" w:rsidRDefault="0086457F" w:rsidP="0086457F">
            <w:pPr>
              <w:rPr>
                <w:rFonts w:ascii="Arial" w:hAnsi="Arial" w:cs="Arial"/>
              </w:rPr>
            </w:pPr>
          </w:p>
          <w:sdt>
            <w:sdtPr>
              <w:rPr>
                <w:rFonts w:ascii="Arial" w:hAnsi="Arial" w:cs="Arial"/>
              </w:rPr>
              <w:id w:val="-1810153120"/>
              <w:showingPlcHdr/>
              <w:text/>
            </w:sdtPr>
            <w:sdtEndPr/>
            <w:sdtContent>
              <w:p w14:paraId="1EE531FD" w14:textId="77777777" w:rsidR="0086457F" w:rsidRPr="002A767A" w:rsidRDefault="0086457F" w:rsidP="0086457F">
                <w:pPr>
                  <w:rPr>
                    <w:rFonts w:ascii="Arial" w:hAnsi="Arial" w:cs="Arial"/>
                  </w:rPr>
                </w:pPr>
                <w:r w:rsidRPr="002A767A">
                  <w:rPr>
                    <w:rStyle w:val="Testosegnaposto"/>
                    <w:rFonts w:ascii="Arial" w:hAnsi="Arial" w:cs="Arial"/>
                    <w:shd w:val="clear" w:color="auto" w:fill="FFFFCC"/>
                  </w:rPr>
                  <w:t>Fare clic qui per immettere testo.</w:t>
                </w:r>
              </w:p>
            </w:sdtContent>
          </w:sdt>
        </w:tc>
        <w:tc>
          <w:tcPr>
            <w:tcW w:w="1811" w:type="pct"/>
          </w:tcPr>
          <w:p w14:paraId="59BB6EE1" w14:textId="77777777" w:rsidR="0086457F" w:rsidRPr="002A767A" w:rsidRDefault="0086457F" w:rsidP="0086457F">
            <w:pPr>
              <w:rPr>
                <w:rFonts w:ascii="Arial" w:hAnsi="Arial" w:cs="Arial"/>
              </w:rPr>
            </w:pPr>
          </w:p>
          <w:sdt>
            <w:sdtPr>
              <w:rPr>
                <w:rFonts w:ascii="Arial" w:hAnsi="Arial" w:cs="Arial"/>
              </w:rPr>
              <w:id w:val="1463611781"/>
              <w:showingPlcHdr/>
              <w:text/>
            </w:sdtPr>
            <w:sdtEndPr/>
            <w:sdtContent>
              <w:p w14:paraId="0699A1E2" w14:textId="77777777" w:rsidR="0086457F" w:rsidRPr="002A767A" w:rsidRDefault="0086457F" w:rsidP="0086457F">
                <w:pPr>
                  <w:rPr>
                    <w:rFonts w:ascii="Arial" w:hAnsi="Arial" w:cs="Arial"/>
                  </w:rPr>
                </w:pPr>
                <w:r w:rsidRPr="002A767A">
                  <w:rPr>
                    <w:rStyle w:val="Testosegnaposto"/>
                    <w:rFonts w:ascii="Arial" w:hAnsi="Arial" w:cs="Arial"/>
                    <w:shd w:val="clear" w:color="auto" w:fill="FFFFCC"/>
                  </w:rPr>
                  <w:t>Fare clic qui per immettere testo.</w:t>
                </w:r>
              </w:p>
            </w:sdtContent>
          </w:sdt>
        </w:tc>
        <w:tc>
          <w:tcPr>
            <w:tcW w:w="1049" w:type="pct"/>
            <w:shd w:val="clear" w:color="auto" w:fill="F2F2F2" w:themeFill="background1" w:themeFillShade="F2"/>
          </w:tcPr>
          <w:p w14:paraId="4EE3FD0B" w14:textId="77777777" w:rsidR="0086457F" w:rsidRPr="002A767A" w:rsidRDefault="0086457F" w:rsidP="0086457F">
            <w:pPr>
              <w:rPr>
                <w:rFonts w:ascii="Arial" w:hAnsi="Arial" w:cs="Arial"/>
              </w:rPr>
            </w:pPr>
          </w:p>
          <w:sdt>
            <w:sdtPr>
              <w:rPr>
                <w:rFonts w:ascii="Arial" w:hAnsi="Arial" w:cs="Arial"/>
              </w:rPr>
              <w:id w:val="-163942234"/>
              <w:showingPlcHdr/>
              <w:text/>
            </w:sdtPr>
            <w:sdtEndPr/>
            <w:sdtContent>
              <w:p w14:paraId="1B6F73B4" w14:textId="77777777" w:rsidR="0086457F" w:rsidRPr="002A767A" w:rsidRDefault="0086457F" w:rsidP="0086457F">
                <w:pPr>
                  <w:rPr>
                    <w:rFonts w:ascii="Arial" w:hAnsi="Arial" w:cs="Arial"/>
                  </w:rPr>
                </w:pPr>
                <w:r w:rsidRPr="002A767A">
                  <w:rPr>
                    <w:rStyle w:val="Testosegnaposto"/>
                    <w:rFonts w:ascii="Arial" w:hAnsi="Arial" w:cs="Arial"/>
                    <w:b/>
                    <w:i/>
                    <w:shd w:val="clear" w:color="auto" w:fill="FFFFCC"/>
                  </w:rPr>
                  <w:t>Fare clic qui per immettere testo.</w:t>
                </w:r>
              </w:p>
            </w:sdtContent>
          </w:sdt>
        </w:tc>
      </w:tr>
      <w:tr w:rsidR="0086457F" w:rsidRPr="002A767A" w14:paraId="109B74A5" w14:textId="77777777" w:rsidTr="0086457F">
        <w:trPr>
          <w:trHeight w:val="850"/>
        </w:trPr>
        <w:tc>
          <w:tcPr>
            <w:tcW w:w="745" w:type="pct"/>
          </w:tcPr>
          <w:p w14:paraId="7C3FD50A" w14:textId="77777777" w:rsidR="0086457F" w:rsidRPr="002A767A" w:rsidRDefault="0086457F" w:rsidP="0086457F">
            <w:pPr>
              <w:rPr>
                <w:rFonts w:ascii="Arial" w:hAnsi="Arial" w:cs="Arial"/>
              </w:rPr>
            </w:pPr>
          </w:p>
          <w:sdt>
            <w:sdtPr>
              <w:rPr>
                <w:rFonts w:ascii="Arial" w:hAnsi="Arial" w:cs="Arial"/>
              </w:rPr>
              <w:id w:val="-1033267948"/>
              <w:showingPlcHdr/>
              <w:date>
                <w:dateFormat w:val="dd/MM/yyyy"/>
                <w:lid w:val="it-IT"/>
                <w:storeMappedDataAs w:val="dateTime"/>
                <w:calendar w:val="gregorian"/>
              </w:date>
            </w:sdtPr>
            <w:sdtEndPr/>
            <w:sdtContent>
              <w:p w14:paraId="37DCE52F" w14:textId="77777777" w:rsidR="0086457F" w:rsidRPr="002A767A" w:rsidRDefault="0086457F" w:rsidP="0086457F">
                <w:pPr>
                  <w:rPr>
                    <w:rFonts w:ascii="Arial" w:hAnsi="Arial" w:cs="Arial"/>
                  </w:rPr>
                </w:pPr>
                <w:r w:rsidRPr="002A767A">
                  <w:rPr>
                    <w:rStyle w:val="Testosegnaposto"/>
                    <w:rFonts w:ascii="Arial" w:hAnsi="Arial" w:cs="Arial"/>
                    <w:shd w:val="clear" w:color="auto" w:fill="FFFFCC"/>
                  </w:rPr>
                  <w:t>Fare clic qui per immettere una data.</w:t>
                </w:r>
              </w:p>
            </w:sdtContent>
          </w:sdt>
          <w:p w14:paraId="3050FBFD" w14:textId="77777777" w:rsidR="0086457F" w:rsidRPr="002A767A" w:rsidRDefault="0086457F" w:rsidP="0086457F">
            <w:pPr>
              <w:rPr>
                <w:rFonts w:ascii="Arial" w:hAnsi="Arial" w:cs="Arial"/>
              </w:rPr>
            </w:pPr>
          </w:p>
        </w:tc>
        <w:tc>
          <w:tcPr>
            <w:tcW w:w="1395" w:type="pct"/>
          </w:tcPr>
          <w:p w14:paraId="2DDFF06E" w14:textId="77777777" w:rsidR="0086457F" w:rsidRPr="002A767A" w:rsidRDefault="0086457F" w:rsidP="0086457F">
            <w:pPr>
              <w:rPr>
                <w:rFonts w:ascii="Arial" w:hAnsi="Arial" w:cs="Arial"/>
              </w:rPr>
            </w:pPr>
          </w:p>
          <w:sdt>
            <w:sdtPr>
              <w:rPr>
                <w:rFonts w:ascii="Arial" w:hAnsi="Arial" w:cs="Arial"/>
              </w:rPr>
              <w:id w:val="-2055154850"/>
              <w:showingPlcHdr/>
              <w:text/>
            </w:sdtPr>
            <w:sdtEndPr/>
            <w:sdtContent>
              <w:p w14:paraId="0317656F" w14:textId="77777777" w:rsidR="0086457F" w:rsidRPr="002A767A" w:rsidRDefault="0086457F" w:rsidP="0086457F">
                <w:pPr>
                  <w:rPr>
                    <w:rFonts w:ascii="Arial" w:hAnsi="Arial" w:cs="Arial"/>
                  </w:rPr>
                </w:pPr>
                <w:r w:rsidRPr="002A767A">
                  <w:rPr>
                    <w:rStyle w:val="Testosegnaposto"/>
                    <w:rFonts w:ascii="Arial" w:hAnsi="Arial" w:cs="Arial"/>
                    <w:shd w:val="clear" w:color="auto" w:fill="FFFFCC"/>
                  </w:rPr>
                  <w:t>Fare clic qui per immettere testo.</w:t>
                </w:r>
              </w:p>
            </w:sdtContent>
          </w:sdt>
        </w:tc>
        <w:tc>
          <w:tcPr>
            <w:tcW w:w="1811" w:type="pct"/>
          </w:tcPr>
          <w:p w14:paraId="339B1304" w14:textId="77777777" w:rsidR="0086457F" w:rsidRPr="002A767A" w:rsidRDefault="0086457F" w:rsidP="0086457F">
            <w:pPr>
              <w:rPr>
                <w:rFonts w:ascii="Arial" w:hAnsi="Arial" w:cs="Arial"/>
              </w:rPr>
            </w:pPr>
          </w:p>
          <w:sdt>
            <w:sdtPr>
              <w:rPr>
                <w:rFonts w:ascii="Arial" w:hAnsi="Arial" w:cs="Arial"/>
              </w:rPr>
              <w:id w:val="929633913"/>
              <w:showingPlcHdr/>
              <w:text/>
            </w:sdtPr>
            <w:sdtEndPr/>
            <w:sdtContent>
              <w:p w14:paraId="5F354311" w14:textId="77777777" w:rsidR="0086457F" w:rsidRPr="002A767A" w:rsidRDefault="0086457F" w:rsidP="0086457F">
                <w:pPr>
                  <w:rPr>
                    <w:rFonts w:ascii="Arial" w:hAnsi="Arial" w:cs="Arial"/>
                  </w:rPr>
                </w:pPr>
                <w:r w:rsidRPr="002A767A">
                  <w:rPr>
                    <w:rStyle w:val="Testosegnaposto"/>
                    <w:rFonts w:ascii="Arial" w:hAnsi="Arial" w:cs="Arial"/>
                    <w:shd w:val="clear" w:color="auto" w:fill="FFFFCC"/>
                  </w:rPr>
                  <w:t>Fare clic qui per immettere testo.</w:t>
                </w:r>
              </w:p>
            </w:sdtContent>
          </w:sdt>
        </w:tc>
        <w:tc>
          <w:tcPr>
            <w:tcW w:w="1049" w:type="pct"/>
            <w:shd w:val="clear" w:color="auto" w:fill="F2F2F2" w:themeFill="background1" w:themeFillShade="F2"/>
          </w:tcPr>
          <w:p w14:paraId="195AC004" w14:textId="77777777" w:rsidR="0086457F" w:rsidRPr="002A767A" w:rsidRDefault="0086457F" w:rsidP="0086457F">
            <w:pPr>
              <w:rPr>
                <w:rFonts w:ascii="Arial" w:hAnsi="Arial" w:cs="Arial"/>
              </w:rPr>
            </w:pPr>
          </w:p>
          <w:sdt>
            <w:sdtPr>
              <w:rPr>
                <w:rFonts w:ascii="Arial" w:hAnsi="Arial" w:cs="Arial"/>
              </w:rPr>
              <w:id w:val="1912731867"/>
              <w:showingPlcHdr/>
              <w:text/>
            </w:sdtPr>
            <w:sdtEndPr/>
            <w:sdtContent>
              <w:p w14:paraId="49850EF4" w14:textId="77777777" w:rsidR="0086457F" w:rsidRPr="002A767A" w:rsidRDefault="0086457F" w:rsidP="0086457F">
                <w:pPr>
                  <w:rPr>
                    <w:rFonts w:ascii="Arial" w:hAnsi="Arial" w:cs="Arial"/>
                  </w:rPr>
                </w:pPr>
                <w:r w:rsidRPr="002A767A">
                  <w:rPr>
                    <w:rStyle w:val="Testosegnaposto"/>
                    <w:rFonts w:ascii="Arial" w:hAnsi="Arial" w:cs="Arial"/>
                    <w:b/>
                    <w:i/>
                    <w:shd w:val="clear" w:color="auto" w:fill="FFFFCC"/>
                  </w:rPr>
                  <w:t>Fare clic qui per immettere testo.</w:t>
                </w:r>
              </w:p>
            </w:sdtContent>
          </w:sdt>
        </w:tc>
      </w:tr>
      <w:tr w:rsidR="0086457F" w:rsidRPr="002A767A" w14:paraId="2843A319" w14:textId="77777777" w:rsidTr="0086457F">
        <w:trPr>
          <w:trHeight w:val="850"/>
        </w:trPr>
        <w:tc>
          <w:tcPr>
            <w:tcW w:w="745" w:type="pct"/>
          </w:tcPr>
          <w:p w14:paraId="36D694CA" w14:textId="77777777" w:rsidR="0086457F" w:rsidRPr="002A767A" w:rsidRDefault="0086457F" w:rsidP="0086457F">
            <w:pPr>
              <w:rPr>
                <w:rFonts w:ascii="Arial" w:hAnsi="Arial" w:cs="Arial"/>
              </w:rPr>
            </w:pPr>
          </w:p>
          <w:sdt>
            <w:sdtPr>
              <w:rPr>
                <w:rFonts w:ascii="Arial" w:hAnsi="Arial" w:cs="Arial"/>
              </w:rPr>
              <w:id w:val="-1798906749"/>
              <w:showingPlcHdr/>
              <w:date>
                <w:dateFormat w:val="dd/MM/yyyy"/>
                <w:lid w:val="it-IT"/>
                <w:storeMappedDataAs w:val="dateTime"/>
                <w:calendar w:val="gregorian"/>
              </w:date>
            </w:sdtPr>
            <w:sdtEndPr/>
            <w:sdtContent>
              <w:p w14:paraId="6116E1B9" w14:textId="77777777" w:rsidR="0086457F" w:rsidRPr="002A767A" w:rsidRDefault="0086457F" w:rsidP="0086457F">
                <w:pPr>
                  <w:rPr>
                    <w:rFonts w:ascii="Arial" w:hAnsi="Arial" w:cs="Arial"/>
                  </w:rPr>
                </w:pPr>
                <w:r w:rsidRPr="002A767A">
                  <w:rPr>
                    <w:rStyle w:val="Testosegnaposto"/>
                    <w:rFonts w:ascii="Arial" w:hAnsi="Arial" w:cs="Arial"/>
                    <w:shd w:val="clear" w:color="auto" w:fill="FFFFCC"/>
                  </w:rPr>
                  <w:t>Fare clic qui per immettere una data.</w:t>
                </w:r>
              </w:p>
            </w:sdtContent>
          </w:sdt>
          <w:p w14:paraId="45DE55F7" w14:textId="77777777" w:rsidR="0086457F" w:rsidRPr="002A767A" w:rsidRDefault="0086457F" w:rsidP="0086457F">
            <w:pPr>
              <w:rPr>
                <w:rFonts w:ascii="Arial" w:hAnsi="Arial" w:cs="Arial"/>
              </w:rPr>
            </w:pPr>
          </w:p>
        </w:tc>
        <w:tc>
          <w:tcPr>
            <w:tcW w:w="1395" w:type="pct"/>
          </w:tcPr>
          <w:p w14:paraId="7D94C3D0" w14:textId="77777777" w:rsidR="0086457F" w:rsidRPr="002A767A" w:rsidRDefault="0086457F" w:rsidP="0086457F">
            <w:pPr>
              <w:rPr>
                <w:rFonts w:ascii="Arial" w:hAnsi="Arial" w:cs="Arial"/>
              </w:rPr>
            </w:pPr>
          </w:p>
          <w:sdt>
            <w:sdtPr>
              <w:rPr>
                <w:rFonts w:ascii="Arial" w:hAnsi="Arial" w:cs="Arial"/>
              </w:rPr>
              <w:id w:val="-103811417"/>
              <w:showingPlcHdr/>
              <w:text/>
            </w:sdtPr>
            <w:sdtEndPr/>
            <w:sdtContent>
              <w:p w14:paraId="4F28EFA8" w14:textId="77777777" w:rsidR="0086457F" w:rsidRPr="002A767A" w:rsidRDefault="0086457F" w:rsidP="0086457F">
                <w:pPr>
                  <w:rPr>
                    <w:rFonts w:ascii="Arial" w:hAnsi="Arial" w:cs="Arial"/>
                  </w:rPr>
                </w:pPr>
                <w:r w:rsidRPr="002A767A">
                  <w:rPr>
                    <w:rStyle w:val="Testosegnaposto"/>
                    <w:rFonts w:ascii="Arial" w:hAnsi="Arial" w:cs="Arial"/>
                    <w:shd w:val="clear" w:color="auto" w:fill="FFFFCC"/>
                  </w:rPr>
                  <w:t>Fare clic qui per immettere testo.</w:t>
                </w:r>
              </w:p>
            </w:sdtContent>
          </w:sdt>
        </w:tc>
        <w:tc>
          <w:tcPr>
            <w:tcW w:w="1811" w:type="pct"/>
          </w:tcPr>
          <w:p w14:paraId="707EEBDA" w14:textId="77777777" w:rsidR="0086457F" w:rsidRPr="002A767A" w:rsidRDefault="0086457F" w:rsidP="0086457F">
            <w:pPr>
              <w:rPr>
                <w:rFonts w:ascii="Arial" w:hAnsi="Arial" w:cs="Arial"/>
              </w:rPr>
            </w:pPr>
          </w:p>
          <w:sdt>
            <w:sdtPr>
              <w:rPr>
                <w:rFonts w:ascii="Arial" w:hAnsi="Arial" w:cs="Arial"/>
              </w:rPr>
              <w:id w:val="-494104366"/>
              <w:showingPlcHdr/>
              <w:text/>
            </w:sdtPr>
            <w:sdtEndPr/>
            <w:sdtContent>
              <w:p w14:paraId="502AF2A5" w14:textId="77777777" w:rsidR="0086457F" w:rsidRPr="002A767A" w:rsidRDefault="0086457F" w:rsidP="0086457F">
                <w:pPr>
                  <w:rPr>
                    <w:rFonts w:ascii="Arial" w:hAnsi="Arial" w:cs="Arial"/>
                  </w:rPr>
                </w:pPr>
                <w:r w:rsidRPr="002A767A">
                  <w:rPr>
                    <w:rStyle w:val="Testosegnaposto"/>
                    <w:rFonts w:ascii="Arial" w:hAnsi="Arial" w:cs="Arial"/>
                    <w:shd w:val="clear" w:color="auto" w:fill="FFFFCC"/>
                  </w:rPr>
                  <w:t>Fare clic qui per immettere testo.</w:t>
                </w:r>
              </w:p>
            </w:sdtContent>
          </w:sdt>
        </w:tc>
        <w:tc>
          <w:tcPr>
            <w:tcW w:w="1049" w:type="pct"/>
            <w:shd w:val="clear" w:color="auto" w:fill="F2F2F2" w:themeFill="background1" w:themeFillShade="F2"/>
          </w:tcPr>
          <w:p w14:paraId="1AAB85E0" w14:textId="77777777" w:rsidR="0086457F" w:rsidRPr="002A767A" w:rsidRDefault="0086457F" w:rsidP="0086457F">
            <w:pPr>
              <w:rPr>
                <w:rFonts w:ascii="Arial" w:hAnsi="Arial" w:cs="Arial"/>
              </w:rPr>
            </w:pPr>
          </w:p>
          <w:sdt>
            <w:sdtPr>
              <w:rPr>
                <w:rFonts w:ascii="Arial" w:hAnsi="Arial" w:cs="Arial"/>
              </w:rPr>
              <w:id w:val="564616655"/>
              <w:showingPlcHdr/>
              <w:text/>
            </w:sdtPr>
            <w:sdtEndPr/>
            <w:sdtContent>
              <w:p w14:paraId="413BA55C" w14:textId="77777777" w:rsidR="0086457F" w:rsidRPr="002A767A" w:rsidRDefault="0086457F" w:rsidP="0086457F">
                <w:pPr>
                  <w:rPr>
                    <w:rFonts w:ascii="Arial" w:hAnsi="Arial" w:cs="Arial"/>
                  </w:rPr>
                </w:pPr>
                <w:r w:rsidRPr="002A767A">
                  <w:rPr>
                    <w:rStyle w:val="Testosegnaposto"/>
                    <w:rFonts w:ascii="Arial" w:hAnsi="Arial" w:cs="Arial"/>
                    <w:b/>
                    <w:i/>
                    <w:shd w:val="clear" w:color="auto" w:fill="FFFFCC"/>
                  </w:rPr>
                  <w:t>Fare clic qui per immettere testo.</w:t>
                </w:r>
              </w:p>
            </w:sdtContent>
          </w:sdt>
        </w:tc>
      </w:tr>
      <w:tr w:rsidR="0086457F" w:rsidRPr="002A767A" w14:paraId="44986A67" w14:textId="77777777" w:rsidTr="0086457F">
        <w:trPr>
          <w:trHeight w:val="850"/>
        </w:trPr>
        <w:tc>
          <w:tcPr>
            <w:tcW w:w="745" w:type="pct"/>
          </w:tcPr>
          <w:p w14:paraId="45D4C668" w14:textId="77777777" w:rsidR="0086457F" w:rsidRPr="002A767A" w:rsidRDefault="0086457F" w:rsidP="0086457F">
            <w:pPr>
              <w:rPr>
                <w:rFonts w:ascii="Arial" w:hAnsi="Arial" w:cs="Arial"/>
              </w:rPr>
            </w:pPr>
          </w:p>
          <w:sdt>
            <w:sdtPr>
              <w:rPr>
                <w:rFonts w:ascii="Arial" w:hAnsi="Arial" w:cs="Arial"/>
              </w:rPr>
              <w:id w:val="692887988"/>
              <w:showingPlcHdr/>
              <w:date>
                <w:dateFormat w:val="dd/MM/yyyy"/>
                <w:lid w:val="it-IT"/>
                <w:storeMappedDataAs w:val="dateTime"/>
                <w:calendar w:val="gregorian"/>
              </w:date>
            </w:sdtPr>
            <w:sdtEndPr/>
            <w:sdtContent>
              <w:p w14:paraId="0ECC52D5" w14:textId="77777777" w:rsidR="0086457F" w:rsidRPr="002A767A" w:rsidRDefault="0086457F" w:rsidP="0086457F">
                <w:pPr>
                  <w:rPr>
                    <w:rFonts w:ascii="Arial" w:hAnsi="Arial" w:cs="Arial"/>
                  </w:rPr>
                </w:pPr>
                <w:r w:rsidRPr="002A767A">
                  <w:rPr>
                    <w:rStyle w:val="Testosegnaposto"/>
                    <w:rFonts w:ascii="Arial" w:hAnsi="Arial" w:cs="Arial"/>
                    <w:shd w:val="clear" w:color="auto" w:fill="FFFFCC"/>
                  </w:rPr>
                  <w:t>Fare clic qui per immettere una data.</w:t>
                </w:r>
              </w:p>
            </w:sdtContent>
          </w:sdt>
          <w:p w14:paraId="4F92810E" w14:textId="77777777" w:rsidR="0086457F" w:rsidRPr="002A767A" w:rsidRDefault="0086457F" w:rsidP="0086457F">
            <w:pPr>
              <w:rPr>
                <w:rFonts w:ascii="Arial" w:hAnsi="Arial" w:cs="Arial"/>
              </w:rPr>
            </w:pPr>
          </w:p>
        </w:tc>
        <w:tc>
          <w:tcPr>
            <w:tcW w:w="1395" w:type="pct"/>
          </w:tcPr>
          <w:p w14:paraId="426DE175" w14:textId="77777777" w:rsidR="0086457F" w:rsidRPr="002A767A" w:rsidRDefault="0086457F" w:rsidP="0086457F">
            <w:pPr>
              <w:rPr>
                <w:rFonts w:ascii="Arial" w:hAnsi="Arial" w:cs="Arial"/>
              </w:rPr>
            </w:pPr>
          </w:p>
          <w:sdt>
            <w:sdtPr>
              <w:rPr>
                <w:rFonts w:ascii="Arial" w:hAnsi="Arial" w:cs="Arial"/>
              </w:rPr>
              <w:id w:val="-952090407"/>
              <w:showingPlcHdr/>
              <w:text/>
            </w:sdtPr>
            <w:sdtEndPr/>
            <w:sdtContent>
              <w:p w14:paraId="0C6F2A83" w14:textId="77777777" w:rsidR="0086457F" w:rsidRPr="002A767A" w:rsidRDefault="0086457F" w:rsidP="0086457F">
                <w:pPr>
                  <w:rPr>
                    <w:rFonts w:ascii="Arial" w:hAnsi="Arial" w:cs="Arial"/>
                  </w:rPr>
                </w:pPr>
                <w:r w:rsidRPr="002A767A">
                  <w:rPr>
                    <w:rStyle w:val="Testosegnaposto"/>
                    <w:rFonts w:ascii="Arial" w:hAnsi="Arial" w:cs="Arial"/>
                    <w:shd w:val="clear" w:color="auto" w:fill="FFFFCC"/>
                  </w:rPr>
                  <w:t>Fare clic qui per immettere testo.</w:t>
                </w:r>
              </w:p>
            </w:sdtContent>
          </w:sdt>
        </w:tc>
        <w:tc>
          <w:tcPr>
            <w:tcW w:w="1811" w:type="pct"/>
          </w:tcPr>
          <w:p w14:paraId="1FBE9160" w14:textId="77777777" w:rsidR="0086457F" w:rsidRPr="002A767A" w:rsidRDefault="0086457F" w:rsidP="0086457F">
            <w:pPr>
              <w:rPr>
                <w:rFonts w:ascii="Arial" w:hAnsi="Arial" w:cs="Arial"/>
              </w:rPr>
            </w:pPr>
          </w:p>
          <w:sdt>
            <w:sdtPr>
              <w:rPr>
                <w:rFonts w:ascii="Arial" w:hAnsi="Arial" w:cs="Arial"/>
              </w:rPr>
              <w:id w:val="613794558"/>
              <w:showingPlcHdr/>
              <w:text/>
            </w:sdtPr>
            <w:sdtEndPr/>
            <w:sdtContent>
              <w:p w14:paraId="6CDBC2AD" w14:textId="77777777" w:rsidR="0086457F" w:rsidRPr="002A767A" w:rsidRDefault="0086457F" w:rsidP="0086457F">
                <w:pPr>
                  <w:rPr>
                    <w:rFonts w:ascii="Arial" w:hAnsi="Arial" w:cs="Arial"/>
                  </w:rPr>
                </w:pPr>
                <w:r w:rsidRPr="002A767A">
                  <w:rPr>
                    <w:rStyle w:val="Testosegnaposto"/>
                    <w:rFonts w:ascii="Arial" w:hAnsi="Arial" w:cs="Arial"/>
                    <w:shd w:val="clear" w:color="auto" w:fill="FFFFCC"/>
                  </w:rPr>
                  <w:t>Fare clic qui per immettere testo.</w:t>
                </w:r>
              </w:p>
            </w:sdtContent>
          </w:sdt>
        </w:tc>
        <w:tc>
          <w:tcPr>
            <w:tcW w:w="1049" w:type="pct"/>
            <w:shd w:val="clear" w:color="auto" w:fill="F2F2F2" w:themeFill="background1" w:themeFillShade="F2"/>
          </w:tcPr>
          <w:p w14:paraId="45C84688" w14:textId="77777777" w:rsidR="0086457F" w:rsidRPr="002A767A" w:rsidRDefault="0086457F" w:rsidP="0086457F">
            <w:pPr>
              <w:rPr>
                <w:rFonts w:ascii="Arial" w:hAnsi="Arial" w:cs="Arial"/>
              </w:rPr>
            </w:pPr>
          </w:p>
          <w:sdt>
            <w:sdtPr>
              <w:rPr>
                <w:rFonts w:ascii="Arial" w:hAnsi="Arial" w:cs="Arial"/>
              </w:rPr>
              <w:id w:val="-256828720"/>
              <w:showingPlcHdr/>
              <w:text/>
            </w:sdtPr>
            <w:sdtEndPr/>
            <w:sdtContent>
              <w:p w14:paraId="2F46A799" w14:textId="77777777" w:rsidR="0086457F" w:rsidRPr="002A767A" w:rsidRDefault="0086457F" w:rsidP="0086457F">
                <w:pPr>
                  <w:rPr>
                    <w:rFonts w:ascii="Arial" w:hAnsi="Arial" w:cs="Arial"/>
                  </w:rPr>
                </w:pPr>
                <w:r w:rsidRPr="002A767A">
                  <w:rPr>
                    <w:rStyle w:val="Testosegnaposto"/>
                    <w:rFonts w:ascii="Arial" w:hAnsi="Arial" w:cs="Arial"/>
                    <w:b/>
                    <w:i/>
                    <w:shd w:val="clear" w:color="auto" w:fill="FFFFCC"/>
                  </w:rPr>
                  <w:t>Fare clic qui per immettere testo.</w:t>
                </w:r>
              </w:p>
            </w:sdtContent>
          </w:sdt>
        </w:tc>
      </w:tr>
      <w:tr w:rsidR="00481EA2" w:rsidRPr="002A767A" w14:paraId="28339D7F" w14:textId="77777777" w:rsidTr="0086457F">
        <w:trPr>
          <w:trHeight w:val="850"/>
        </w:trPr>
        <w:tc>
          <w:tcPr>
            <w:tcW w:w="7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636D8BF" w14:textId="77777777" w:rsidR="00481EA2" w:rsidRPr="002A767A" w:rsidRDefault="00481EA2" w:rsidP="0086457F">
            <w:pPr>
              <w:rPr>
                <w:rFonts w:ascii="Arial" w:hAnsi="Arial" w:cs="Arial"/>
              </w:rPr>
            </w:pPr>
          </w:p>
          <w:p w14:paraId="2125DD5F" w14:textId="77777777" w:rsidR="00481EA2" w:rsidRPr="002A767A" w:rsidRDefault="00481EA2" w:rsidP="0086457F">
            <w:pPr>
              <w:rPr>
                <w:rFonts w:ascii="Arial" w:hAnsi="Arial" w:cs="Arial"/>
              </w:rPr>
            </w:pPr>
          </w:p>
          <w:p w14:paraId="44AA5203" w14:textId="77777777" w:rsidR="00481EA2" w:rsidRPr="002A767A" w:rsidRDefault="00481EA2" w:rsidP="0086457F">
            <w:pPr>
              <w:rPr>
                <w:rFonts w:ascii="Arial" w:hAnsi="Arial" w:cs="Arial"/>
              </w:rPr>
            </w:pPr>
          </w:p>
        </w:tc>
        <w:tc>
          <w:tcPr>
            <w:tcW w:w="139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5192863" w14:textId="77777777" w:rsidR="00481EA2" w:rsidRPr="002A767A" w:rsidRDefault="00481EA2" w:rsidP="0086457F">
            <w:pPr>
              <w:rPr>
                <w:rFonts w:ascii="Arial" w:hAnsi="Arial" w:cs="Arial"/>
              </w:rPr>
            </w:pPr>
          </w:p>
        </w:tc>
        <w:tc>
          <w:tcPr>
            <w:tcW w:w="18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12F3C00" w14:textId="77777777" w:rsidR="00481EA2" w:rsidRPr="002A767A" w:rsidRDefault="00481EA2" w:rsidP="0086457F">
            <w:pPr>
              <w:rPr>
                <w:rFonts w:ascii="Arial" w:hAnsi="Arial" w:cs="Arial"/>
              </w:rPr>
            </w:pPr>
          </w:p>
        </w:tc>
        <w:tc>
          <w:tcPr>
            <w:tcW w:w="104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2F2F2" w:themeFill="background1" w:themeFillShade="F2"/>
          </w:tcPr>
          <w:p w14:paraId="4C1DA444" w14:textId="77777777" w:rsidR="00481EA2" w:rsidRPr="002A767A" w:rsidRDefault="00481EA2" w:rsidP="0086457F">
            <w:pPr>
              <w:rPr>
                <w:rFonts w:ascii="Arial" w:hAnsi="Arial" w:cs="Arial"/>
              </w:rPr>
            </w:pPr>
          </w:p>
        </w:tc>
      </w:tr>
    </w:tbl>
    <w:p w14:paraId="5F2DCDFA" w14:textId="77777777" w:rsidR="00481EA2" w:rsidRPr="002A767A" w:rsidRDefault="00481EA2" w:rsidP="00481EA2">
      <w:pPr>
        <w:spacing w:after="60"/>
        <w:jc w:val="center"/>
        <w:rPr>
          <w:rFonts w:ascii="Arial" w:hAnsi="Arial" w:cs="Arial"/>
          <w:b/>
          <w:color w:val="808080" w:themeColor="background1" w:themeShade="80"/>
          <w:sz w:val="8"/>
        </w:rPr>
      </w:pPr>
    </w:p>
    <w:p w14:paraId="7B43DC8A" w14:textId="4E0D89E5" w:rsidR="00263B1B" w:rsidRDefault="00263B1B" w:rsidP="00481EA2">
      <w:pPr>
        <w:spacing w:after="60"/>
        <w:jc w:val="center"/>
        <w:rPr>
          <w:rFonts w:ascii="Arial" w:hAnsi="Arial" w:cs="Arial"/>
          <w:b/>
          <w:color w:val="808080" w:themeColor="background1" w:themeShade="80"/>
          <w:sz w:val="8"/>
        </w:rPr>
      </w:pPr>
    </w:p>
    <w:p w14:paraId="78700622" w14:textId="77777777" w:rsidR="002A767A" w:rsidRPr="002A767A" w:rsidRDefault="002A767A" w:rsidP="00481EA2">
      <w:pPr>
        <w:spacing w:after="60"/>
        <w:jc w:val="center"/>
        <w:rPr>
          <w:rFonts w:ascii="Arial" w:hAnsi="Arial" w:cs="Arial"/>
          <w:b/>
          <w:color w:val="808080" w:themeColor="background1" w:themeShade="80"/>
          <w:sz w:val="8"/>
        </w:rPr>
      </w:pPr>
    </w:p>
    <w:p w14:paraId="75708979" w14:textId="77777777" w:rsidR="00481EA2" w:rsidRPr="002A767A" w:rsidRDefault="00481EA2" w:rsidP="00481EA2">
      <w:pPr>
        <w:shd w:val="clear" w:color="auto" w:fill="A6A6A6"/>
        <w:ind w:right="-1"/>
        <w:jc w:val="center"/>
        <w:rPr>
          <w:rFonts w:ascii="Arial" w:hAnsi="Arial" w:cs="Arial"/>
          <w:color w:val="FFFFFF"/>
          <w:sz w:val="28"/>
          <w:szCs w:val="38"/>
        </w:rPr>
      </w:pPr>
      <w:r w:rsidRPr="002A767A">
        <w:rPr>
          <w:rFonts w:ascii="Arial" w:hAnsi="Arial" w:cs="Arial"/>
          <w:color w:val="FFFFFF"/>
          <w:sz w:val="28"/>
          <w:szCs w:val="38"/>
        </w:rPr>
        <w:lastRenderedPageBreak/>
        <w:t>4. VALUTO IL MIO PERCORSO</w:t>
      </w:r>
    </w:p>
    <w:p w14:paraId="7956E429" w14:textId="77777777" w:rsidR="00481EA2" w:rsidRPr="002A767A" w:rsidRDefault="00263B1B" w:rsidP="00481EA2">
      <w:pPr>
        <w:spacing w:after="120"/>
        <w:ind w:right="-79"/>
        <w:rPr>
          <w:rFonts w:ascii="Arial" w:hAnsi="Arial" w:cs="Arial"/>
          <w:szCs w:val="32"/>
          <w:shd w:val="clear" w:color="auto" w:fill="C0C0C0"/>
        </w:rPr>
      </w:pPr>
      <w:r w:rsidRPr="002A767A">
        <w:rPr>
          <w:rFonts w:ascii="Arial" w:hAnsi="Arial" w:cs="Arial"/>
          <w:noProof/>
          <w:sz w:val="24"/>
          <w:szCs w:val="24"/>
          <w:lang w:eastAsia="it-IT"/>
        </w:rPr>
        <w:drawing>
          <wp:anchor distT="0" distB="0" distL="114300" distR="114300" simplePos="0" relativeHeight="251668480" behindDoc="1" locked="0" layoutInCell="1" allowOverlap="1" wp14:anchorId="06B40949" wp14:editId="43D4E938">
            <wp:simplePos x="0" y="0"/>
            <wp:positionH relativeFrom="column">
              <wp:posOffset>635</wp:posOffset>
            </wp:positionH>
            <wp:positionV relativeFrom="paragraph">
              <wp:posOffset>198120</wp:posOffset>
            </wp:positionV>
            <wp:extent cx="219075" cy="245110"/>
            <wp:effectExtent l="44133" t="51117" r="15557" b="53658"/>
            <wp:wrapNone/>
            <wp:docPr id="291" name="Immagine 291" descr="http://www.dracmaservice.it/images/img_manina_bnc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dracmaservice.it/images/img_manina_bnc.gif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6735684">
                      <a:off x="0" y="0"/>
                      <a:ext cx="219075" cy="24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7BE6D1" w14:textId="77777777" w:rsidR="00481EA2" w:rsidRPr="002A767A" w:rsidRDefault="00481EA2" w:rsidP="00263B1B">
      <w:pPr>
        <w:rPr>
          <w:rFonts w:ascii="Arial" w:hAnsi="Arial" w:cs="Arial"/>
          <w:b/>
          <w:i/>
        </w:rPr>
      </w:pPr>
      <w:r w:rsidRPr="002A767A">
        <w:rPr>
          <w:rFonts w:ascii="Arial" w:hAnsi="Arial" w:cs="Arial"/>
          <w:i/>
        </w:rPr>
        <w:t xml:space="preserve">       </w:t>
      </w:r>
      <w:r w:rsidR="00263B1B" w:rsidRPr="002A767A">
        <w:rPr>
          <w:rFonts w:ascii="Arial" w:hAnsi="Arial" w:cs="Arial"/>
          <w:b/>
          <w:i/>
        </w:rPr>
        <w:t>Alla fine dell’anno s</w:t>
      </w:r>
      <w:r w:rsidRPr="002A767A">
        <w:rPr>
          <w:rFonts w:ascii="Arial" w:hAnsi="Arial" w:cs="Arial"/>
          <w:b/>
          <w:i/>
        </w:rPr>
        <w:t xml:space="preserve">foglia il Libretto, ripensa al percorso che hai fatto e valutalo. </w:t>
      </w:r>
    </w:p>
    <w:p w14:paraId="4D52A562" w14:textId="77777777" w:rsidR="00481EA2" w:rsidRPr="002A767A" w:rsidRDefault="00481EA2" w:rsidP="00481EA2">
      <w:pPr>
        <w:ind w:left="426" w:hanging="426"/>
        <w:rPr>
          <w:rFonts w:ascii="Arial" w:hAnsi="Arial" w:cs="Arial"/>
          <w:i/>
        </w:rPr>
      </w:pPr>
      <w:r w:rsidRPr="002A767A">
        <w:rPr>
          <w:rFonts w:ascii="Arial" w:hAnsi="Arial" w:cs="Arial"/>
          <w:i/>
        </w:rPr>
        <w:t xml:space="preserve">       Esprimi il tuo livello di soddisfazione in riferimento alle seguenti affermazioni</w:t>
      </w:r>
    </w:p>
    <w:p w14:paraId="769F890C" w14:textId="77777777" w:rsidR="00481EA2" w:rsidRPr="002A767A" w:rsidRDefault="00481EA2" w:rsidP="00481EA2">
      <w:pPr>
        <w:rPr>
          <w:rFonts w:ascii="Arial" w:hAnsi="Arial" w:cs="Arial"/>
          <w:sz w:val="14"/>
        </w:rPr>
      </w:pPr>
    </w:p>
    <w:tbl>
      <w:tblPr>
        <w:tblStyle w:val="Grigliatabel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auto"/>
          <w:insideV w:val="none" w:sz="0" w:space="0" w:color="auto"/>
        </w:tblBorders>
        <w:tblLayout w:type="fixed"/>
        <w:tblCellMar>
          <w:top w:w="57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"/>
        <w:gridCol w:w="5319"/>
        <w:gridCol w:w="675"/>
        <w:gridCol w:w="1237"/>
        <w:gridCol w:w="731"/>
        <w:gridCol w:w="885"/>
      </w:tblGrid>
      <w:tr w:rsidR="00481EA2" w:rsidRPr="002A767A" w14:paraId="00EB7C7B" w14:textId="77777777" w:rsidTr="0086457F">
        <w:tc>
          <w:tcPr>
            <w:tcW w:w="123" w:type="pct"/>
          </w:tcPr>
          <w:p w14:paraId="61599981" w14:textId="77777777" w:rsidR="00481EA2" w:rsidRPr="002A767A" w:rsidRDefault="00481EA2" w:rsidP="0086457F">
            <w:pPr>
              <w:rPr>
                <w:rFonts w:ascii="Arial" w:hAnsi="Arial" w:cs="Arial"/>
              </w:rPr>
            </w:pPr>
          </w:p>
        </w:tc>
        <w:tc>
          <w:tcPr>
            <w:tcW w:w="2932" w:type="pct"/>
          </w:tcPr>
          <w:p w14:paraId="4562C55A" w14:textId="77777777" w:rsidR="00481EA2" w:rsidRPr="002A767A" w:rsidRDefault="00481EA2" w:rsidP="0086457F">
            <w:pPr>
              <w:rPr>
                <w:rFonts w:ascii="Arial" w:hAnsi="Arial" w:cs="Arial"/>
              </w:rPr>
            </w:pPr>
          </w:p>
        </w:tc>
        <w:tc>
          <w:tcPr>
            <w:tcW w:w="372" w:type="pct"/>
          </w:tcPr>
          <w:p w14:paraId="7939DF37" w14:textId="77777777" w:rsidR="00481EA2" w:rsidRPr="002A767A" w:rsidRDefault="00481EA2" w:rsidP="0086457F">
            <w:pPr>
              <w:ind w:firstLine="0"/>
              <w:jc w:val="center"/>
              <w:rPr>
                <w:rFonts w:ascii="Arial" w:hAnsi="Arial" w:cs="Arial"/>
                <w:sz w:val="16"/>
              </w:rPr>
            </w:pPr>
            <w:r w:rsidRPr="002A767A">
              <w:rPr>
                <w:rFonts w:ascii="Arial" w:hAnsi="Arial" w:cs="Arial"/>
                <w:b/>
                <w:i/>
                <w:sz w:val="16"/>
              </w:rPr>
              <w:t>Molto</w:t>
            </w:r>
          </w:p>
        </w:tc>
        <w:tc>
          <w:tcPr>
            <w:tcW w:w="682" w:type="pct"/>
          </w:tcPr>
          <w:p w14:paraId="3C3532CC" w14:textId="77777777" w:rsidR="00481EA2" w:rsidRPr="002A767A" w:rsidRDefault="00481EA2" w:rsidP="0086457F">
            <w:pPr>
              <w:ind w:firstLine="0"/>
              <w:jc w:val="center"/>
              <w:rPr>
                <w:rFonts w:ascii="Arial" w:hAnsi="Arial" w:cs="Arial"/>
                <w:sz w:val="16"/>
              </w:rPr>
            </w:pPr>
            <w:r w:rsidRPr="002A767A">
              <w:rPr>
                <w:rFonts w:ascii="Arial" w:hAnsi="Arial" w:cs="Arial"/>
                <w:b/>
                <w:i/>
                <w:sz w:val="16"/>
              </w:rPr>
              <w:t>Abbastanza</w:t>
            </w:r>
          </w:p>
        </w:tc>
        <w:tc>
          <w:tcPr>
            <w:tcW w:w="403" w:type="pct"/>
          </w:tcPr>
          <w:p w14:paraId="5FEA92A6" w14:textId="77777777" w:rsidR="00481EA2" w:rsidRPr="002A767A" w:rsidRDefault="00481EA2" w:rsidP="0086457F">
            <w:pPr>
              <w:ind w:firstLine="0"/>
              <w:jc w:val="center"/>
              <w:rPr>
                <w:rFonts w:ascii="Arial" w:hAnsi="Arial" w:cs="Arial"/>
                <w:sz w:val="16"/>
              </w:rPr>
            </w:pPr>
            <w:r w:rsidRPr="002A767A">
              <w:rPr>
                <w:rFonts w:ascii="Arial" w:hAnsi="Arial" w:cs="Arial"/>
                <w:b/>
                <w:i/>
                <w:sz w:val="16"/>
              </w:rPr>
              <w:t>Poco</w:t>
            </w:r>
          </w:p>
        </w:tc>
        <w:tc>
          <w:tcPr>
            <w:tcW w:w="488" w:type="pct"/>
          </w:tcPr>
          <w:p w14:paraId="4508E2A4" w14:textId="77777777" w:rsidR="00481EA2" w:rsidRPr="002A767A" w:rsidRDefault="00481EA2" w:rsidP="0086457F">
            <w:pPr>
              <w:ind w:firstLine="0"/>
              <w:jc w:val="center"/>
              <w:rPr>
                <w:rFonts w:ascii="Arial" w:hAnsi="Arial" w:cs="Arial"/>
                <w:sz w:val="16"/>
              </w:rPr>
            </w:pPr>
            <w:r w:rsidRPr="002A767A">
              <w:rPr>
                <w:rFonts w:ascii="Arial" w:hAnsi="Arial" w:cs="Arial"/>
                <w:b/>
                <w:i/>
                <w:sz w:val="16"/>
              </w:rPr>
              <w:t>Per niente</w:t>
            </w:r>
          </w:p>
        </w:tc>
      </w:tr>
      <w:tr w:rsidR="00481EA2" w:rsidRPr="002A767A" w14:paraId="1BBC66DF" w14:textId="77777777" w:rsidTr="0086457F">
        <w:tc>
          <w:tcPr>
            <w:tcW w:w="123" w:type="pct"/>
          </w:tcPr>
          <w:p w14:paraId="6513386C" w14:textId="77777777" w:rsidR="00481EA2" w:rsidRPr="002A767A" w:rsidRDefault="00481EA2" w:rsidP="0086457F">
            <w:pPr>
              <w:ind w:firstLine="0"/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</w:rPr>
              <w:t>1.</w:t>
            </w:r>
          </w:p>
        </w:tc>
        <w:tc>
          <w:tcPr>
            <w:tcW w:w="2932" w:type="pct"/>
          </w:tcPr>
          <w:p w14:paraId="2D687ADA" w14:textId="77777777" w:rsidR="00481EA2" w:rsidRPr="002A767A" w:rsidRDefault="00481EA2" w:rsidP="0086457F">
            <w:pPr>
              <w:ind w:firstLine="0"/>
              <w:jc w:val="left"/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</w:rPr>
              <w:t>Complessivamente posso dire di aver raggiunto gli obiettivi che mi sono proposto nelle tappe svolte</w:t>
            </w:r>
          </w:p>
        </w:tc>
        <w:tc>
          <w:tcPr>
            <w:tcW w:w="372" w:type="pct"/>
          </w:tcPr>
          <w:sdt>
            <w:sdtPr>
              <w:rPr>
                <w:rFonts w:ascii="Arial" w:hAnsi="Arial" w:cs="Arial"/>
                <w:shd w:val="clear" w:color="auto" w:fill="FFFFCC"/>
              </w:rPr>
              <w:id w:val="-67974435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1C3DC68D" w14:textId="77777777" w:rsidR="00481EA2" w:rsidRPr="002A767A" w:rsidRDefault="003477D6" w:rsidP="0086457F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682" w:type="pct"/>
          </w:tcPr>
          <w:sdt>
            <w:sdtPr>
              <w:rPr>
                <w:rFonts w:ascii="Arial" w:hAnsi="Arial" w:cs="Arial"/>
                <w:shd w:val="clear" w:color="auto" w:fill="FFFFCC"/>
              </w:rPr>
              <w:id w:val="84567453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8F6E266" w14:textId="77777777" w:rsidR="00481EA2" w:rsidRPr="002A767A" w:rsidRDefault="0086457F" w:rsidP="0086457F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403" w:type="pct"/>
          </w:tcPr>
          <w:sdt>
            <w:sdtPr>
              <w:rPr>
                <w:rFonts w:ascii="Arial" w:hAnsi="Arial" w:cs="Arial"/>
                <w:shd w:val="clear" w:color="auto" w:fill="FFFFCC"/>
              </w:rPr>
              <w:id w:val="119080024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2580800" w14:textId="77777777" w:rsidR="00481EA2" w:rsidRPr="002A767A" w:rsidRDefault="0086457F" w:rsidP="0086457F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488" w:type="pct"/>
          </w:tcPr>
          <w:sdt>
            <w:sdtPr>
              <w:rPr>
                <w:rFonts w:ascii="Arial" w:hAnsi="Arial" w:cs="Arial"/>
                <w:shd w:val="clear" w:color="auto" w:fill="FFFFCC"/>
              </w:rPr>
              <w:id w:val="-111667403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6378A2C" w14:textId="77777777" w:rsidR="00481EA2" w:rsidRPr="002A767A" w:rsidRDefault="0086457F" w:rsidP="0086457F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</w:tr>
      <w:tr w:rsidR="0086457F" w:rsidRPr="002A767A" w14:paraId="4BB27862" w14:textId="77777777" w:rsidTr="0086457F">
        <w:tc>
          <w:tcPr>
            <w:tcW w:w="123" w:type="pct"/>
          </w:tcPr>
          <w:p w14:paraId="25C33BEA" w14:textId="77777777" w:rsidR="0086457F" w:rsidRPr="002A767A" w:rsidRDefault="0086457F" w:rsidP="0086457F">
            <w:pPr>
              <w:ind w:firstLine="0"/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</w:rPr>
              <w:t>2.</w:t>
            </w:r>
          </w:p>
        </w:tc>
        <w:tc>
          <w:tcPr>
            <w:tcW w:w="2932" w:type="pct"/>
          </w:tcPr>
          <w:p w14:paraId="4DDE5277" w14:textId="77777777" w:rsidR="0086457F" w:rsidRPr="002A767A" w:rsidRDefault="0086457F" w:rsidP="0086457F">
            <w:pPr>
              <w:ind w:firstLine="0"/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  <w:szCs w:val="22"/>
              </w:rPr>
              <w:t>Sono stato costante nel portare a termine gli impegni presi</w:t>
            </w:r>
          </w:p>
        </w:tc>
        <w:tc>
          <w:tcPr>
            <w:tcW w:w="372" w:type="pct"/>
          </w:tcPr>
          <w:sdt>
            <w:sdtPr>
              <w:rPr>
                <w:rFonts w:ascii="Arial" w:hAnsi="Arial" w:cs="Arial"/>
                <w:shd w:val="clear" w:color="auto" w:fill="FFFFCC"/>
              </w:rPr>
              <w:id w:val="107217175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50E883E" w14:textId="77777777" w:rsidR="0086457F" w:rsidRPr="002A767A" w:rsidRDefault="0086457F" w:rsidP="0086457F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682" w:type="pct"/>
          </w:tcPr>
          <w:sdt>
            <w:sdtPr>
              <w:rPr>
                <w:rFonts w:ascii="Arial" w:hAnsi="Arial" w:cs="Arial"/>
                <w:shd w:val="clear" w:color="auto" w:fill="FFFFCC"/>
              </w:rPr>
              <w:id w:val="-123114618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98D8EFB" w14:textId="77777777" w:rsidR="0086457F" w:rsidRPr="002A767A" w:rsidRDefault="0086457F" w:rsidP="0086457F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403" w:type="pct"/>
          </w:tcPr>
          <w:sdt>
            <w:sdtPr>
              <w:rPr>
                <w:rFonts w:ascii="Arial" w:hAnsi="Arial" w:cs="Arial"/>
                <w:shd w:val="clear" w:color="auto" w:fill="FFFFCC"/>
              </w:rPr>
              <w:id w:val="-43352727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6B338EE" w14:textId="77777777" w:rsidR="0086457F" w:rsidRPr="002A767A" w:rsidRDefault="0086457F" w:rsidP="0086457F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488" w:type="pct"/>
          </w:tcPr>
          <w:sdt>
            <w:sdtPr>
              <w:rPr>
                <w:rFonts w:ascii="Arial" w:hAnsi="Arial" w:cs="Arial"/>
                <w:shd w:val="clear" w:color="auto" w:fill="FFFFCC"/>
              </w:rPr>
              <w:id w:val="-46149457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49BE524" w14:textId="77777777" w:rsidR="0086457F" w:rsidRPr="002A767A" w:rsidRDefault="0086457F" w:rsidP="0086457F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</w:tr>
      <w:tr w:rsidR="00481EA2" w:rsidRPr="002A767A" w14:paraId="5A8834FE" w14:textId="77777777" w:rsidTr="0086457F">
        <w:tc>
          <w:tcPr>
            <w:tcW w:w="123" w:type="pct"/>
          </w:tcPr>
          <w:p w14:paraId="18C12D6F" w14:textId="77777777" w:rsidR="00481EA2" w:rsidRPr="002A767A" w:rsidRDefault="00481EA2" w:rsidP="0086457F">
            <w:pPr>
              <w:ind w:firstLine="0"/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</w:rPr>
              <w:t>3.</w:t>
            </w:r>
          </w:p>
        </w:tc>
        <w:tc>
          <w:tcPr>
            <w:tcW w:w="2932" w:type="pct"/>
          </w:tcPr>
          <w:p w14:paraId="45F8A908" w14:textId="77777777" w:rsidR="00481EA2" w:rsidRPr="002A767A" w:rsidRDefault="00481EA2" w:rsidP="0086457F">
            <w:pPr>
              <w:ind w:firstLine="0"/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  <w:szCs w:val="22"/>
              </w:rPr>
              <w:t>Questo cammino mi ha permesso di:</w:t>
            </w:r>
          </w:p>
        </w:tc>
        <w:tc>
          <w:tcPr>
            <w:tcW w:w="372" w:type="pct"/>
          </w:tcPr>
          <w:p w14:paraId="6F796A1A" w14:textId="77777777" w:rsidR="00481EA2" w:rsidRPr="002A767A" w:rsidRDefault="00481EA2" w:rsidP="0086457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82" w:type="pct"/>
          </w:tcPr>
          <w:p w14:paraId="1FE84B41" w14:textId="77777777" w:rsidR="00481EA2" w:rsidRPr="002A767A" w:rsidRDefault="00481EA2" w:rsidP="0086457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03" w:type="pct"/>
          </w:tcPr>
          <w:p w14:paraId="2D9BADFE" w14:textId="77777777" w:rsidR="00481EA2" w:rsidRPr="002A767A" w:rsidRDefault="00481EA2" w:rsidP="0086457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88" w:type="pct"/>
          </w:tcPr>
          <w:p w14:paraId="486EB7A6" w14:textId="77777777" w:rsidR="00481EA2" w:rsidRPr="002A767A" w:rsidRDefault="00481EA2" w:rsidP="0086457F">
            <w:pPr>
              <w:jc w:val="center"/>
              <w:rPr>
                <w:rFonts w:ascii="Arial" w:hAnsi="Arial" w:cs="Arial"/>
              </w:rPr>
            </w:pPr>
          </w:p>
        </w:tc>
      </w:tr>
      <w:tr w:rsidR="0086457F" w:rsidRPr="002A767A" w14:paraId="3F81FABE" w14:textId="77777777" w:rsidTr="0086457F">
        <w:tc>
          <w:tcPr>
            <w:tcW w:w="123" w:type="pct"/>
          </w:tcPr>
          <w:p w14:paraId="3665DE5F" w14:textId="77777777" w:rsidR="0086457F" w:rsidRPr="002A767A" w:rsidRDefault="0086457F" w:rsidP="0086457F">
            <w:pPr>
              <w:ind w:firstLine="0"/>
              <w:rPr>
                <w:rFonts w:ascii="Arial" w:hAnsi="Arial" w:cs="Arial"/>
              </w:rPr>
            </w:pPr>
          </w:p>
        </w:tc>
        <w:tc>
          <w:tcPr>
            <w:tcW w:w="2932" w:type="pct"/>
          </w:tcPr>
          <w:p w14:paraId="7D10C424" w14:textId="77777777" w:rsidR="0086457F" w:rsidRPr="002A767A" w:rsidRDefault="0086457F" w:rsidP="0086457F">
            <w:pPr>
              <w:ind w:firstLine="0"/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  <w:szCs w:val="22"/>
              </w:rPr>
              <w:t xml:space="preserve">- riflettere sul mio modo di imparare </w:t>
            </w:r>
          </w:p>
        </w:tc>
        <w:tc>
          <w:tcPr>
            <w:tcW w:w="372" w:type="pct"/>
          </w:tcPr>
          <w:sdt>
            <w:sdtPr>
              <w:rPr>
                <w:rFonts w:ascii="Arial" w:hAnsi="Arial" w:cs="Arial"/>
                <w:shd w:val="clear" w:color="auto" w:fill="FFFFCC"/>
              </w:rPr>
              <w:id w:val="183464777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7418CEC" w14:textId="77777777" w:rsidR="0086457F" w:rsidRPr="002A767A" w:rsidRDefault="0086457F" w:rsidP="0086457F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682" w:type="pct"/>
          </w:tcPr>
          <w:sdt>
            <w:sdtPr>
              <w:rPr>
                <w:rFonts w:ascii="Arial" w:hAnsi="Arial" w:cs="Arial"/>
                <w:shd w:val="clear" w:color="auto" w:fill="FFFFCC"/>
              </w:rPr>
              <w:id w:val="108527726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8C7E650" w14:textId="77777777" w:rsidR="0086457F" w:rsidRPr="002A767A" w:rsidRDefault="0086457F" w:rsidP="0086457F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403" w:type="pct"/>
          </w:tcPr>
          <w:sdt>
            <w:sdtPr>
              <w:rPr>
                <w:rFonts w:ascii="Arial" w:hAnsi="Arial" w:cs="Arial"/>
                <w:shd w:val="clear" w:color="auto" w:fill="FFFFCC"/>
              </w:rPr>
              <w:id w:val="151719403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7DB8E30" w14:textId="77777777" w:rsidR="0086457F" w:rsidRPr="002A767A" w:rsidRDefault="0086457F" w:rsidP="0086457F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488" w:type="pct"/>
          </w:tcPr>
          <w:sdt>
            <w:sdtPr>
              <w:rPr>
                <w:rFonts w:ascii="Arial" w:hAnsi="Arial" w:cs="Arial"/>
                <w:shd w:val="clear" w:color="auto" w:fill="FFFFCC"/>
              </w:rPr>
              <w:id w:val="-85294779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CEA9C7C" w14:textId="77777777" w:rsidR="0086457F" w:rsidRPr="002A767A" w:rsidRDefault="0086457F" w:rsidP="0086457F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</w:tr>
      <w:tr w:rsidR="0086457F" w:rsidRPr="002A767A" w14:paraId="2AB6611C" w14:textId="77777777" w:rsidTr="0086457F">
        <w:tc>
          <w:tcPr>
            <w:tcW w:w="123" w:type="pct"/>
          </w:tcPr>
          <w:p w14:paraId="787D1F9D" w14:textId="77777777" w:rsidR="0086457F" w:rsidRPr="002A767A" w:rsidRDefault="0086457F" w:rsidP="0086457F">
            <w:pPr>
              <w:ind w:firstLine="0"/>
              <w:rPr>
                <w:rFonts w:ascii="Arial" w:hAnsi="Arial" w:cs="Arial"/>
              </w:rPr>
            </w:pPr>
          </w:p>
        </w:tc>
        <w:tc>
          <w:tcPr>
            <w:tcW w:w="2932" w:type="pct"/>
          </w:tcPr>
          <w:p w14:paraId="7332CD02" w14:textId="77777777" w:rsidR="0086457F" w:rsidRPr="002A767A" w:rsidRDefault="0086457F" w:rsidP="0086457F">
            <w:pPr>
              <w:ind w:firstLine="0"/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  <w:szCs w:val="22"/>
              </w:rPr>
              <w:t>- conoscere meglio le mie strategie di apprendimento</w:t>
            </w:r>
          </w:p>
        </w:tc>
        <w:tc>
          <w:tcPr>
            <w:tcW w:w="372" w:type="pct"/>
          </w:tcPr>
          <w:sdt>
            <w:sdtPr>
              <w:rPr>
                <w:rFonts w:ascii="Arial" w:hAnsi="Arial" w:cs="Arial"/>
                <w:shd w:val="clear" w:color="auto" w:fill="FFFFCC"/>
              </w:rPr>
              <w:id w:val="31900937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EEFB30B" w14:textId="77777777" w:rsidR="0086457F" w:rsidRPr="002A767A" w:rsidRDefault="0086457F" w:rsidP="0086457F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682" w:type="pct"/>
          </w:tcPr>
          <w:sdt>
            <w:sdtPr>
              <w:rPr>
                <w:rFonts w:ascii="Arial" w:hAnsi="Arial" w:cs="Arial"/>
                <w:shd w:val="clear" w:color="auto" w:fill="FFFFCC"/>
              </w:rPr>
              <w:id w:val="107385894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CB4ADCC" w14:textId="77777777" w:rsidR="0086457F" w:rsidRPr="002A767A" w:rsidRDefault="0086457F" w:rsidP="0086457F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403" w:type="pct"/>
          </w:tcPr>
          <w:sdt>
            <w:sdtPr>
              <w:rPr>
                <w:rFonts w:ascii="Arial" w:hAnsi="Arial" w:cs="Arial"/>
                <w:shd w:val="clear" w:color="auto" w:fill="FFFFCC"/>
              </w:rPr>
              <w:id w:val="703770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A7C4E3D" w14:textId="77777777" w:rsidR="0086457F" w:rsidRPr="002A767A" w:rsidRDefault="0086457F" w:rsidP="0086457F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488" w:type="pct"/>
          </w:tcPr>
          <w:sdt>
            <w:sdtPr>
              <w:rPr>
                <w:rFonts w:ascii="Arial" w:hAnsi="Arial" w:cs="Arial"/>
                <w:shd w:val="clear" w:color="auto" w:fill="FFFFCC"/>
              </w:rPr>
              <w:id w:val="-49611399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1DD25FEA" w14:textId="77777777" w:rsidR="0086457F" w:rsidRPr="002A767A" w:rsidRDefault="0086457F" w:rsidP="0086457F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</w:tr>
      <w:tr w:rsidR="0086457F" w:rsidRPr="002A767A" w14:paraId="7BE45247" w14:textId="77777777" w:rsidTr="0086457F">
        <w:tc>
          <w:tcPr>
            <w:tcW w:w="123" w:type="pct"/>
          </w:tcPr>
          <w:p w14:paraId="31B8457E" w14:textId="77777777" w:rsidR="0086457F" w:rsidRPr="002A767A" w:rsidRDefault="0086457F" w:rsidP="0086457F">
            <w:pPr>
              <w:ind w:firstLine="0"/>
              <w:rPr>
                <w:rFonts w:ascii="Arial" w:hAnsi="Arial" w:cs="Arial"/>
              </w:rPr>
            </w:pPr>
          </w:p>
        </w:tc>
        <w:tc>
          <w:tcPr>
            <w:tcW w:w="2932" w:type="pct"/>
          </w:tcPr>
          <w:p w14:paraId="054EAFD8" w14:textId="77777777" w:rsidR="0086457F" w:rsidRPr="002A767A" w:rsidRDefault="0086457F" w:rsidP="0086457F">
            <w:pPr>
              <w:ind w:firstLine="0"/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  <w:szCs w:val="22"/>
              </w:rPr>
              <w:t>- conoscere meglio le mie difficoltà di apprendimento</w:t>
            </w:r>
          </w:p>
        </w:tc>
        <w:tc>
          <w:tcPr>
            <w:tcW w:w="372" w:type="pct"/>
          </w:tcPr>
          <w:sdt>
            <w:sdtPr>
              <w:rPr>
                <w:rFonts w:ascii="Arial" w:hAnsi="Arial" w:cs="Arial"/>
                <w:shd w:val="clear" w:color="auto" w:fill="FFFFCC"/>
              </w:rPr>
              <w:id w:val="-149517798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6BCA65E" w14:textId="77777777" w:rsidR="0086457F" w:rsidRPr="002A767A" w:rsidRDefault="0086457F" w:rsidP="0086457F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682" w:type="pct"/>
          </w:tcPr>
          <w:sdt>
            <w:sdtPr>
              <w:rPr>
                <w:rFonts w:ascii="Arial" w:hAnsi="Arial" w:cs="Arial"/>
                <w:shd w:val="clear" w:color="auto" w:fill="FFFFCC"/>
              </w:rPr>
              <w:id w:val="181775226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E474720" w14:textId="77777777" w:rsidR="0086457F" w:rsidRPr="002A767A" w:rsidRDefault="0086457F" w:rsidP="0086457F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403" w:type="pct"/>
          </w:tcPr>
          <w:sdt>
            <w:sdtPr>
              <w:rPr>
                <w:rFonts w:ascii="Arial" w:hAnsi="Arial" w:cs="Arial"/>
                <w:shd w:val="clear" w:color="auto" w:fill="FFFFCC"/>
              </w:rPr>
              <w:id w:val="214268364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F8094CF" w14:textId="77777777" w:rsidR="0086457F" w:rsidRPr="002A767A" w:rsidRDefault="0086457F" w:rsidP="0086457F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488" w:type="pct"/>
          </w:tcPr>
          <w:sdt>
            <w:sdtPr>
              <w:rPr>
                <w:rFonts w:ascii="Arial" w:hAnsi="Arial" w:cs="Arial"/>
                <w:shd w:val="clear" w:color="auto" w:fill="FFFFCC"/>
              </w:rPr>
              <w:id w:val="94103019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2D9782E" w14:textId="77777777" w:rsidR="0086457F" w:rsidRPr="002A767A" w:rsidRDefault="0086457F" w:rsidP="0086457F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</w:tr>
      <w:tr w:rsidR="0086457F" w:rsidRPr="002A767A" w14:paraId="63B1CB7C" w14:textId="77777777" w:rsidTr="0086457F">
        <w:tc>
          <w:tcPr>
            <w:tcW w:w="123" w:type="pct"/>
          </w:tcPr>
          <w:p w14:paraId="01355845" w14:textId="77777777" w:rsidR="0086457F" w:rsidRPr="002A767A" w:rsidRDefault="0086457F" w:rsidP="0086457F">
            <w:pPr>
              <w:ind w:firstLine="0"/>
              <w:rPr>
                <w:rFonts w:ascii="Arial" w:hAnsi="Arial" w:cs="Arial"/>
              </w:rPr>
            </w:pPr>
          </w:p>
        </w:tc>
        <w:tc>
          <w:tcPr>
            <w:tcW w:w="2932" w:type="pct"/>
          </w:tcPr>
          <w:p w14:paraId="768806E3" w14:textId="77777777" w:rsidR="0086457F" w:rsidRPr="002A767A" w:rsidRDefault="0086457F" w:rsidP="0086457F">
            <w:pPr>
              <w:ind w:firstLine="0"/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  <w:szCs w:val="22"/>
              </w:rPr>
              <w:t xml:space="preserve">- imparare a propormi degli obiettivi chiari </w:t>
            </w:r>
          </w:p>
        </w:tc>
        <w:tc>
          <w:tcPr>
            <w:tcW w:w="372" w:type="pct"/>
          </w:tcPr>
          <w:sdt>
            <w:sdtPr>
              <w:rPr>
                <w:rFonts w:ascii="Arial" w:hAnsi="Arial" w:cs="Arial"/>
                <w:shd w:val="clear" w:color="auto" w:fill="FFFFCC"/>
              </w:rPr>
              <w:id w:val="13993417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B7D18AB" w14:textId="77777777" w:rsidR="0086457F" w:rsidRPr="002A767A" w:rsidRDefault="0086457F" w:rsidP="0086457F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682" w:type="pct"/>
          </w:tcPr>
          <w:sdt>
            <w:sdtPr>
              <w:rPr>
                <w:rFonts w:ascii="Arial" w:hAnsi="Arial" w:cs="Arial"/>
                <w:shd w:val="clear" w:color="auto" w:fill="FFFFCC"/>
              </w:rPr>
              <w:id w:val="95452014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9283435" w14:textId="77777777" w:rsidR="0086457F" w:rsidRPr="002A767A" w:rsidRDefault="0086457F" w:rsidP="0086457F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403" w:type="pct"/>
          </w:tcPr>
          <w:sdt>
            <w:sdtPr>
              <w:rPr>
                <w:rFonts w:ascii="Arial" w:hAnsi="Arial" w:cs="Arial"/>
                <w:shd w:val="clear" w:color="auto" w:fill="FFFFCC"/>
              </w:rPr>
              <w:id w:val="134729360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667B829" w14:textId="77777777" w:rsidR="0086457F" w:rsidRPr="002A767A" w:rsidRDefault="0086457F" w:rsidP="0086457F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488" w:type="pct"/>
          </w:tcPr>
          <w:sdt>
            <w:sdtPr>
              <w:rPr>
                <w:rFonts w:ascii="Arial" w:hAnsi="Arial" w:cs="Arial"/>
                <w:shd w:val="clear" w:color="auto" w:fill="FFFFCC"/>
              </w:rPr>
              <w:id w:val="172733954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1410CDBF" w14:textId="77777777" w:rsidR="0086457F" w:rsidRPr="002A767A" w:rsidRDefault="0086457F" w:rsidP="0086457F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</w:tr>
      <w:tr w:rsidR="0086457F" w:rsidRPr="002A767A" w14:paraId="4513314B" w14:textId="77777777" w:rsidTr="0086457F">
        <w:tc>
          <w:tcPr>
            <w:tcW w:w="123" w:type="pct"/>
          </w:tcPr>
          <w:p w14:paraId="36D84F9B" w14:textId="77777777" w:rsidR="0086457F" w:rsidRPr="002A767A" w:rsidRDefault="0086457F" w:rsidP="0086457F">
            <w:pPr>
              <w:ind w:firstLine="0"/>
              <w:rPr>
                <w:rFonts w:ascii="Arial" w:hAnsi="Arial" w:cs="Arial"/>
              </w:rPr>
            </w:pPr>
          </w:p>
        </w:tc>
        <w:tc>
          <w:tcPr>
            <w:tcW w:w="2932" w:type="pct"/>
          </w:tcPr>
          <w:p w14:paraId="2372B4F1" w14:textId="77777777" w:rsidR="0086457F" w:rsidRPr="002A767A" w:rsidRDefault="0086457F" w:rsidP="0086457F">
            <w:pPr>
              <w:ind w:firstLine="0"/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  <w:szCs w:val="22"/>
              </w:rPr>
              <w:t>- migliorare le mie strategie di studio</w:t>
            </w:r>
          </w:p>
        </w:tc>
        <w:tc>
          <w:tcPr>
            <w:tcW w:w="372" w:type="pct"/>
          </w:tcPr>
          <w:sdt>
            <w:sdtPr>
              <w:rPr>
                <w:rFonts w:ascii="Arial" w:hAnsi="Arial" w:cs="Arial"/>
                <w:shd w:val="clear" w:color="auto" w:fill="FFFFCC"/>
              </w:rPr>
              <w:id w:val="-121912434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2944DE8" w14:textId="77777777" w:rsidR="0086457F" w:rsidRPr="002A767A" w:rsidRDefault="0086457F" w:rsidP="0086457F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682" w:type="pct"/>
          </w:tcPr>
          <w:sdt>
            <w:sdtPr>
              <w:rPr>
                <w:rFonts w:ascii="Arial" w:hAnsi="Arial" w:cs="Arial"/>
                <w:shd w:val="clear" w:color="auto" w:fill="FFFFCC"/>
              </w:rPr>
              <w:id w:val="187650613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E7D7448" w14:textId="77777777" w:rsidR="0086457F" w:rsidRPr="002A767A" w:rsidRDefault="0086457F" w:rsidP="0086457F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403" w:type="pct"/>
          </w:tcPr>
          <w:sdt>
            <w:sdtPr>
              <w:rPr>
                <w:rFonts w:ascii="Arial" w:hAnsi="Arial" w:cs="Arial"/>
                <w:shd w:val="clear" w:color="auto" w:fill="FFFFCC"/>
              </w:rPr>
              <w:id w:val="-141748350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DE2AE12" w14:textId="77777777" w:rsidR="0086457F" w:rsidRPr="002A767A" w:rsidRDefault="0086457F" w:rsidP="0086457F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488" w:type="pct"/>
          </w:tcPr>
          <w:sdt>
            <w:sdtPr>
              <w:rPr>
                <w:rFonts w:ascii="Arial" w:hAnsi="Arial" w:cs="Arial"/>
                <w:shd w:val="clear" w:color="auto" w:fill="FFFFCC"/>
              </w:rPr>
              <w:id w:val="-68004409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C3CD70E" w14:textId="77777777" w:rsidR="0086457F" w:rsidRPr="002A767A" w:rsidRDefault="0086457F" w:rsidP="0086457F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</w:tr>
      <w:tr w:rsidR="0086457F" w:rsidRPr="002A767A" w14:paraId="349458FC" w14:textId="77777777" w:rsidTr="0086457F">
        <w:tc>
          <w:tcPr>
            <w:tcW w:w="123" w:type="pct"/>
          </w:tcPr>
          <w:p w14:paraId="0C56D1CE" w14:textId="77777777" w:rsidR="0086457F" w:rsidRPr="002A767A" w:rsidRDefault="0086457F" w:rsidP="0086457F">
            <w:pPr>
              <w:ind w:firstLine="0"/>
              <w:rPr>
                <w:rFonts w:ascii="Arial" w:hAnsi="Arial" w:cs="Arial"/>
              </w:rPr>
            </w:pPr>
          </w:p>
        </w:tc>
        <w:tc>
          <w:tcPr>
            <w:tcW w:w="2932" w:type="pct"/>
          </w:tcPr>
          <w:p w14:paraId="79BB9137" w14:textId="77777777" w:rsidR="0086457F" w:rsidRPr="002A767A" w:rsidRDefault="0086457F" w:rsidP="0086457F">
            <w:pPr>
              <w:ind w:firstLine="0"/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</w:rPr>
              <w:t>- altro (</w:t>
            </w:r>
            <w:r w:rsidRPr="002A767A">
              <w:rPr>
                <w:rFonts w:ascii="Arial" w:hAnsi="Arial" w:cs="Arial"/>
                <w:i/>
              </w:rPr>
              <w:t>specifica</w:t>
            </w:r>
            <w:r w:rsidRPr="002A767A">
              <w:rPr>
                <w:rFonts w:ascii="Arial" w:hAnsi="Arial" w:cs="Arial"/>
              </w:rPr>
              <w:t>): …</w:t>
            </w:r>
          </w:p>
        </w:tc>
        <w:tc>
          <w:tcPr>
            <w:tcW w:w="372" w:type="pct"/>
          </w:tcPr>
          <w:sdt>
            <w:sdtPr>
              <w:rPr>
                <w:rFonts w:ascii="Arial" w:hAnsi="Arial" w:cs="Arial"/>
                <w:shd w:val="clear" w:color="auto" w:fill="FFFFCC"/>
              </w:rPr>
              <w:id w:val="-81857585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BBEF2D4" w14:textId="77777777" w:rsidR="0086457F" w:rsidRPr="002A767A" w:rsidRDefault="0086457F" w:rsidP="0086457F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682" w:type="pct"/>
          </w:tcPr>
          <w:sdt>
            <w:sdtPr>
              <w:rPr>
                <w:rFonts w:ascii="Arial" w:hAnsi="Arial" w:cs="Arial"/>
                <w:shd w:val="clear" w:color="auto" w:fill="FFFFCC"/>
              </w:rPr>
              <w:id w:val="-53365148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7766EA1" w14:textId="77777777" w:rsidR="0086457F" w:rsidRPr="002A767A" w:rsidRDefault="0086457F" w:rsidP="0086457F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403" w:type="pct"/>
          </w:tcPr>
          <w:sdt>
            <w:sdtPr>
              <w:rPr>
                <w:rFonts w:ascii="Arial" w:hAnsi="Arial" w:cs="Arial"/>
                <w:shd w:val="clear" w:color="auto" w:fill="FFFFCC"/>
              </w:rPr>
              <w:id w:val="175986656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57EF87E" w14:textId="77777777" w:rsidR="0086457F" w:rsidRPr="002A767A" w:rsidRDefault="0086457F" w:rsidP="0086457F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488" w:type="pct"/>
          </w:tcPr>
          <w:sdt>
            <w:sdtPr>
              <w:rPr>
                <w:rFonts w:ascii="Arial" w:hAnsi="Arial" w:cs="Arial"/>
                <w:shd w:val="clear" w:color="auto" w:fill="FFFFCC"/>
              </w:rPr>
              <w:id w:val="122834541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30FEA18" w14:textId="77777777" w:rsidR="0086457F" w:rsidRPr="002A767A" w:rsidRDefault="0086457F" w:rsidP="0086457F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</w:tr>
      <w:tr w:rsidR="0086457F" w:rsidRPr="002A767A" w14:paraId="029768A8" w14:textId="77777777" w:rsidTr="0086457F">
        <w:tc>
          <w:tcPr>
            <w:tcW w:w="123" w:type="pct"/>
          </w:tcPr>
          <w:p w14:paraId="3A269337" w14:textId="77777777" w:rsidR="0086457F" w:rsidRPr="002A767A" w:rsidRDefault="0086457F" w:rsidP="0086457F">
            <w:pPr>
              <w:ind w:firstLine="0"/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</w:rPr>
              <w:t>4.</w:t>
            </w:r>
          </w:p>
        </w:tc>
        <w:tc>
          <w:tcPr>
            <w:tcW w:w="4877" w:type="pct"/>
            <w:gridSpan w:val="5"/>
          </w:tcPr>
          <w:p w14:paraId="74EA6C62" w14:textId="77777777" w:rsidR="0086457F" w:rsidRPr="002A767A" w:rsidRDefault="0086457F" w:rsidP="0086457F">
            <w:pPr>
              <w:ind w:firstLine="0"/>
              <w:rPr>
                <w:rFonts w:ascii="Arial" w:hAnsi="Arial" w:cs="Arial"/>
                <w:szCs w:val="22"/>
              </w:rPr>
            </w:pPr>
            <w:r w:rsidRPr="002A767A">
              <w:rPr>
                <w:rFonts w:ascii="Arial" w:hAnsi="Arial" w:cs="Arial"/>
                <w:szCs w:val="22"/>
              </w:rPr>
              <w:t>Quello che mi ha aiutato maggiormente in questo percorso è stato:</w:t>
            </w:r>
          </w:p>
          <w:sdt>
            <w:sdtPr>
              <w:rPr>
                <w:rFonts w:ascii="Arial" w:hAnsi="Arial" w:cs="Arial"/>
              </w:rPr>
              <w:id w:val="914057305"/>
              <w:placeholder>
                <w:docPart w:val="1FD9CED0FA9E4D6DBA8259E2392D976A"/>
              </w:placeholder>
              <w:showingPlcHdr/>
              <w:text/>
            </w:sdtPr>
            <w:sdtEndPr/>
            <w:sdtContent>
              <w:p w14:paraId="604CEFC6" w14:textId="77777777" w:rsidR="0086457F" w:rsidRPr="002A767A" w:rsidRDefault="003477D6" w:rsidP="0086457F">
                <w:pPr>
                  <w:rPr>
                    <w:rFonts w:ascii="Arial" w:hAnsi="Arial" w:cs="Arial"/>
                  </w:rPr>
                </w:pPr>
                <w:r w:rsidRPr="002A767A">
                  <w:rPr>
                    <w:rStyle w:val="Testosegnaposto"/>
                    <w:rFonts w:ascii="Arial" w:hAnsi="Arial" w:cs="Arial"/>
                    <w:shd w:val="clear" w:color="auto" w:fill="FFFFCC"/>
                  </w:rPr>
                  <w:t>Fare clic qui per immettere testo.</w:t>
                </w:r>
              </w:p>
            </w:sdtContent>
          </w:sdt>
        </w:tc>
      </w:tr>
      <w:tr w:rsidR="0086457F" w:rsidRPr="002A767A" w14:paraId="165F8113" w14:textId="77777777" w:rsidTr="0086457F">
        <w:tc>
          <w:tcPr>
            <w:tcW w:w="123" w:type="pct"/>
          </w:tcPr>
          <w:p w14:paraId="0596B3D3" w14:textId="77777777" w:rsidR="0086457F" w:rsidRPr="002A767A" w:rsidRDefault="0086457F" w:rsidP="0086457F">
            <w:pPr>
              <w:ind w:firstLine="0"/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</w:rPr>
              <w:t>5.</w:t>
            </w:r>
          </w:p>
        </w:tc>
        <w:tc>
          <w:tcPr>
            <w:tcW w:w="4877" w:type="pct"/>
            <w:gridSpan w:val="5"/>
          </w:tcPr>
          <w:p w14:paraId="017D6160" w14:textId="77777777" w:rsidR="0086457F" w:rsidRPr="002A767A" w:rsidRDefault="0086457F" w:rsidP="0086457F">
            <w:pPr>
              <w:ind w:firstLine="0"/>
              <w:rPr>
                <w:rFonts w:ascii="Arial" w:hAnsi="Arial" w:cs="Arial"/>
                <w:szCs w:val="22"/>
              </w:rPr>
            </w:pPr>
            <w:r w:rsidRPr="002A767A">
              <w:rPr>
                <w:rFonts w:ascii="Arial" w:hAnsi="Arial" w:cs="Arial"/>
                <w:szCs w:val="22"/>
              </w:rPr>
              <w:t>Le principali difficoltà che ho incontrato sono state le seguenti:</w:t>
            </w:r>
          </w:p>
          <w:sdt>
            <w:sdtPr>
              <w:rPr>
                <w:rFonts w:ascii="Arial" w:hAnsi="Arial" w:cs="Arial"/>
              </w:rPr>
              <w:id w:val="487144415"/>
              <w:placeholder>
                <w:docPart w:val="1FD9CED0FA9E4D6DBA8259E2392D976A"/>
              </w:placeholder>
              <w:showingPlcHdr/>
              <w:text/>
            </w:sdtPr>
            <w:sdtEndPr/>
            <w:sdtContent>
              <w:p w14:paraId="420D616E" w14:textId="77777777" w:rsidR="0086457F" w:rsidRPr="002A767A" w:rsidRDefault="003477D6" w:rsidP="0086457F">
                <w:pPr>
                  <w:rPr>
                    <w:rFonts w:ascii="Arial" w:hAnsi="Arial" w:cs="Arial"/>
                  </w:rPr>
                </w:pPr>
                <w:r w:rsidRPr="002A767A">
                  <w:rPr>
                    <w:rStyle w:val="Testosegnaposto"/>
                    <w:rFonts w:ascii="Arial" w:hAnsi="Arial" w:cs="Arial"/>
                    <w:shd w:val="clear" w:color="auto" w:fill="FFFFCC"/>
                  </w:rPr>
                  <w:t>Fare clic qui per immettere testo.</w:t>
                </w:r>
              </w:p>
            </w:sdtContent>
          </w:sdt>
        </w:tc>
      </w:tr>
      <w:tr w:rsidR="0086457F" w:rsidRPr="002A767A" w14:paraId="3700B4F2" w14:textId="77777777" w:rsidTr="0086457F">
        <w:tc>
          <w:tcPr>
            <w:tcW w:w="123" w:type="pct"/>
          </w:tcPr>
          <w:p w14:paraId="68E77238" w14:textId="77777777" w:rsidR="0086457F" w:rsidRPr="002A767A" w:rsidRDefault="0086457F" w:rsidP="0086457F">
            <w:pPr>
              <w:ind w:firstLine="0"/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</w:rPr>
              <w:t>6.</w:t>
            </w:r>
          </w:p>
        </w:tc>
        <w:tc>
          <w:tcPr>
            <w:tcW w:w="4877" w:type="pct"/>
            <w:gridSpan w:val="5"/>
          </w:tcPr>
          <w:p w14:paraId="1215B0A7" w14:textId="77777777" w:rsidR="0086457F" w:rsidRPr="002A767A" w:rsidRDefault="0086457F" w:rsidP="0086457F">
            <w:pPr>
              <w:spacing w:after="60"/>
              <w:ind w:firstLine="0"/>
              <w:rPr>
                <w:rFonts w:ascii="Arial" w:hAnsi="Arial" w:cs="Arial"/>
                <w:szCs w:val="22"/>
              </w:rPr>
            </w:pPr>
            <w:r w:rsidRPr="002A767A">
              <w:rPr>
                <w:rFonts w:ascii="Arial" w:hAnsi="Arial" w:cs="Arial"/>
                <w:szCs w:val="22"/>
              </w:rPr>
              <w:t>Questa esperienza…</w:t>
            </w:r>
          </w:p>
          <w:p w14:paraId="6526B621" w14:textId="77777777" w:rsidR="0086457F" w:rsidRPr="002A767A" w:rsidRDefault="00F06FB5" w:rsidP="0086457F">
            <w:pPr>
              <w:ind w:firstLine="0"/>
              <w:rPr>
                <w:rFonts w:ascii="Arial" w:hAnsi="Arial" w:cs="Arial"/>
                <w:szCs w:val="22"/>
              </w:rPr>
            </w:pPr>
            <w:sdt>
              <w:sdtPr>
                <w:rPr>
                  <w:rFonts w:ascii="Arial" w:hAnsi="Arial" w:cs="Arial"/>
                  <w:shd w:val="clear" w:color="auto" w:fill="FFFFCC"/>
                </w:rPr>
                <w:id w:val="1328098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477D6"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sdtContent>
            </w:sdt>
            <w:r w:rsidR="0086457F" w:rsidRPr="002A767A">
              <w:rPr>
                <w:rFonts w:ascii="Arial" w:hAnsi="Arial" w:cs="Arial"/>
                <w:szCs w:val="22"/>
              </w:rPr>
              <w:t xml:space="preserve"> mi è piaciuta perché:</w:t>
            </w:r>
            <w:r w:rsidR="003477D6" w:rsidRPr="002A767A">
              <w:rPr>
                <w:rFonts w:ascii="Arial" w:hAnsi="Arial" w:cs="Arial"/>
                <w:szCs w:val="22"/>
              </w:rPr>
              <w:t xml:space="preserve">  </w:t>
            </w:r>
            <w:sdt>
              <w:sdtPr>
                <w:rPr>
                  <w:rFonts w:ascii="Arial" w:hAnsi="Arial" w:cs="Arial"/>
                </w:rPr>
                <w:id w:val="1646699129"/>
                <w:placeholder>
                  <w:docPart w:val="1FD9CED0FA9E4D6DBA8259E2392D976A"/>
                </w:placeholder>
                <w:showingPlcHdr/>
                <w:text/>
              </w:sdtPr>
              <w:sdtEndPr/>
              <w:sdtContent>
                <w:r w:rsidR="003477D6" w:rsidRPr="002A767A">
                  <w:rPr>
                    <w:rStyle w:val="Testosegnaposto"/>
                    <w:rFonts w:ascii="Arial" w:hAnsi="Arial" w:cs="Arial"/>
                    <w:shd w:val="clear" w:color="auto" w:fill="FFFFCC"/>
                  </w:rPr>
                  <w:t>Fare clic qui per immettere testo.</w:t>
                </w:r>
              </w:sdtContent>
            </w:sdt>
          </w:p>
          <w:p w14:paraId="19260A6C" w14:textId="77777777" w:rsidR="0086457F" w:rsidRPr="002A767A" w:rsidRDefault="0086457F" w:rsidP="0086457F">
            <w:pPr>
              <w:rPr>
                <w:rFonts w:ascii="Arial" w:hAnsi="Arial" w:cs="Arial"/>
                <w:szCs w:val="22"/>
              </w:rPr>
            </w:pPr>
          </w:p>
          <w:p w14:paraId="636AA36E" w14:textId="77777777" w:rsidR="0086457F" w:rsidRPr="002A767A" w:rsidRDefault="00F06FB5" w:rsidP="0086457F">
            <w:pPr>
              <w:ind w:firstLine="0"/>
              <w:rPr>
                <w:rFonts w:ascii="Arial" w:hAnsi="Arial" w:cs="Arial"/>
                <w:szCs w:val="22"/>
              </w:rPr>
            </w:pPr>
            <w:sdt>
              <w:sdtPr>
                <w:rPr>
                  <w:rFonts w:ascii="Arial" w:hAnsi="Arial" w:cs="Arial"/>
                  <w:shd w:val="clear" w:color="auto" w:fill="FFFFCC"/>
                </w:rPr>
                <w:id w:val="-3185097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477D6"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sdtContent>
            </w:sdt>
            <w:r w:rsidR="0086457F" w:rsidRPr="002A767A">
              <w:rPr>
                <w:rFonts w:ascii="Arial" w:hAnsi="Arial" w:cs="Arial"/>
                <w:szCs w:val="22"/>
              </w:rPr>
              <w:t xml:space="preserve"> non mi è piaciuta perché: </w:t>
            </w:r>
            <w:r w:rsidR="003477D6" w:rsidRPr="002A767A">
              <w:rPr>
                <w:rFonts w:ascii="Arial" w:hAnsi="Arial" w:cs="Arial"/>
                <w:szCs w:val="22"/>
              </w:rPr>
              <w:t xml:space="preserve"> </w:t>
            </w:r>
            <w:sdt>
              <w:sdtPr>
                <w:rPr>
                  <w:rFonts w:ascii="Arial" w:hAnsi="Arial" w:cs="Arial"/>
                </w:rPr>
                <w:id w:val="415987905"/>
                <w:placeholder>
                  <w:docPart w:val="1FD9CED0FA9E4D6DBA8259E2392D976A"/>
                </w:placeholder>
                <w:showingPlcHdr/>
                <w:text/>
              </w:sdtPr>
              <w:sdtEndPr/>
              <w:sdtContent>
                <w:r w:rsidR="003477D6" w:rsidRPr="002A767A">
                  <w:rPr>
                    <w:rStyle w:val="Testosegnaposto"/>
                    <w:rFonts w:ascii="Arial" w:hAnsi="Arial" w:cs="Arial"/>
                    <w:shd w:val="clear" w:color="auto" w:fill="FFFFCC"/>
                  </w:rPr>
                  <w:t>Fare clic qui per immettere testo.</w:t>
                </w:r>
              </w:sdtContent>
            </w:sdt>
          </w:p>
          <w:p w14:paraId="0D0C96C5" w14:textId="77777777" w:rsidR="0086457F" w:rsidRPr="002A767A" w:rsidRDefault="0086457F" w:rsidP="0086457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312A764A" w14:textId="77777777" w:rsidR="00263B1B" w:rsidRPr="002A767A" w:rsidRDefault="00263B1B" w:rsidP="00481EA2">
      <w:pPr>
        <w:rPr>
          <w:rFonts w:ascii="Arial" w:hAnsi="Arial" w:cs="Arial"/>
          <w:b/>
          <w:i/>
          <w:sz w:val="20"/>
          <w:szCs w:val="20"/>
        </w:rPr>
      </w:pPr>
    </w:p>
    <w:p w14:paraId="4508CE92" w14:textId="77777777" w:rsidR="00481EA2" w:rsidRPr="002A767A" w:rsidRDefault="003477D6" w:rsidP="00481EA2">
      <w:pPr>
        <w:rPr>
          <w:rFonts w:ascii="Arial" w:hAnsi="Arial" w:cs="Arial"/>
          <w:i/>
        </w:rPr>
      </w:pPr>
      <w:r w:rsidRPr="002A767A">
        <w:rPr>
          <w:rFonts w:ascii="Arial" w:hAnsi="Arial" w:cs="Arial"/>
          <w:b/>
          <w:i/>
          <w:sz w:val="20"/>
          <w:szCs w:val="20"/>
        </w:rPr>
        <w:t>D</w:t>
      </w:r>
      <w:r w:rsidR="00481EA2" w:rsidRPr="002A767A">
        <w:rPr>
          <w:rFonts w:ascii="Arial" w:hAnsi="Arial" w:cs="Arial"/>
          <w:b/>
          <w:i/>
          <w:sz w:val="20"/>
          <w:szCs w:val="20"/>
        </w:rPr>
        <w:t>ata</w:t>
      </w:r>
      <w:r w:rsidRPr="002A767A">
        <w:rPr>
          <w:rFonts w:ascii="Arial" w:hAnsi="Arial" w:cs="Arial"/>
          <w:b/>
          <w:i/>
          <w:sz w:val="20"/>
          <w:szCs w:val="20"/>
        </w:rPr>
        <w:t xml:space="preserve"> </w:t>
      </w:r>
      <w:sdt>
        <w:sdtPr>
          <w:rPr>
            <w:rFonts w:ascii="Arial" w:hAnsi="Arial" w:cs="Arial"/>
            <w:b/>
            <w:i/>
            <w:sz w:val="20"/>
            <w:szCs w:val="20"/>
          </w:rPr>
          <w:id w:val="-2058625372"/>
          <w:showingPlcHdr/>
          <w:date>
            <w:dateFormat w:val="dd/MM/yyyy"/>
            <w:lid w:val="it-IT"/>
            <w:storeMappedDataAs w:val="dateTime"/>
            <w:calendar w:val="gregorian"/>
          </w:date>
        </w:sdtPr>
        <w:sdtEndPr/>
        <w:sdtContent>
          <w:r w:rsidRPr="002A767A">
            <w:rPr>
              <w:rStyle w:val="Testosegnaposto"/>
              <w:rFonts w:ascii="Arial" w:hAnsi="Arial" w:cs="Arial"/>
              <w:shd w:val="clear" w:color="auto" w:fill="FFFFCC"/>
            </w:rPr>
            <w:t>Fare clic qui per immettere una data.</w:t>
          </w:r>
        </w:sdtContent>
      </w:sdt>
      <w:r w:rsidR="00481EA2" w:rsidRPr="002A767A">
        <w:rPr>
          <w:rFonts w:ascii="Arial" w:hAnsi="Arial" w:cs="Arial"/>
          <w:b/>
          <w:i/>
          <w:sz w:val="20"/>
          <w:szCs w:val="20"/>
        </w:rPr>
        <w:tab/>
      </w:r>
      <w:r w:rsidR="00481EA2" w:rsidRPr="002A767A">
        <w:rPr>
          <w:rFonts w:ascii="Arial" w:hAnsi="Arial" w:cs="Arial"/>
          <w:b/>
          <w:i/>
          <w:sz w:val="20"/>
          <w:szCs w:val="20"/>
        </w:rPr>
        <w:tab/>
      </w:r>
      <w:r w:rsidR="00481EA2" w:rsidRPr="002A767A">
        <w:rPr>
          <w:rFonts w:ascii="Arial" w:hAnsi="Arial" w:cs="Arial"/>
          <w:b/>
          <w:i/>
          <w:sz w:val="20"/>
          <w:szCs w:val="20"/>
        </w:rPr>
        <w:tab/>
      </w:r>
      <w:r w:rsidR="00481EA2" w:rsidRPr="002A767A">
        <w:rPr>
          <w:rFonts w:ascii="Arial" w:hAnsi="Arial" w:cs="Arial"/>
          <w:b/>
          <w:i/>
          <w:sz w:val="20"/>
          <w:szCs w:val="20"/>
        </w:rPr>
        <w:tab/>
        <w:t xml:space="preserve"> </w:t>
      </w:r>
    </w:p>
    <w:p w14:paraId="7DE9A122" w14:textId="77777777" w:rsidR="00263B1B" w:rsidRPr="002A767A" w:rsidRDefault="003477D6" w:rsidP="003477D6">
      <w:pPr>
        <w:jc w:val="right"/>
        <w:rPr>
          <w:rFonts w:ascii="Arial" w:hAnsi="Arial" w:cs="Arial"/>
          <w:b/>
          <w:sz w:val="28"/>
        </w:rPr>
      </w:pPr>
      <w:r w:rsidRPr="002A767A">
        <w:rPr>
          <w:rFonts w:ascii="Arial" w:hAnsi="Arial" w:cs="Arial"/>
          <w:b/>
          <w:i/>
          <w:sz w:val="20"/>
          <w:szCs w:val="20"/>
        </w:rPr>
        <w:t xml:space="preserve">firma dello studente </w:t>
      </w:r>
      <w:r w:rsidRPr="002A767A">
        <w:rPr>
          <w:rFonts w:ascii="Arial" w:hAnsi="Arial" w:cs="Arial"/>
          <w:i/>
          <w:sz w:val="20"/>
          <w:szCs w:val="20"/>
        </w:rPr>
        <w:t>…………………………………………</w:t>
      </w:r>
    </w:p>
    <w:p w14:paraId="06D79D5A" w14:textId="77777777" w:rsidR="00481EA2" w:rsidRPr="002A767A" w:rsidRDefault="00481EA2" w:rsidP="00481EA2">
      <w:pPr>
        <w:rPr>
          <w:rFonts w:ascii="Arial" w:hAnsi="Arial" w:cs="Arial"/>
          <w:b/>
          <w:sz w:val="14"/>
        </w:rPr>
      </w:pPr>
    </w:p>
    <w:p w14:paraId="18BC2CE3" w14:textId="77777777" w:rsidR="00481EA2" w:rsidRPr="002A767A" w:rsidRDefault="00263B1B" w:rsidP="00263B1B">
      <w:pPr>
        <w:shd w:val="clear" w:color="auto" w:fill="F2F2F2" w:themeFill="background1" w:themeFillShade="F2"/>
        <w:rPr>
          <w:rFonts w:ascii="Arial" w:hAnsi="Arial" w:cs="Arial"/>
          <w:b/>
          <w:sz w:val="24"/>
        </w:rPr>
      </w:pPr>
      <w:r w:rsidRPr="002A767A">
        <w:rPr>
          <w:rFonts w:ascii="Arial" w:hAnsi="Arial" w:cs="Arial"/>
          <w:b/>
          <w:sz w:val="24"/>
        </w:rPr>
        <w:t>Va</w:t>
      </w:r>
      <w:r w:rsidR="00481EA2" w:rsidRPr="002A767A">
        <w:rPr>
          <w:rFonts w:ascii="Arial" w:hAnsi="Arial" w:cs="Arial"/>
          <w:b/>
          <w:sz w:val="24"/>
        </w:rPr>
        <w:t>lutazione finale dell’insegnante</w:t>
      </w:r>
    </w:p>
    <w:p w14:paraId="0612B3DF" w14:textId="77777777" w:rsidR="00481EA2" w:rsidRPr="002A767A" w:rsidRDefault="00481EA2" w:rsidP="00481EA2">
      <w:pPr>
        <w:rPr>
          <w:rFonts w:ascii="Arial" w:hAnsi="Arial" w:cs="Arial"/>
          <w:sz w:val="24"/>
        </w:rPr>
      </w:pPr>
      <w:r w:rsidRPr="002A767A">
        <w:rPr>
          <w:rFonts w:ascii="Arial" w:hAnsi="Arial" w:cs="Arial"/>
          <w:noProof/>
          <w:sz w:val="20"/>
          <w:lang w:eastAsia="it-IT"/>
        </w:rPr>
        <w:drawing>
          <wp:anchor distT="0" distB="0" distL="114300" distR="114300" simplePos="0" relativeHeight="251670528" behindDoc="1" locked="0" layoutInCell="1" allowOverlap="1" wp14:anchorId="5A03EFEB" wp14:editId="6417FDC2">
            <wp:simplePos x="0" y="0"/>
            <wp:positionH relativeFrom="column">
              <wp:posOffset>-4763</wp:posOffset>
            </wp:positionH>
            <wp:positionV relativeFrom="paragraph">
              <wp:posOffset>122556</wp:posOffset>
            </wp:positionV>
            <wp:extent cx="219075" cy="245110"/>
            <wp:effectExtent l="44133" t="51117" r="15557" b="53658"/>
            <wp:wrapNone/>
            <wp:docPr id="292" name="Immagine 292" descr="http://www.dracmaservice.it/images/img_manina_bnc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dracmaservice.it/images/img_manina_bnc.gif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6735684">
                      <a:off x="0" y="0"/>
                      <a:ext cx="219075" cy="24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8B165B" w14:textId="77777777" w:rsidR="00481EA2" w:rsidRPr="002A767A" w:rsidRDefault="00481EA2" w:rsidP="00481EA2">
      <w:pPr>
        <w:rPr>
          <w:rFonts w:ascii="Arial" w:hAnsi="Arial" w:cs="Arial"/>
          <w:b/>
          <w:i/>
          <w:sz w:val="20"/>
        </w:rPr>
      </w:pPr>
      <w:r w:rsidRPr="002A767A">
        <w:rPr>
          <w:rFonts w:ascii="Arial" w:hAnsi="Arial" w:cs="Arial"/>
          <w:i/>
          <w:sz w:val="20"/>
        </w:rPr>
        <w:t xml:space="preserve">         </w:t>
      </w:r>
      <w:r w:rsidRPr="002A767A">
        <w:rPr>
          <w:rFonts w:ascii="Arial" w:hAnsi="Arial" w:cs="Arial"/>
          <w:b/>
          <w:i/>
        </w:rPr>
        <w:t>Chiedi al tuo insegnante di valutare il tuo percorso e di compilare questa sezione</w:t>
      </w:r>
    </w:p>
    <w:p w14:paraId="70E55834" w14:textId="77777777" w:rsidR="00481EA2" w:rsidRPr="002A767A" w:rsidRDefault="00481EA2" w:rsidP="00481EA2">
      <w:pPr>
        <w:rPr>
          <w:rFonts w:ascii="Arial" w:hAnsi="Arial" w:cs="Arial"/>
          <w:sz w:val="18"/>
        </w:rPr>
      </w:pPr>
    </w:p>
    <w:p w14:paraId="2975B71B" w14:textId="77777777" w:rsidR="00481EA2" w:rsidRPr="002A767A" w:rsidRDefault="00481EA2" w:rsidP="00481EA2">
      <w:pPr>
        <w:shd w:val="clear" w:color="auto" w:fill="D9D9D9"/>
        <w:jc w:val="center"/>
        <w:rPr>
          <w:rFonts w:ascii="Arial" w:hAnsi="Arial" w:cs="Arial"/>
          <w:b/>
          <w:sz w:val="20"/>
        </w:rPr>
      </w:pPr>
      <w:r w:rsidRPr="002A767A">
        <w:rPr>
          <w:rFonts w:ascii="Arial" w:hAnsi="Arial" w:cs="Arial"/>
          <w:b/>
          <w:sz w:val="20"/>
        </w:rPr>
        <w:t>VALUTAZIONE FINALE DEL DOCENTE</w:t>
      </w:r>
    </w:p>
    <w:p w14:paraId="23FE5629" w14:textId="77777777" w:rsidR="00481EA2" w:rsidRPr="002A767A" w:rsidRDefault="00481EA2" w:rsidP="00481EA2">
      <w:pPr>
        <w:rPr>
          <w:rFonts w:ascii="Arial" w:hAnsi="Arial" w:cs="Arial"/>
          <w:sz w:val="16"/>
        </w:rPr>
      </w:pPr>
    </w:p>
    <w:tbl>
      <w:tblPr>
        <w:tblStyle w:val="Grigliatabel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auto"/>
          <w:insideV w:val="none" w:sz="0" w:space="0" w:color="auto"/>
        </w:tblBorders>
        <w:tblCellMar>
          <w:top w:w="57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5"/>
        <w:gridCol w:w="5764"/>
        <w:gridCol w:w="554"/>
        <w:gridCol w:w="983"/>
        <w:gridCol w:w="680"/>
        <w:gridCol w:w="815"/>
      </w:tblGrid>
      <w:tr w:rsidR="00481EA2" w:rsidRPr="002A767A" w14:paraId="33FBEB5D" w14:textId="77777777" w:rsidTr="003477D6">
        <w:tc>
          <w:tcPr>
            <w:tcW w:w="275" w:type="dxa"/>
          </w:tcPr>
          <w:p w14:paraId="6F3C2414" w14:textId="77777777" w:rsidR="00481EA2" w:rsidRPr="002A767A" w:rsidRDefault="00481EA2" w:rsidP="0086457F">
            <w:pPr>
              <w:rPr>
                <w:rFonts w:ascii="Arial" w:hAnsi="Arial" w:cs="Arial"/>
              </w:rPr>
            </w:pPr>
          </w:p>
        </w:tc>
        <w:tc>
          <w:tcPr>
            <w:tcW w:w="5764" w:type="dxa"/>
          </w:tcPr>
          <w:p w14:paraId="71411484" w14:textId="77777777" w:rsidR="00481EA2" w:rsidRPr="002A767A" w:rsidRDefault="00481EA2" w:rsidP="0086457F">
            <w:pPr>
              <w:rPr>
                <w:rFonts w:ascii="Arial" w:hAnsi="Arial" w:cs="Arial"/>
              </w:rPr>
            </w:pPr>
          </w:p>
        </w:tc>
        <w:tc>
          <w:tcPr>
            <w:tcW w:w="554" w:type="dxa"/>
          </w:tcPr>
          <w:p w14:paraId="68BCF287" w14:textId="77777777" w:rsidR="00481EA2" w:rsidRPr="002A767A" w:rsidRDefault="00481EA2" w:rsidP="0086457F">
            <w:pPr>
              <w:ind w:firstLine="0"/>
              <w:jc w:val="center"/>
              <w:rPr>
                <w:rFonts w:ascii="Arial" w:hAnsi="Arial" w:cs="Arial"/>
                <w:sz w:val="16"/>
              </w:rPr>
            </w:pPr>
            <w:r w:rsidRPr="002A767A">
              <w:rPr>
                <w:rFonts w:ascii="Arial" w:hAnsi="Arial" w:cs="Arial"/>
                <w:b/>
                <w:i/>
                <w:sz w:val="16"/>
              </w:rPr>
              <w:t>Molto</w:t>
            </w:r>
          </w:p>
        </w:tc>
        <w:tc>
          <w:tcPr>
            <w:tcW w:w="983" w:type="dxa"/>
          </w:tcPr>
          <w:p w14:paraId="33B11882" w14:textId="77777777" w:rsidR="00481EA2" w:rsidRPr="002A767A" w:rsidRDefault="00481EA2" w:rsidP="0086457F">
            <w:pPr>
              <w:ind w:firstLine="0"/>
              <w:jc w:val="center"/>
              <w:rPr>
                <w:rFonts w:ascii="Arial" w:hAnsi="Arial" w:cs="Arial"/>
                <w:sz w:val="16"/>
              </w:rPr>
            </w:pPr>
            <w:r w:rsidRPr="002A767A">
              <w:rPr>
                <w:rFonts w:ascii="Arial" w:hAnsi="Arial" w:cs="Arial"/>
                <w:b/>
                <w:i/>
                <w:sz w:val="16"/>
              </w:rPr>
              <w:t>Abbastanza</w:t>
            </w:r>
          </w:p>
        </w:tc>
        <w:tc>
          <w:tcPr>
            <w:tcW w:w="680" w:type="dxa"/>
          </w:tcPr>
          <w:p w14:paraId="2C06098C" w14:textId="77777777" w:rsidR="00481EA2" w:rsidRPr="002A767A" w:rsidRDefault="00481EA2" w:rsidP="0086457F">
            <w:pPr>
              <w:ind w:firstLine="0"/>
              <w:jc w:val="center"/>
              <w:rPr>
                <w:rFonts w:ascii="Arial" w:hAnsi="Arial" w:cs="Arial"/>
                <w:sz w:val="16"/>
              </w:rPr>
            </w:pPr>
            <w:r w:rsidRPr="002A767A">
              <w:rPr>
                <w:rFonts w:ascii="Arial" w:hAnsi="Arial" w:cs="Arial"/>
                <w:b/>
                <w:i/>
                <w:sz w:val="16"/>
              </w:rPr>
              <w:t>Poco</w:t>
            </w:r>
          </w:p>
        </w:tc>
        <w:tc>
          <w:tcPr>
            <w:tcW w:w="815" w:type="dxa"/>
          </w:tcPr>
          <w:p w14:paraId="7EA8FCEC" w14:textId="77777777" w:rsidR="00481EA2" w:rsidRPr="002A767A" w:rsidRDefault="00481EA2" w:rsidP="0086457F">
            <w:pPr>
              <w:ind w:firstLine="0"/>
              <w:jc w:val="center"/>
              <w:rPr>
                <w:rFonts w:ascii="Arial" w:hAnsi="Arial" w:cs="Arial"/>
                <w:sz w:val="16"/>
              </w:rPr>
            </w:pPr>
            <w:r w:rsidRPr="002A767A">
              <w:rPr>
                <w:rFonts w:ascii="Arial" w:hAnsi="Arial" w:cs="Arial"/>
                <w:b/>
                <w:i/>
                <w:sz w:val="16"/>
              </w:rPr>
              <w:t>Per niente</w:t>
            </w:r>
          </w:p>
        </w:tc>
      </w:tr>
      <w:tr w:rsidR="003477D6" w:rsidRPr="002A767A" w14:paraId="764FCC5D" w14:textId="77777777" w:rsidTr="003477D6">
        <w:tc>
          <w:tcPr>
            <w:tcW w:w="275" w:type="dxa"/>
          </w:tcPr>
          <w:p w14:paraId="62810B8D" w14:textId="77777777" w:rsidR="003477D6" w:rsidRPr="002A767A" w:rsidRDefault="003477D6" w:rsidP="0086457F">
            <w:pPr>
              <w:ind w:firstLine="0"/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</w:rPr>
              <w:t>1.</w:t>
            </w:r>
          </w:p>
        </w:tc>
        <w:tc>
          <w:tcPr>
            <w:tcW w:w="5764" w:type="dxa"/>
          </w:tcPr>
          <w:p w14:paraId="0BA505FB" w14:textId="77777777" w:rsidR="003477D6" w:rsidRPr="002A767A" w:rsidRDefault="003477D6" w:rsidP="0086457F">
            <w:pPr>
              <w:ind w:firstLine="0"/>
              <w:rPr>
                <w:rFonts w:ascii="Arial" w:hAnsi="Arial" w:cs="Arial"/>
                <w:szCs w:val="22"/>
              </w:rPr>
            </w:pPr>
            <w:r w:rsidRPr="002A767A">
              <w:rPr>
                <w:rFonts w:ascii="Arial" w:hAnsi="Arial" w:cs="Arial"/>
                <w:szCs w:val="22"/>
              </w:rPr>
              <w:t xml:space="preserve">Lo studente è stato costante nel portare a termine </w:t>
            </w:r>
          </w:p>
          <w:p w14:paraId="54E314EC" w14:textId="77777777" w:rsidR="003477D6" w:rsidRPr="002A767A" w:rsidRDefault="003477D6" w:rsidP="0086457F">
            <w:pPr>
              <w:ind w:firstLine="0"/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  <w:szCs w:val="22"/>
              </w:rPr>
              <w:t>gli impegni presi</w:t>
            </w:r>
          </w:p>
        </w:tc>
        <w:tc>
          <w:tcPr>
            <w:tcW w:w="554" w:type="dxa"/>
          </w:tcPr>
          <w:sdt>
            <w:sdtPr>
              <w:rPr>
                <w:rFonts w:ascii="Arial" w:hAnsi="Arial" w:cs="Arial"/>
                <w:shd w:val="clear" w:color="auto" w:fill="FFFFCC"/>
              </w:rPr>
              <w:id w:val="-85688038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6A6780E" w14:textId="77777777" w:rsidR="003477D6" w:rsidRPr="002A767A" w:rsidRDefault="003477D6" w:rsidP="0062431B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983" w:type="dxa"/>
          </w:tcPr>
          <w:sdt>
            <w:sdtPr>
              <w:rPr>
                <w:rFonts w:ascii="Arial" w:hAnsi="Arial" w:cs="Arial"/>
                <w:shd w:val="clear" w:color="auto" w:fill="FFFFCC"/>
              </w:rPr>
              <w:id w:val="-157234640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B586E27" w14:textId="77777777" w:rsidR="003477D6" w:rsidRPr="002A767A" w:rsidRDefault="003477D6" w:rsidP="0062431B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680" w:type="dxa"/>
          </w:tcPr>
          <w:sdt>
            <w:sdtPr>
              <w:rPr>
                <w:rFonts w:ascii="Arial" w:hAnsi="Arial" w:cs="Arial"/>
                <w:shd w:val="clear" w:color="auto" w:fill="FFFFCC"/>
              </w:rPr>
              <w:id w:val="-143705450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A86A96E" w14:textId="77777777" w:rsidR="003477D6" w:rsidRPr="002A767A" w:rsidRDefault="003477D6" w:rsidP="0062431B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815" w:type="dxa"/>
          </w:tcPr>
          <w:sdt>
            <w:sdtPr>
              <w:rPr>
                <w:rFonts w:ascii="Arial" w:hAnsi="Arial" w:cs="Arial"/>
                <w:shd w:val="clear" w:color="auto" w:fill="FFFFCC"/>
              </w:rPr>
              <w:id w:val="-92820100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B1EC3F1" w14:textId="77777777" w:rsidR="003477D6" w:rsidRPr="002A767A" w:rsidRDefault="003477D6" w:rsidP="0062431B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</w:tr>
      <w:tr w:rsidR="003477D6" w:rsidRPr="002A767A" w14:paraId="3B226F00" w14:textId="77777777" w:rsidTr="003477D6">
        <w:tc>
          <w:tcPr>
            <w:tcW w:w="275" w:type="dxa"/>
          </w:tcPr>
          <w:p w14:paraId="6E60077D" w14:textId="77777777" w:rsidR="003477D6" w:rsidRPr="002A767A" w:rsidRDefault="003477D6" w:rsidP="0086457F">
            <w:pPr>
              <w:ind w:firstLine="0"/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</w:rPr>
              <w:t>2.</w:t>
            </w:r>
          </w:p>
        </w:tc>
        <w:tc>
          <w:tcPr>
            <w:tcW w:w="5764" w:type="dxa"/>
          </w:tcPr>
          <w:p w14:paraId="750C426A" w14:textId="77777777" w:rsidR="003477D6" w:rsidRPr="002A767A" w:rsidRDefault="003477D6" w:rsidP="0086457F">
            <w:pPr>
              <w:ind w:firstLine="0"/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  <w:szCs w:val="22"/>
              </w:rPr>
              <w:t>Questo cammino ha permesso allo studente di:</w:t>
            </w:r>
          </w:p>
        </w:tc>
        <w:tc>
          <w:tcPr>
            <w:tcW w:w="554" w:type="dxa"/>
          </w:tcPr>
          <w:p w14:paraId="725CCE05" w14:textId="77777777" w:rsidR="003477D6" w:rsidRPr="002A767A" w:rsidRDefault="003477D6" w:rsidP="0062431B">
            <w:pPr>
              <w:ind w:firstLine="0"/>
              <w:jc w:val="center"/>
              <w:rPr>
                <w:rFonts w:ascii="Arial" w:hAnsi="Arial" w:cs="Arial"/>
              </w:rPr>
            </w:pPr>
          </w:p>
        </w:tc>
        <w:tc>
          <w:tcPr>
            <w:tcW w:w="983" w:type="dxa"/>
          </w:tcPr>
          <w:p w14:paraId="6D589D36" w14:textId="77777777" w:rsidR="003477D6" w:rsidRPr="002A767A" w:rsidRDefault="003477D6" w:rsidP="0062431B">
            <w:pPr>
              <w:ind w:firstLine="0"/>
              <w:jc w:val="center"/>
              <w:rPr>
                <w:rFonts w:ascii="Arial" w:hAnsi="Arial" w:cs="Arial"/>
              </w:rPr>
            </w:pPr>
          </w:p>
        </w:tc>
        <w:tc>
          <w:tcPr>
            <w:tcW w:w="680" w:type="dxa"/>
          </w:tcPr>
          <w:p w14:paraId="7B940325" w14:textId="77777777" w:rsidR="003477D6" w:rsidRPr="002A767A" w:rsidRDefault="003477D6" w:rsidP="0062431B">
            <w:pPr>
              <w:ind w:firstLine="0"/>
              <w:jc w:val="center"/>
              <w:rPr>
                <w:rFonts w:ascii="Arial" w:hAnsi="Arial" w:cs="Arial"/>
              </w:rPr>
            </w:pPr>
          </w:p>
        </w:tc>
        <w:tc>
          <w:tcPr>
            <w:tcW w:w="815" w:type="dxa"/>
          </w:tcPr>
          <w:p w14:paraId="78499D3F" w14:textId="77777777" w:rsidR="003477D6" w:rsidRPr="002A767A" w:rsidRDefault="003477D6" w:rsidP="0062431B">
            <w:pPr>
              <w:ind w:firstLine="0"/>
              <w:jc w:val="center"/>
              <w:rPr>
                <w:rFonts w:ascii="Arial" w:hAnsi="Arial" w:cs="Arial"/>
              </w:rPr>
            </w:pPr>
          </w:p>
        </w:tc>
      </w:tr>
      <w:tr w:rsidR="003477D6" w:rsidRPr="002A767A" w14:paraId="4732DFED" w14:textId="77777777" w:rsidTr="003477D6">
        <w:tc>
          <w:tcPr>
            <w:tcW w:w="275" w:type="dxa"/>
          </w:tcPr>
          <w:p w14:paraId="3309293E" w14:textId="77777777" w:rsidR="003477D6" w:rsidRPr="002A767A" w:rsidRDefault="003477D6" w:rsidP="0086457F">
            <w:pPr>
              <w:ind w:firstLine="0"/>
              <w:rPr>
                <w:rFonts w:ascii="Arial" w:hAnsi="Arial" w:cs="Arial"/>
              </w:rPr>
            </w:pPr>
          </w:p>
        </w:tc>
        <w:tc>
          <w:tcPr>
            <w:tcW w:w="5764" w:type="dxa"/>
          </w:tcPr>
          <w:p w14:paraId="01800BFD" w14:textId="77777777" w:rsidR="003477D6" w:rsidRPr="002A767A" w:rsidRDefault="003477D6" w:rsidP="0086457F">
            <w:pPr>
              <w:ind w:firstLine="0"/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  <w:szCs w:val="22"/>
              </w:rPr>
              <w:t xml:space="preserve">- riflettere sul suo modo di imparare </w:t>
            </w:r>
          </w:p>
        </w:tc>
        <w:tc>
          <w:tcPr>
            <w:tcW w:w="554" w:type="dxa"/>
          </w:tcPr>
          <w:sdt>
            <w:sdtPr>
              <w:rPr>
                <w:rFonts w:ascii="Arial" w:hAnsi="Arial" w:cs="Arial"/>
                <w:shd w:val="clear" w:color="auto" w:fill="FFFFCC"/>
              </w:rPr>
              <w:id w:val="131707991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858A1EF" w14:textId="77777777" w:rsidR="003477D6" w:rsidRPr="002A767A" w:rsidRDefault="003477D6" w:rsidP="0062431B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983" w:type="dxa"/>
          </w:tcPr>
          <w:sdt>
            <w:sdtPr>
              <w:rPr>
                <w:rFonts w:ascii="Arial" w:hAnsi="Arial" w:cs="Arial"/>
                <w:shd w:val="clear" w:color="auto" w:fill="FFFFCC"/>
              </w:rPr>
              <w:id w:val="-184825074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B490A11" w14:textId="77777777" w:rsidR="003477D6" w:rsidRPr="002A767A" w:rsidRDefault="003477D6" w:rsidP="0062431B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680" w:type="dxa"/>
          </w:tcPr>
          <w:sdt>
            <w:sdtPr>
              <w:rPr>
                <w:rFonts w:ascii="Arial" w:hAnsi="Arial" w:cs="Arial"/>
                <w:shd w:val="clear" w:color="auto" w:fill="FFFFCC"/>
              </w:rPr>
              <w:id w:val="142761779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C141503" w14:textId="77777777" w:rsidR="003477D6" w:rsidRPr="002A767A" w:rsidRDefault="003477D6" w:rsidP="0062431B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815" w:type="dxa"/>
          </w:tcPr>
          <w:sdt>
            <w:sdtPr>
              <w:rPr>
                <w:rFonts w:ascii="Arial" w:hAnsi="Arial" w:cs="Arial"/>
                <w:shd w:val="clear" w:color="auto" w:fill="FFFFCC"/>
              </w:rPr>
              <w:id w:val="185745688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9770CCC" w14:textId="77777777" w:rsidR="003477D6" w:rsidRPr="002A767A" w:rsidRDefault="003477D6" w:rsidP="0062431B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</w:tr>
      <w:tr w:rsidR="003477D6" w:rsidRPr="002A767A" w14:paraId="14E6B8BC" w14:textId="77777777" w:rsidTr="003477D6">
        <w:tc>
          <w:tcPr>
            <w:tcW w:w="275" w:type="dxa"/>
          </w:tcPr>
          <w:p w14:paraId="05C55D92" w14:textId="77777777" w:rsidR="003477D6" w:rsidRPr="002A767A" w:rsidRDefault="003477D6" w:rsidP="0086457F">
            <w:pPr>
              <w:ind w:firstLine="0"/>
              <w:rPr>
                <w:rFonts w:ascii="Arial" w:hAnsi="Arial" w:cs="Arial"/>
              </w:rPr>
            </w:pPr>
          </w:p>
        </w:tc>
        <w:tc>
          <w:tcPr>
            <w:tcW w:w="5764" w:type="dxa"/>
          </w:tcPr>
          <w:p w14:paraId="7FA34EAD" w14:textId="77777777" w:rsidR="003477D6" w:rsidRPr="002A767A" w:rsidRDefault="003477D6" w:rsidP="0086457F">
            <w:pPr>
              <w:ind w:firstLine="0"/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  <w:szCs w:val="22"/>
              </w:rPr>
              <w:t>- conoscere meglio le sue strategie di apprendimento</w:t>
            </w:r>
          </w:p>
        </w:tc>
        <w:tc>
          <w:tcPr>
            <w:tcW w:w="554" w:type="dxa"/>
          </w:tcPr>
          <w:sdt>
            <w:sdtPr>
              <w:rPr>
                <w:rFonts w:ascii="Arial" w:hAnsi="Arial" w:cs="Arial"/>
                <w:shd w:val="clear" w:color="auto" w:fill="FFFFCC"/>
              </w:rPr>
              <w:id w:val="92692881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70E3C3B" w14:textId="77777777" w:rsidR="003477D6" w:rsidRPr="002A767A" w:rsidRDefault="003477D6" w:rsidP="0062431B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983" w:type="dxa"/>
          </w:tcPr>
          <w:sdt>
            <w:sdtPr>
              <w:rPr>
                <w:rFonts w:ascii="Arial" w:hAnsi="Arial" w:cs="Arial"/>
                <w:shd w:val="clear" w:color="auto" w:fill="FFFFCC"/>
              </w:rPr>
              <w:id w:val="-54128387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829872A" w14:textId="77777777" w:rsidR="003477D6" w:rsidRPr="002A767A" w:rsidRDefault="003477D6" w:rsidP="0062431B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680" w:type="dxa"/>
          </w:tcPr>
          <w:sdt>
            <w:sdtPr>
              <w:rPr>
                <w:rFonts w:ascii="Arial" w:hAnsi="Arial" w:cs="Arial"/>
                <w:shd w:val="clear" w:color="auto" w:fill="FFFFCC"/>
              </w:rPr>
              <w:id w:val="-202870658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C332708" w14:textId="77777777" w:rsidR="003477D6" w:rsidRPr="002A767A" w:rsidRDefault="003477D6" w:rsidP="0062431B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815" w:type="dxa"/>
          </w:tcPr>
          <w:sdt>
            <w:sdtPr>
              <w:rPr>
                <w:rFonts w:ascii="Arial" w:hAnsi="Arial" w:cs="Arial"/>
                <w:shd w:val="clear" w:color="auto" w:fill="FFFFCC"/>
              </w:rPr>
              <w:id w:val="-103611256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16D3067" w14:textId="77777777" w:rsidR="003477D6" w:rsidRPr="002A767A" w:rsidRDefault="003477D6" w:rsidP="0062431B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</w:tr>
      <w:tr w:rsidR="003477D6" w:rsidRPr="002A767A" w14:paraId="76DCB218" w14:textId="77777777" w:rsidTr="003477D6">
        <w:tc>
          <w:tcPr>
            <w:tcW w:w="275" w:type="dxa"/>
          </w:tcPr>
          <w:p w14:paraId="7249CB8D" w14:textId="77777777" w:rsidR="003477D6" w:rsidRPr="002A767A" w:rsidRDefault="003477D6" w:rsidP="0086457F">
            <w:pPr>
              <w:ind w:firstLine="0"/>
              <w:rPr>
                <w:rFonts w:ascii="Arial" w:hAnsi="Arial" w:cs="Arial"/>
              </w:rPr>
            </w:pPr>
          </w:p>
        </w:tc>
        <w:tc>
          <w:tcPr>
            <w:tcW w:w="5764" w:type="dxa"/>
          </w:tcPr>
          <w:p w14:paraId="1412D676" w14:textId="77777777" w:rsidR="003477D6" w:rsidRPr="002A767A" w:rsidRDefault="003477D6" w:rsidP="0086457F">
            <w:pPr>
              <w:ind w:firstLine="0"/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  <w:szCs w:val="22"/>
              </w:rPr>
              <w:t>- conoscere meglio le sue difficoltà di apprendimento</w:t>
            </w:r>
          </w:p>
        </w:tc>
        <w:tc>
          <w:tcPr>
            <w:tcW w:w="554" w:type="dxa"/>
          </w:tcPr>
          <w:sdt>
            <w:sdtPr>
              <w:rPr>
                <w:rFonts w:ascii="Arial" w:hAnsi="Arial" w:cs="Arial"/>
                <w:shd w:val="clear" w:color="auto" w:fill="FFFFCC"/>
              </w:rPr>
              <w:id w:val="133958586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1BA389F" w14:textId="77777777" w:rsidR="003477D6" w:rsidRPr="002A767A" w:rsidRDefault="003477D6" w:rsidP="0062431B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983" w:type="dxa"/>
          </w:tcPr>
          <w:sdt>
            <w:sdtPr>
              <w:rPr>
                <w:rFonts w:ascii="Arial" w:hAnsi="Arial" w:cs="Arial"/>
                <w:shd w:val="clear" w:color="auto" w:fill="FFFFCC"/>
              </w:rPr>
              <w:id w:val="873202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01AF7BD" w14:textId="77777777" w:rsidR="003477D6" w:rsidRPr="002A767A" w:rsidRDefault="003477D6" w:rsidP="0062431B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680" w:type="dxa"/>
          </w:tcPr>
          <w:sdt>
            <w:sdtPr>
              <w:rPr>
                <w:rFonts w:ascii="Arial" w:hAnsi="Arial" w:cs="Arial"/>
                <w:shd w:val="clear" w:color="auto" w:fill="FFFFCC"/>
              </w:rPr>
              <w:id w:val="81199233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59EEE8B" w14:textId="77777777" w:rsidR="003477D6" w:rsidRPr="002A767A" w:rsidRDefault="003477D6" w:rsidP="0062431B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815" w:type="dxa"/>
          </w:tcPr>
          <w:sdt>
            <w:sdtPr>
              <w:rPr>
                <w:rFonts w:ascii="Arial" w:hAnsi="Arial" w:cs="Arial"/>
                <w:shd w:val="clear" w:color="auto" w:fill="FFFFCC"/>
              </w:rPr>
              <w:id w:val="-14844429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D321F04" w14:textId="77777777" w:rsidR="003477D6" w:rsidRPr="002A767A" w:rsidRDefault="003477D6" w:rsidP="0062431B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</w:tr>
      <w:tr w:rsidR="003477D6" w:rsidRPr="002A767A" w14:paraId="0AC39916" w14:textId="77777777" w:rsidTr="003477D6">
        <w:tc>
          <w:tcPr>
            <w:tcW w:w="275" w:type="dxa"/>
          </w:tcPr>
          <w:p w14:paraId="0BA9342A" w14:textId="77777777" w:rsidR="003477D6" w:rsidRPr="002A767A" w:rsidRDefault="003477D6" w:rsidP="0086457F">
            <w:pPr>
              <w:ind w:firstLine="0"/>
              <w:rPr>
                <w:rFonts w:ascii="Arial" w:hAnsi="Arial" w:cs="Arial"/>
              </w:rPr>
            </w:pPr>
          </w:p>
        </w:tc>
        <w:tc>
          <w:tcPr>
            <w:tcW w:w="5764" w:type="dxa"/>
          </w:tcPr>
          <w:p w14:paraId="7542E308" w14:textId="77777777" w:rsidR="003477D6" w:rsidRPr="002A767A" w:rsidRDefault="003477D6" w:rsidP="0086457F">
            <w:pPr>
              <w:ind w:firstLine="0"/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  <w:szCs w:val="22"/>
              </w:rPr>
              <w:t xml:space="preserve">- imparare a proporsi degli obiettivi chiari </w:t>
            </w:r>
          </w:p>
        </w:tc>
        <w:tc>
          <w:tcPr>
            <w:tcW w:w="554" w:type="dxa"/>
          </w:tcPr>
          <w:sdt>
            <w:sdtPr>
              <w:rPr>
                <w:rFonts w:ascii="Arial" w:hAnsi="Arial" w:cs="Arial"/>
                <w:shd w:val="clear" w:color="auto" w:fill="FFFFCC"/>
              </w:rPr>
              <w:id w:val="-212884632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20C9774" w14:textId="77777777" w:rsidR="003477D6" w:rsidRPr="002A767A" w:rsidRDefault="003477D6" w:rsidP="0062431B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983" w:type="dxa"/>
          </w:tcPr>
          <w:sdt>
            <w:sdtPr>
              <w:rPr>
                <w:rFonts w:ascii="Arial" w:hAnsi="Arial" w:cs="Arial"/>
                <w:shd w:val="clear" w:color="auto" w:fill="FFFFCC"/>
              </w:rPr>
              <w:id w:val="175616139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81B0632" w14:textId="77777777" w:rsidR="003477D6" w:rsidRPr="002A767A" w:rsidRDefault="003477D6" w:rsidP="0062431B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680" w:type="dxa"/>
          </w:tcPr>
          <w:sdt>
            <w:sdtPr>
              <w:rPr>
                <w:rFonts w:ascii="Arial" w:hAnsi="Arial" w:cs="Arial"/>
                <w:shd w:val="clear" w:color="auto" w:fill="FFFFCC"/>
              </w:rPr>
              <w:id w:val="203383800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1FC989D4" w14:textId="77777777" w:rsidR="003477D6" w:rsidRPr="002A767A" w:rsidRDefault="003477D6" w:rsidP="0062431B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815" w:type="dxa"/>
          </w:tcPr>
          <w:sdt>
            <w:sdtPr>
              <w:rPr>
                <w:rFonts w:ascii="Arial" w:hAnsi="Arial" w:cs="Arial"/>
                <w:shd w:val="clear" w:color="auto" w:fill="FFFFCC"/>
              </w:rPr>
              <w:id w:val="-47452947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11B93F71" w14:textId="77777777" w:rsidR="003477D6" w:rsidRPr="002A767A" w:rsidRDefault="003477D6" w:rsidP="0062431B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</w:tr>
      <w:tr w:rsidR="003477D6" w:rsidRPr="002A767A" w14:paraId="7BACF747" w14:textId="77777777" w:rsidTr="003477D6">
        <w:tc>
          <w:tcPr>
            <w:tcW w:w="275" w:type="dxa"/>
          </w:tcPr>
          <w:p w14:paraId="0CD49BF7" w14:textId="77777777" w:rsidR="003477D6" w:rsidRPr="002A767A" w:rsidRDefault="003477D6" w:rsidP="0086457F">
            <w:pPr>
              <w:ind w:firstLine="0"/>
              <w:rPr>
                <w:rFonts w:ascii="Arial" w:hAnsi="Arial" w:cs="Arial"/>
              </w:rPr>
            </w:pPr>
          </w:p>
        </w:tc>
        <w:tc>
          <w:tcPr>
            <w:tcW w:w="5764" w:type="dxa"/>
          </w:tcPr>
          <w:p w14:paraId="53700455" w14:textId="77777777" w:rsidR="003477D6" w:rsidRPr="002A767A" w:rsidRDefault="003477D6" w:rsidP="0086457F">
            <w:pPr>
              <w:ind w:firstLine="0"/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  <w:szCs w:val="22"/>
              </w:rPr>
              <w:t>- migliorare le sue strategie di studio</w:t>
            </w:r>
          </w:p>
        </w:tc>
        <w:tc>
          <w:tcPr>
            <w:tcW w:w="554" w:type="dxa"/>
          </w:tcPr>
          <w:sdt>
            <w:sdtPr>
              <w:rPr>
                <w:rFonts w:ascii="Arial" w:hAnsi="Arial" w:cs="Arial"/>
                <w:shd w:val="clear" w:color="auto" w:fill="FFFFCC"/>
              </w:rPr>
              <w:id w:val="-90483214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B63142A" w14:textId="77777777" w:rsidR="003477D6" w:rsidRPr="002A767A" w:rsidRDefault="003477D6" w:rsidP="0062431B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983" w:type="dxa"/>
          </w:tcPr>
          <w:sdt>
            <w:sdtPr>
              <w:rPr>
                <w:rFonts w:ascii="Arial" w:hAnsi="Arial" w:cs="Arial"/>
                <w:shd w:val="clear" w:color="auto" w:fill="FFFFCC"/>
              </w:rPr>
              <w:id w:val="174683983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3093638" w14:textId="77777777" w:rsidR="003477D6" w:rsidRPr="002A767A" w:rsidRDefault="003477D6" w:rsidP="0062431B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680" w:type="dxa"/>
          </w:tcPr>
          <w:sdt>
            <w:sdtPr>
              <w:rPr>
                <w:rFonts w:ascii="Arial" w:hAnsi="Arial" w:cs="Arial"/>
                <w:shd w:val="clear" w:color="auto" w:fill="FFFFCC"/>
              </w:rPr>
              <w:id w:val="129109243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371ED91" w14:textId="77777777" w:rsidR="003477D6" w:rsidRPr="002A767A" w:rsidRDefault="003477D6" w:rsidP="0062431B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815" w:type="dxa"/>
          </w:tcPr>
          <w:sdt>
            <w:sdtPr>
              <w:rPr>
                <w:rFonts w:ascii="Arial" w:hAnsi="Arial" w:cs="Arial"/>
                <w:shd w:val="clear" w:color="auto" w:fill="FFFFCC"/>
              </w:rPr>
              <w:id w:val="26235638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4B3AAD2" w14:textId="77777777" w:rsidR="003477D6" w:rsidRPr="002A767A" w:rsidRDefault="003477D6" w:rsidP="0062431B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</w:tr>
      <w:tr w:rsidR="003477D6" w:rsidRPr="002A767A" w14:paraId="27AC36A0" w14:textId="77777777" w:rsidTr="003477D6">
        <w:tc>
          <w:tcPr>
            <w:tcW w:w="275" w:type="dxa"/>
            <w:tcBorders>
              <w:bottom w:val="dotted" w:sz="4" w:space="0" w:color="auto"/>
            </w:tcBorders>
          </w:tcPr>
          <w:p w14:paraId="35975974" w14:textId="77777777" w:rsidR="003477D6" w:rsidRPr="002A767A" w:rsidRDefault="003477D6" w:rsidP="0086457F">
            <w:pPr>
              <w:ind w:firstLine="0"/>
              <w:rPr>
                <w:rFonts w:ascii="Arial" w:hAnsi="Arial" w:cs="Arial"/>
              </w:rPr>
            </w:pPr>
          </w:p>
        </w:tc>
        <w:tc>
          <w:tcPr>
            <w:tcW w:w="5764" w:type="dxa"/>
            <w:tcBorders>
              <w:bottom w:val="dotted" w:sz="4" w:space="0" w:color="auto"/>
            </w:tcBorders>
          </w:tcPr>
          <w:p w14:paraId="0A4F77F5" w14:textId="77777777" w:rsidR="003477D6" w:rsidRPr="002A767A" w:rsidRDefault="003477D6" w:rsidP="0086457F">
            <w:pPr>
              <w:ind w:firstLine="0"/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  <w:szCs w:val="22"/>
              </w:rPr>
              <w:t xml:space="preserve">- altro </w:t>
            </w:r>
            <w:r w:rsidRPr="002A767A">
              <w:rPr>
                <w:rFonts w:ascii="Arial" w:hAnsi="Arial" w:cs="Arial"/>
                <w:sz w:val="18"/>
                <w:szCs w:val="22"/>
              </w:rPr>
              <w:t>(</w:t>
            </w:r>
            <w:r w:rsidRPr="002A767A">
              <w:rPr>
                <w:rFonts w:ascii="Arial" w:hAnsi="Arial" w:cs="Arial"/>
                <w:i/>
                <w:sz w:val="18"/>
                <w:szCs w:val="22"/>
              </w:rPr>
              <w:t>specifica</w:t>
            </w:r>
            <w:r w:rsidRPr="002A767A">
              <w:rPr>
                <w:rFonts w:ascii="Arial" w:hAnsi="Arial" w:cs="Arial"/>
                <w:sz w:val="18"/>
                <w:szCs w:val="22"/>
              </w:rPr>
              <w:t xml:space="preserve">): </w:t>
            </w:r>
            <w:sdt>
              <w:sdtPr>
                <w:rPr>
                  <w:rFonts w:ascii="Arial" w:hAnsi="Arial" w:cs="Arial"/>
                  <w:sz w:val="18"/>
                  <w:shd w:val="clear" w:color="auto" w:fill="FFFFCC"/>
                </w:rPr>
                <w:id w:val="-631089252"/>
                <w:placeholder>
                  <w:docPart w:val="1FD9CED0FA9E4D6DBA8259E2392D976A"/>
                </w:placeholder>
                <w:text/>
              </w:sdtPr>
              <w:sdtEndPr/>
              <w:sdtContent>
                <w:r w:rsidRPr="002A767A">
                  <w:rPr>
                    <w:rFonts w:ascii="Arial" w:hAnsi="Arial" w:cs="Arial"/>
                    <w:sz w:val="18"/>
                    <w:szCs w:val="22"/>
                    <w:shd w:val="clear" w:color="auto" w:fill="FFFFCC"/>
                  </w:rPr>
                  <w:t>…</w:t>
                </w:r>
              </w:sdtContent>
            </w:sdt>
          </w:p>
        </w:tc>
        <w:tc>
          <w:tcPr>
            <w:tcW w:w="554" w:type="dxa"/>
            <w:tcBorders>
              <w:bottom w:val="dotted" w:sz="4" w:space="0" w:color="auto"/>
            </w:tcBorders>
          </w:tcPr>
          <w:sdt>
            <w:sdtPr>
              <w:rPr>
                <w:rFonts w:ascii="Arial" w:hAnsi="Arial" w:cs="Arial"/>
                <w:shd w:val="clear" w:color="auto" w:fill="FFFFCC"/>
              </w:rPr>
              <w:id w:val="163521623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5B9AA0D" w14:textId="77777777" w:rsidR="003477D6" w:rsidRPr="002A767A" w:rsidRDefault="003477D6" w:rsidP="0062431B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983" w:type="dxa"/>
            <w:tcBorders>
              <w:bottom w:val="dotted" w:sz="4" w:space="0" w:color="auto"/>
            </w:tcBorders>
          </w:tcPr>
          <w:sdt>
            <w:sdtPr>
              <w:rPr>
                <w:rFonts w:ascii="Arial" w:hAnsi="Arial" w:cs="Arial"/>
                <w:shd w:val="clear" w:color="auto" w:fill="FFFFCC"/>
              </w:rPr>
              <w:id w:val="191682397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EBD8977" w14:textId="77777777" w:rsidR="003477D6" w:rsidRPr="002A767A" w:rsidRDefault="003477D6" w:rsidP="0062431B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680" w:type="dxa"/>
            <w:tcBorders>
              <w:bottom w:val="dotted" w:sz="4" w:space="0" w:color="auto"/>
            </w:tcBorders>
          </w:tcPr>
          <w:sdt>
            <w:sdtPr>
              <w:rPr>
                <w:rFonts w:ascii="Arial" w:hAnsi="Arial" w:cs="Arial"/>
                <w:shd w:val="clear" w:color="auto" w:fill="FFFFCC"/>
              </w:rPr>
              <w:id w:val="-11745704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84F84C8" w14:textId="77777777" w:rsidR="003477D6" w:rsidRPr="002A767A" w:rsidRDefault="003477D6" w:rsidP="0062431B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  <w:tc>
          <w:tcPr>
            <w:tcW w:w="815" w:type="dxa"/>
            <w:tcBorders>
              <w:bottom w:val="dotted" w:sz="4" w:space="0" w:color="auto"/>
            </w:tcBorders>
          </w:tcPr>
          <w:sdt>
            <w:sdtPr>
              <w:rPr>
                <w:rFonts w:ascii="Arial" w:hAnsi="Arial" w:cs="Arial"/>
                <w:shd w:val="clear" w:color="auto" w:fill="FFFFCC"/>
              </w:rPr>
              <w:id w:val="125587024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DA5AB60" w14:textId="77777777" w:rsidR="003477D6" w:rsidRPr="002A767A" w:rsidRDefault="003477D6" w:rsidP="0062431B">
                <w:pPr>
                  <w:ind w:firstLine="0"/>
                  <w:jc w:val="center"/>
                  <w:rPr>
                    <w:rFonts w:ascii="Arial" w:hAnsi="Arial" w:cs="Arial"/>
                  </w:rPr>
                </w:pPr>
                <w:r w:rsidRPr="002A767A">
                  <w:rPr>
                    <w:rFonts w:ascii="Segoe UI Symbol" w:eastAsia="MS Gothic" w:hAnsi="Segoe UI Symbol" w:cs="Segoe UI Symbol"/>
                    <w:szCs w:val="22"/>
                    <w:shd w:val="clear" w:color="auto" w:fill="FFFFCC"/>
                  </w:rPr>
                  <w:t>☐</w:t>
                </w:r>
              </w:p>
            </w:sdtContent>
          </w:sdt>
        </w:tc>
      </w:tr>
      <w:tr w:rsidR="003477D6" w:rsidRPr="002A767A" w14:paraId="335892B6" w14:textId="77777777" w:rsidTr="003477D6">
        <w:tc>
          <w:tcPr>
            <w:tcW w:w="275" w:type="dxa"/>
            <w:tcBorders>
              <w:top w:val="dotted" w:sz="4" w:space="0" w:color="auto"/>
              <w:bottom w:val="dotted" w:sz="4" w:space="0" w:color="auto"/>
            </w:tcBorders>
          </w:tcPr>
          <w:p w14:paraId="14B86D2C" w14:textId="77777777" w:rsidR="003477D6" w:rsidRPr="002A767A" w:rsidRDefault="003477D6" w:rsidP="0086457F">
            <w:pPr>
              <w:ind w:firstLine="0"/>
              <w:rPr>
                <w:rFonts w:ascii="Arial" w:hAnsi="Arial" w:cs="Arial"/>
              </w:rPr>
            </w:pPr>
            <w:r w:rsidRPr="002A767A">
              <w:rPr>
                <w:rFonts w:ascii="Arial" w:hAnsi="Arial" w:cs="Arial"/>
              </w:rPr>
              <w:t>3.</w:t>
            </w:r>
          </w:p>
        </w:tc>
        <w:tc>
          <w:tcPr>
            <w:tcW w:w="5764" w:type="dxa"/>
            <w:tcBorders>
              <w:top w:val="dotted" w:sz="4" w:space="0" w:color="auto"/>
              <w:bottom w:val="dotted" w:sz="4" w:space="0" w:color="auto"/>
            </w:tcBorders>
          </w:tcPr>
          <w:p w14:paraId="0240EAAF" w14:textId="77777777" w:rsidR="003477D6" w:rsidRPr="002A767A" w:rsidRDefault="003477D6" w:rsidP="0086457F">
            <w:pPr>
              <w:ind w:firstLine="0"/>
              <w:rPr>
                <w:rFonts w:ascii="Arial" w:hAnsi="Arial" w:cs="Arial"/>
                <w:szCs w:val="22"/>
              </w:rPr>
            </w:pPr>
            <w:r w:rsidRPr="002A767A">
              <w:rPr>
                <w:rFonts w:ascii="Arial" w:hAnsi="Arial" w:cs="Arial"/>
                <w:szCs w:val="22"/>
              </w:rPr>
              <w:t>Eventuali osservazioni per lo studente:</w:t>
            </w:r>
          </w:p>
          <w:sdt>
            <w:sdtPr>
              <w:rPr>
                <w:rFonts w:ascii="Arial" w:hAnsi="Arial" w:cs="Arial"/>
              </w:rPr>
              <w:id w:val="2108235517"/>
              <w:placeholder>
                <w:docPart w:val="1FD9CED0FA9E4D6DBA8259E2392D976A"/>
              </w:placeholder>
              <w:showingPlcHdr/>
              <w:text/>
            </w:sdtPr>
            <w:sdtEndPr/>
            <w:sdtContent>
              <w:p w14:paraId="0F77E9CF" w14:textId="77777777" w:rsidR="003477D6" w:rsidRPr="002A767A" w:rsidRDefault="003477D6" w:rsidP="0086457F">
                <w:pPr>
                  <w:ind w:firstLine="0"/>
                  <w:rPr>
                    <w:rFonts w:ascii="Arial" w:hAnsi="Arial" w:cs="Arial"/>
                    <w:sz w:val="22"/>
                    <w:szCs w:val="22"/>
                  </w:rPr>
                </w:pPr>
                <w:r w:rsidRPr="002A767A">
                  <w:rPr>
                    <w:rStyle w:val="Testosegnaposto"/>
                    <w:rFonts w:ascii="Arial" w:hAnsi="Arial" w:cs="Arial"/>
                    <w:shd w:val="clear" w:color="auto" w:fill="FFFFCC"/>
                  </w:rPr>
                  <w:t>Fare clic qui per immettere testo.</w:t>
                </w:r>
              </w:p>
            </w:sdtContent>
          </w:sdt>
        </w:tc>
        <w:tc>
          <w:tcPr>
            <w:tcW w:w="554" w:type="dxa"/>
            <w:tcBorders>
              <w:top w:val="dotted" w:sz="4" w:space="0" w:color="auto"/>
              <w:bottom w:val="dotted" w:sz="4" w:space="0" w:color="auto"/>
            </w:tcBorders>
          </w:tcPr>
          <w:p w14:paraId="06516074" w14:textId="77777777" w:rsidR="003477D6" w:rsidRPr="002A767A" w:rsidRDefault="003477D6" w:rsidP="0062431B">
            <w:pPr>
              <w:ind w:firstLine="0"/>
              <w:jc w:val="center"/>
              <w:rPr>
                <w:rFonts w:ascii="Arial" w:hAnsi="Arial" w:cs="Arial"/>
              </w:rPr>
            </w:pPr>
          </w:p>
        </w:tc>
        <w:tc>
          <w:tcPr>
            <w:tcW w:w="983" w:type="dxa"/>
            <w:tcBorders>
              <w:top w:val="dotted" w:sz="4" w:space="0" w:color="auto"/>
              <w:bottom w:val="dotted" w:sz="4" w:space="0" w:color="auto"/>
            </w:tcBorders>
          </w:tcPr>
          <w:p w14:paraId="7AEDF9BC" w14:textId="77777777" w:rsidR="003477D6" w:rsidRPr="002A767A" w:rsidRDefault="003477D6" w:rsidP="0062431B">
            <w:pPr>
              <w:ind w:firstLine="0"/>
              <w:jc w:val="center"/>
              <w:rPr>
                <w:rFonts w:ascii="Arial" w:hAnsi="Arial" w:cs="Arial"/>
              </w:rPr>
            </w:pPr>
          </w:p>
        </w:tc>
        <w:tc>
          <w:tcPr>
            <w:tcW w:w="680" w:type="dxa"/>
            <w:tcBorders>
              <w:top w:val="dotted" w:sz="4" w:space="0" w:color="auto"/>
              <w:bottom w:val="dotted" w:sz="4" w:space="0" w:color="auto"/>
            </w:tcBorders>
          </w:tcPr>
          <w:p w14:paraId="169298F6" w14:textId="77777777" w:rsidR="003477D6" w:rsidRPr="002A767A" w:rsidRDefault="003477D6" w:rsidP="0062431B">
            <w:pPr>
              <w:ind w:firstLine="0"/>
              <w:jc w:val="center"/>
              <w:rPr>
                <w:rFonts w:ascii="Arial" w:hAnsi="Arial" w:cs="Arial"/>
              </w:rPr>
            </w:pPr>
          </w:p>
        </w:tc>
        <w:tc>
          <w:tcPr>
            <w:tcW w:w="815" w:type="dxa"/>
            <w:tcBorders>
              <w:top w:val="dotted" w:sz="4" w:space="0" w:color="auto"/>
              <w:bottom w:val="dotted" w:sz="4" w:space="0" w:color="auto"/>
            </w:tcBorders>
          </w:tcPr>
          <w:p w14:paraId="1102CBFE" w14:textId="77777777" w:rsidR="003477D6" w:rsidRPr="002A767A" w:rsidRDefault="003477D6" w:rsidP="0062431B">
            <w:pPr>
              <w:ind w:firstLine="0"/>
              <w:jc w:val="center"/>
              <w:rPr>
                <w:rFonts w:ascii="Arial" w:hAnsi="Arial" w:cs="Arial"/>
              </w:rPr>
            </w:pPr>
          </w:p>
        </w:tc>
      </w:tr>
    </w:tbl>
    <w:p w14:paraId="680115E0" w14:textId="77777777" w:rsidR="00481EA2" w:rsidRPr="002A767A" w:rsidRDefault="00481EA2" w:rsidP="00481EA2">
      <w:pPr>
        <w:rPr>
          <w:rFonts w:ascii="Arial" w:hAnsi="Arial" w:cs="Arial"/>
          <w:b/>
          <w:i/>
          <w:sz w:val="16"/>
          <w:szCs w:val="20"/>
        </w:rPr>
      </w:pPr>
    </w:p>
    <w:p w14:paraId="0CB11057" w14:textId="77777777" w:rsidR="003477D6" w:rsidRPr="002A767A" w:rsidRDefault="003477D6" w:rsidP="003477D6">
      <w:pPr>
        <w:rPr>
          <w:rFonts w:ascii="Arial" w:hAnsi="Arial" w:cs="Arial"/>
          <w:i/>
        </w:rPr>
      </w:pPr>
      <w:r w:rsidRPr="002A767A">
        <w:rPr>
          <w:rFonts w:ascii="Arial" w:hAnsi="Arial" w:cs="Arial"/>
          <w:b/>
          <w:i/>
          <w:sz w:val="20"/>
          <w:szCs w:val="20"/>
        </w:rPr>
        <w:t xml:space="preserve">Data </w:t>
      </w:r>
      <w:sdt>
        <w:sdtPr>
          <w:rPr>
            <w:rFonts w:ascii="Arial" w:hAnsi="Arial" w:cs="Arial"/>
            <w:b/>
            <w:i/>
            <w:sz w:val="20"/>
            <w:szCs w:val="20"/>
          </w:rPr>
          <w:id w:val="1322084226"/>
          <w:showingPlcHdr/>
          <w:date>
            <w:dateFormat w:val="dd/MM/yyyy"/>
            <w:lid w:val="it-IT"/>
            <w:storeMappedDataAs w:val="dateTime"/>
            <w:calendar w:val="gregorian"/>
          </w:date>
        </w:sdtPr>
        <w:sdtEndPr/>
        <w:sdtContent>
          <w:r w:rsidRPr="002A767A">
            <w:rPr>
              <w:rStyle w:val="Testosegnaposto"/>
              <w:rFonts w:ascii="Arial" w:hAnsi="Arial" w:cs="Arial"/>
              <w:shd w:val="clear" w:color="auto" w:fill="FFFFCC"/>
            </w:rPr>
            <w:t>Fare clic qui per immettere una data.</w:t>
          </w:r>
        </w:sdtContent>
      </w:sdt>
      <w:r w:rsidRPr="002A767A">
        <w:rPr>
          <w:rFonts w:ascii="Arial" w:hAnsi="Arial" w:cs="Arial"/>
          <w:b/>
          <w:i/>
          <w:sz w:val="20"/>
          <w:szCs w:val="20"/>
        </w:rPr>
        <w:tab/>
      </w:r>
      <w:r w:rsidRPr="002A767A">
        <w:rPr>
          <w:rFonts w:ascii="Arial" w:hAnsi="Arial" w:cs="Arial"/>
          <w:b/>
          <w:i/>
          <w:sz w:val="20"/>
          <w:szCs w:val="20"/>
        </w:rPr>
        <w:tab/>
      </w:r>
      <w:r w:rsidRPr="002A767A">
        <w:rPr>
          <w:rFonts w:ascii="Arial" w:hAnsi="Arial" w:cs="Arial"/>
          <w:b/>
          <w:i/>
          <w:sz w:val="20"/>
          <w:szCs w:val="20"/>
        </w:rPr>
        <w:tab/>
      </w:r>
      <w:r w:rsidRPr="002A767A">
        <w:rPr>
          <w:rFonts w:ascii="Arial" w:hAnsi="Arial" w:cs="Arial"/>
          <w:b/>
          <w:i/>
          <w:sz w:val="20"/>
          <w:szCs w:val="20"/>
        </w:rPr>
        <w:tab/>
        <w:t xml:space="preserve"> </w:t>
      </w:r>
    </w:p>
    <w:p w14:paraId="7FCC8489" w14:textId="77777777" w:rsidR="00481EA2" w:rsidRPr="002A767A" w:rsidRDefault="00481EA2" w:rsidP="003477D6">
      <w:pPr>
        <w:jc w:val="right"/>
        <w:rPr>
          <w:rFonts w:ascii="Arial" w:hAnsi="Arial" w:cs="Arial"/>
          <w:i/>
          <w:sz w:val="20"/>
          <w:szCs w:val="20"/>
        </w:rPr>
      </w:pPr>
      <w:r w:rsidRPr="002A767A">
        <w:rPr>
          <w:rFonts w:ascii="Arial" w:hAnsi="Arial" w:cs="Arial"/>
          <w:b/>
          <w:i/>
          <w:sz w:val="20"/>
          <w:szCs w:val="20"/>
        </w:rPr>
        <w:t xml:space="preserve">firma dell’insegnante </w:t>
      </w:r>
      <w:r w:rsidRPr="002A767A">
        <w:rPr>
          <w:rFonts w:ascii="Arial" w:hAnsi="Arial" w:cs="Arial"/>
          <w:i/>
          <w:sz w:val="20"/>
          <w:szCs w:val="20"/>
        </w:rPr>
        <w:t>…………………………………………</w:t>
      </w:r>
    </w:p>
    <w:p w14:paraId="64057F0B" w14:textId="77777777" w:rsidR="00481EA2" w:rsidRPr="002A767A" w:rsidRDefault="00481EA2" w:rsidP="00481EA2">
      <w:pPr>
        <w:jc w:val="center"/>
        <w:rPr>
          <w:rFonts w:ascii="Arial" w:hAnsi="Arial" w:cs="Arial"/>
          <w:b/>
          <w:color w:val="808080" w:themeColor="background1" w:themeShade="80"/>
          <w:sz w:val="8"/>
        </w:rPr>
      </w:pPr>
    </w:p>
    <w:sectPr w:rsidR="00481EA2" w:rsidRPr="002A767A" w:rsidSect="005E1DED">
      <w:headerReference w:type="default" r:id="rId9"/>
      <w:footerReference w:type="default" r:id="rId10"/>
      <w:pgSz w:w="11906" w:h="16838"/>
      <w:pgMar w:top="1134" w:right="1134" w:bottom="1134" w:left="1134" w:header="720" w:footer="720" w:gutter="567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ACE153" w14:textId="77777777" w:rsidR="00F06FB5" w:rsidRDefault="00F06FB5" w:rsidP="00530688">
      <w:r>
        <w:separator/>
      </w:r>
    </w:p>
  </w:endnote>
  <w:endnote w:type="continuationSeparator" w:id="0">
    <w:p w14:paraId="2476D6EE" w14:textId="77777777" w:rsidR="00F06FB5" w:rsidRDefault="00F06FB5" w:rsidP="005306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27702247"/>
      <w:docPartObj>
        <w:docPartGallery w:val="Page Numbers (Bottom of Page)"/>
        <w:docPartUnique/>
      </w:docPartObj>
    </w:sdtPr>
    <w:sdtEndPr>
      <w:rPr>
        <w:rFonts w:ascii="Helvetica" w:hAnsi="Helvetica" w:cs="Helvetica"/>
        <w:sz w:val="20"/>
      </w:rPr>
    </w:sdtEndPr>
    <w:sdtContent>
      <w:p w14:paraId="6BB04540" w14:textId="77777777" w:rsidR="0086457F" w:rsidRPr="00AE16CC" w:rsidRDefault="0086457F" w:rsidP="008734FF">
        <w:pPr>
          <w:pStyle w:val="Pidipagina"/>
          <w:pBdr>
            <w:top w:val="dotted" w:sz="4" w:space="1" w:color="auto"/>
          </w:pBdr>
          <w:rPr>
            <w:rFonts w:ascii="Helvetica" w:hAnsi="Helvetica" w:cs="Helvetica"/>
          </w:rPr>
        </w:pPr>
        <w:r w:rsidRPr="00B32241">
          <w:rPr>
            <w:rFonts w:ascii="Arial Narrow" w:hAnsi="Arial Narrow"/>
            <w:sz w:val="16"/>
          </w:rPr>
          <w:t xml:space="preserve">Adattato da: </w:t>
        </w:r>
        <w:r w:rsidRPr="00B32241">
          <w:rPr>
            <w:rFonts w:ascii="Arial Narrow" w:hAnsi="Arial Narrow" w:cs="Helvetica"/>
            <w:smallCaps/>
            <w:sz w:val="16"/>
            <w:szCs w:val="18"/>
          </w:rPr>
          <w:t>Ottone</w:t>
        </w:r>
        <w:r w:rsidRPr="00B32241">
          <w:rPr>
            <w:rFonts w:ascii="Arial Narrow" w:hAnsi="Arial Narrow" w:cs="Helvetica"/>
            <w:sz w:val="16"/>
            <w:szCs w:val="18"/>
          </w:rPr>
          <w:t xml:space="preserve"> Enrica, </w:t>
        </w:r>
        <w:r w:rsidRPr="00B32241">
          <w:rPr>
            <w:rFonts w:ascii="Arial Narrow" w:hAnsi="Arial Narrow" w:cs="Helvetica"/>
            <w:i/>
            <w:sz w:val="16"/>
            <w:szCs w:val="18"/>
          </w:rPr>
          <w:t xml:space="preserve">Apprendo. Attività e strumenti per imparare a dirigere </w:t>
        </w:r>
        <w:proofErr w:type="gramStart"/>
        <w:r w:rsidRPr="00B32241">
          <w:rPr>
            <w:rFonts w:ascii="Arial Narrow" w:hAnsi="Arial Narrow" w:cs="Helvetica"/>
            <w:i/>
            <w:sz w:val="16"/>
            <w:szCs w:val="18"/>
          </w:rPr>
          <w:t>se</w:t>
        </w:r>
        <w:proofErr w:type="gramEnd"/>
        <w:r w:rsidRPr="00B32241">
          <w:rPr>
            <w:rFonts w:ascii="Arial Narrow" w:hAnsi="Arial Narrow" w:cs="Helvetica"/>
            <w:i/>
            <w:sz w:val="16"/>
            <w:szCs w:val="18"/>
          </w:rPr>
          <w:t xml:space="preserve"> stessi nell’apprendimento</w:t>
        </w:r>
        <w:r w:rsidRPr="00B32241">
          <w:rPr>
            <w:rFonts w:ascii="Arial Narrow" w:hAnsi="Arial Narrow" w:cs="Helvetica"/>
            <w:sz w:val="16"/>
            <w:szCs w:val="18"/>
          </w:rPr>
          <w:t xml:space="preserve">, </w:t>
        </w:r>
        <w:r>
          <w:rPr>
            <w:rFonts w:ascii="Arial Narrow" w:hAnsi="Arial Narrow" w:cs="Helvetica"/>
            <w:sz w:val="16"/>
            <w:szCs w:val="18"/>
          </w:rPr>
          <w:t xml:space="preserve">Roma, </w:t>
        </w:r>
        <w:r w:rsidRPr="00B32241">
          <w:rPr>
            <w:rFonts w:ascii="Arial Narrow" w:hAnsi="Arial Narrow" w:cs="Helvetica"/>
            <w:sz w:val="16"/>
            <w:szCs w:val="18"/>
          </w:rPr>
          <w:t xml:space="preserve">Anicia 2014 </w:t>
        </w:r>
        <w:r w:rsidRPr="00B32241">
          <w:rPr>
            <w:rFonts w:ascii="Arial Narrow" w:hAnsi="Arial Narrow" w:cs="Helvetica"/>
            <w:sz w:val="18"/>
            <w:szCs w:val="18"/>
          </w:rPr>
          <w:t>__</w:t>
        </w:r>
        <w:r>
          <w:rPr>
            <w:rFonts w:ascii="Arial Narrow" w:hAnsi="Arial Narrow" w:cs="Helvetica"/>
            <w:sz w:val="18"/>
            <w:szCs w:val="18"/>
          </w:rPr>
          <w:t>__________</w:t>
        </w:r>
        <w:r w:rsidRPr="00B32241">
          <w:rPr>
            <w:rFonts w:ascii="Arial Narrow" w:hAnsi="Arial Narrow" w:cs="Helvetica"/>
            <w:sz w:val="18"/>
            <w:szCs w:val="18"/>
          </w:rPr>
          <w:t>__</w:t>
        </w:r>
        <w:r>
          <w:rPr>
            <w:rFonts w:ascii="Arial Narrow" w:hAnsi="Arial Narrow" w:cs="Helvetica"/>
            <w:sz w:val="18"/>
            <w:szCs w:val="18"/>
          </w:rPr>
          <w:t xml:space="preserve"> </w:t>
        </w:r>
        <w:r>
          <w:rPr>
            <w:rFonts w:ascii="Helvetica" w:hAnsi="Helvetica" w:cs="Helvetica"/>
            <w:sz w:val="18"/>
            <w:szCs w:val="18"/>
          </w:rPr>
          <w:t xml:space="preserve"> </w:t>
        </w:r>
        <w:r w:rsidRPr="00E60EED">
          <w:rPr>
            <w:rFonts w:ascii="Helvetica" w:hAnsi="Helvetica" w:cs="Helvetica"/>
            <w:sz w:val="20"/>
          </w:rPr>
          <w:fldChar w:fldCharType="begin"/>
        </w:r>
        <w:r w:rsidRPr="00E60EED">
          <w:rPr>
            <w:rFonts w:ascii="Helvetica" w:hAnsi="Helvetica" w:cs="Helvetica"/>
            <w:sz w:val="20"/>
          </w:rPr>
          <w:instrText>PAGE   \* MERGEFORMAT</w:instrText>
        </w:r>
        <w:r w:rsidRPr="00E60EED">
          <w:rPr>
            <w:rFonts w:ascii="Helvetica" w:hAnsi="Helvetica" w:cs="Helvetica"/>
            <w:sz w:val="20"/>
          </w:rPr>
          <w:fldChar w:fldCharType="separate"/>
        </w:r>
        <w:r w:rsidR="00F274D8">
          <w:rPr>
            <w:rFonts w:ascii="Helvetica" w:hAnsi="Helvetica" w:cs="Helvetica"/>
            <w:noProof/>
            <w:sz w:val="20"/>
          </w:rPr>
          <w:t>2</w:t>
        </w:r>
        <w:r w:rsidRPr="00E60EED">
          <w:rPr>
            <w:rFonts w:ascii="Helvetica" w:hAnsi="Helvetica" w:cs="Helvetica"/>
            <w:sz w:val="20"/>
          </w:rPr>
          <w:fldChar w:fldCharType="end"/>
        </w:r>
      </w:p>
    </w:sdtContent>
  </w:sdt>
  <w:p w14:paraId="645D90C6" w14:textId="77777777" w:rsidR="0086457F" w:rsidRDefault="0086457F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33EEF9" w14:textId="77777777" w:rsidR="00F06FB5" w:rsidRDefault="00F06FB5" w:rsidP="00530688">
      <w:r w:rsidRPr="00530688">
        <w:rPr>
          <w:color w:val="000000"/>
        </w:rPr>
        <w:separator/>
      </w:r>
    </w:p>
  </w:footnote>
  <w:footnote w:type="continuationSeparator" w:id="0">
    <w:p w14:paraId="2E0EBE01" w14:textId="77777777" w:rsidR="00F06FB5" w:rsidRDefault="00F06FB5" w:rsidP="005306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E815D" w14:textId="77777777" w:rsidR="0086457F" w:rsidRDefault="0086457F">
    <w:pPr>
      <w:pStyle w:val="Intestazion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616CECBE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8E6120"/>
    <w:multiLevelType w:val="hybridMultilevel"/>
    <w:tmpl w:val="8586CEEE"/>
    <w:lvl w:ilvl="0" w:tplc="CCC095F0">
      <w:start w:val="2"/>
      <w:numFmt w:val="bullet"/>
      <w:lvlText w:val="-"/>
      <w:lvlJc w:val="left"/>
      <w:pPr>
        <w:ind w:left="720" w:hanging="360"/>
      </w:pPr>
      <w:rPr>
        <w:rFonts w:ascii="Californian FB" w:hAnsi="Californian FB" w:cs="Times New Roman" w:hint="default"/>
        <w:b w:val="0"/>
        <w:i w:val="0"/>
        <w:caps w:val="0"/>
        <w:strike w:val="0"/>
        <w:dstrike w:val="0"/>
        <w:vanish w:val="0"/>
        <w:sz w:val="1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DF6580"/>
    <w:multiLevelType w:val="hybridMultilevel"/>
    <w:tmpl w:val="444C81B0"/>
    <w:lvl w:ilvl="0" w:tplc="C744217C">
      <w:start w:val="1"/>
      <w:numFmt w:val="bullet"/>
      <w:lvlText w:val="▫"/>
      <w:lvlJc w:val="left"/>
      <w:pPr>
        <w:ind w:left="720" w:hanging="360"/>
      </w:pPr>
      <w:rPr>
        <w:rFonts w:ascii="Arial" w:hAnsi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5528C1"/>
    <w:multiLevelType w:val="multilevel"/>
    <w:tmpl w:val="3EACC6A0"/>
    <w:styleLink w:val="WW8Num10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" w15:restartNumberingAfterBreak="0">
    <w:nsid w:val="06F62FD1"/>
    <w:multiLevelType w:val="hybridMultilevel"/>
    <w:tmpl w:val="64CEB3AE"/>
    <w:lvl w:ilvl="0" w:tplc="073289CA">
      <w:start w:val="1"/>
      <w:numFmt w:val="bullet"/>
      <w:lvlText w:val="-"/>
      <w:lvlJc w:val="left"/>
      <w:pPr>
        <w:tabs>
          <w:tab w:val="num" w:pos="0"/>
        </w:tabs>
        <w:ind w:left="113" w:hanging="113"/>
      </w:pPr>
      <w:rPr>
        <w:rFonts w:ascii="Californian FB" w:hAnsi="Californian FB" w:hint="default"/>
        <w:sz w:val="20"/>
        <w:szCs w:val="20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141649"/>
    <w:multiLevelType w:val="hybridMultilevel"/>
    <w:tmpl w:val="6038D7B6"/>
    <w:lvl w:ilvl="0" w:tplc="C744217C">
      <w:start w:val="1"/>
      <w:numFmt w:val="bullet"/>
      <w:lvlText w:val="▫"/>
      <w:lvlJc w:val="left"/>
      <w:pPr>
        <w:ind w:left="720" w:hanging="360"/>
      </w:pPr>
      <w:rPr>
        <w:rFonts w:ascii="Arial" w:hAnsi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88729A"/>
    <w:multiLevelType w:val="multilevel"/>
    <w:tmpl w:val="BE78977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7" w15:restartNumberingAfterBreak="0">
    <w:nsid w:val="110F2251"/>
    <w:multiLevelType w:val="hybridMultilevel"/>
    <w:tmpl w:val="5F7C8666"/>
    <w:lvl w:ilvl="0" w:tplc="2FEA68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B17A9D"/>
    <w:multiLevelType w:val="hybridMultilevel"/>
    <w:tmpl w:val="68F4D7A4"/>
    <w:lvl w:ilvl="0" w:tplc="0BD4FECC">
      <w:start w:val="1"/>
      <w:numFmt w:val="bullet"/>
      <w:lvlText w:val=""/>
      <w:lvlJc w:val="left"/>
      <w:pPr>
        <w:ind w:left="720" w:hanging="360"/>
      </w:pPr>
      <w:rPr>
        <w:rFonts w:ascii="Symbol" w:eastAsia="PMingLiU" w:hAnsi="Symbol" w:cs="Times New Roman" w:hint="default"/>
        <w:b w:val="0"/>
        <w:i/>
        <w:sz w:val="18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257B90"/>
    <w:multiLevelType w:val="multilevel"/>
    <w:tmpl w:val="4546F86A"/>
    <w:styleLink w:val="WW8Num3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0" w15:restartNumberingAfterBreak="0">
    <w:nsid w:val="1D4357C8"/>
    <w:multiLevelType w:val="hybridMultilevel"/>
    <w:tmpl w:val="B106A962"/>
    <w:lvl w:ilvl="0" w:tplc="BB08AB1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caps w:val="0"/>
        <w:strike w:val="0"/>
        <w:dstrike w:val="0"/>
        <w:vanish w:val="0"/>
        <w:sz w:val="1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633EA8"/>
    <w:multiLevelType w:val="hybridMultilevel"/>
    <w:tmpl w:val="F1C01D60"/>
    <w:lvl w:ilvl="0" w:tplc="C744217C">
      <w:start w:val="1"/>
      <w:numFmt w:val="bullet"/>
      <w:lvlText w:val="▫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F6F0DAA0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A9C46F04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4CA2675E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1826BC24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27100E28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7E24C8F4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EE90A756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0A66496C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2" w15:restartNumberingAfterBreak="0">
    <w:nsid w:val="28517328"/>
    <w:multiLevelType w:val="hybridMultilevel"/>
    <w:tmpl w:val="086A232E"/>
    <w:lvl w:ilvl="0" w:tplc="CCC095F0">
      <w:start w:val="2"/>
      <w:numFmt w:val="bullet"/>
      <w:lvlText w:val="-"/>
      <w:lvlJc w:val="left"/>
      <w:pPr>
        <w:ind w:left="360" w:hanging="360"/>
      </w:pPr>
      <w:rPr>
        <w:rFonts w:ascii="Californian FB" w:hAnsi="Californian FB" w:cs="Times New Roman" w:hint="default"/>
        <w:b w:val="0"/>
        <w:i w:val="0"/>
        <w:caps w:val="0"/>
        <w:strike w:val="0"/>
        <w:dstrike w:val="0"/>
        <w:vanish w:val="0"/>
        <w:sz w:val="1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BA0FD5"/>
    <w:multiLevelType w:val="hybridMultilevel"/>
    <w:tmpl w:val="016282F0"/>
    <w:lvl w:ilvl="0" w:tplc="1E6695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267C3B"/>
    <w:multiLevelType w:val="multilevel"/>
    <w:tmpl w:val="79AE98A2"/>
    <w:styleLink w:val="WW8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5" w15:restartNumberingAfterBreak="0">
    <w:nsid w:val="331453C6"/>
    <w:multiLevelType w:val="hybridMultilevel"/>
    <w:tmpl w:val="39B679E4"/>
    <w:lvl w:ilvl="0" w:tplc="71BE02C2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7B3814"/>
    <w:multiLevelType w:val="hybridMultilevel"/>
    <w:tmpl w:val="112E6760"/>
    <w:lvl w:ilvl="0" w:tplc="C744217C">
      <w:start w:val="1"/>
      <w:numFmt w:val="bullet"/>
      <w:lvlText w:val="▫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54E687AE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8C0C3892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A59E34F4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07023FA0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2F122168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11122AF0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87381962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19DC610E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7" w15:restartNumberingAfterBreak="0">
    <w:nsid w:val="37544048"/>
    <w:multiLevelType w:val="hybridMultilevel"/>
    <w:tmpl w:val="904C561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C0081E"/>
    <w:multiLevelType w:val="multilevel"/>
    <w:tmpl w:val="34C03402"/>
    <w:styleLink w:val="WWNum8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9" w15:restartNumberingAfterBreak="0">
    <w:nsid w:val="3B2C3644"/>
    <w:multiLevelType w:val="hybridMultilevel"/>
    <w:tmpl w:val="1636767E"/>
    <w:lvl w:ilvl="0" w:tplc="C744217C">
      <w:start w:val="1"/>
      <w:numFmt w:val="bullet"/>
      <w:lvlText w:val="▫"/>
      <w:lvlJc w:val="left"/>
      <w:pPr>
        <w:ind w:left="720" w:hanging="360"/>
      </w:pPr>
      <w:rPr>
        <w:rFonts w:ascii="Arial" w:hAnsi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C2467F"/>
    <w:multiLevelType w:val="multilevel"/>
    <w:tmpl w:val="5C221AC0"/>
    <w:styleLink w:val="WWNum3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1" w15:restartNumberingAfterBreak="0">
    <w:nsid w:val="42625C29"/>
    <w:multiLevelType w:val="multilevel"/>
    <w:tmpl w:val="CA501B56"/>
    <w:styleLink w:val="WW8Num6"/>
    <w:lvl w:ilvl="0">
      <w:start w:val="1"/>
      <w:numFmt w:val="decimal"/>
      <w:lvlText w:val="%1."/>
      <w:lvlJc w:val="left"/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2" w15:restartNumberingAfterBreak="0">
    <w:nsid w:val="47832340"/>
    <w:multiLevelType w:val="multilevel"/>
    <w:tmpl w:val="2C2AAE50"/>
    <w:styleLink w:val="WWNum1"/>
    <w:lvl w:ilvl="0">
      <w:numFmt w:val="bullet"/>
      <w:lvlText w:val="-"/>
      <w:lvlJc w:val="left"/>
      <w:rPr>
        <w:rFonts w:ascii="Arial Narrow" w:hAnsi="Arial Narrow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3" w15:restartNumberingAfterBreak="0">
    <w:nsid w:val="49E652C6"/>
    <w:multiLevelType w:val="multilevel"/>
    <w:tmpl w:val="32647D0E"/>
    <w:styleLink w:val="Stileeo"/>
    <w:lvl w:ilvl="0">
      <w:start w:val="1"/>
      <w:numFmt w:val="decimal"/>
      <w:lvlText w:val="%1."/>
      <w:lvlJc w:val="left"/>
      <w:pPr>
        <w:tabs>
          <w:tab w:val="num" w:pos="397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64"/>
        </w:tabs>
        <w:ind w:left="146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4" w15:restartNumberingAfterBreak="0">
    <w:nsid w:val="4E13732D"/>
    <w:multiLevelType w:val="multilevel"/>
    <w:tmpl w:val="B21C72F2"/>
    <w:styleLink w:val="WWNum24"/>
    <w:lvl w:ilvl="0">
      <w:numFmt w:val="bullet"/>
      <w:lvlText w:val="-"/>
      <w:lvlJc w:val="left"/>
      <w:rPr>
        <w:rFonts w:ascii="Arial Narrow" w:hAnsi="Arial Narrow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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5" w15:restartNumberingAfterBreak="0">
    <w:nsid w:val="4E1C3F9D"/>
    <w:multiLevelType w:val="multilevel"/>
    <w:tmpl w:val="6AB66A2A"/>
    <w:styleLink w:val="WWNum9"/>
    <w:lvl w:ilvl="0">
      <w:start w:val="1"/>
      <w:numFmt w:val="decimal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abstractNum w:abstractNumId="26" w15:restartNumberingAfterBreak="0">
    <w:nsid w:val="4F830888"/>
    <w:multiLevelType w:val="hybridMultilevel"/>
    <w:tmpl w:val="316A2AF8"/>
    <w:lvl w:ilvl="0" w:tplc="17740B3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05D403C"/>
    <w:multiLevelType w:val="multilevel"/>
    <w:tmpl w:val="24AC21A2"/>
    <w:styleLink w:val="WWNum4"/>
    <w:lvl w:ilvl="0">
      <w:numFmt w:val="bullet"/>
      <w:lvlText w:val="-"/>
      <w:lvlJc w:val="left"/>
      <w:rPr>
        <w:rFonts w:ascii="Arial Narrow" w:hAnsi="Arial Narrow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8" w15:restartNumberingAfterBreak="0">
    <w:nsid w:val="51B00FF0"/>
    <w:multiLevelType w:val="hybridMultilevel"/>
    <w:tmpl w:val="58CC0AC4"/>
    <w:lvl w:ilvl="0" w:tplc="C744217C">
      <w:start w:val="1"/>
      <w:numFmt w:val="bullet"/>
      <w:lvlText w:val="▫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99945A16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6F64EE62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CABC21EA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8A3A38DA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8E3C3956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2B2A2DFC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830C03F6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4190B9E4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29" w15:restartNumberingAfterBreak="0">
    <w:nsid w:val="59206E45"/>
    <w:multiLevelType w:val="hybridMultilevel"/>
    <w:tmpl w:val="1E949746"/>
    <w:lvl w:ilvl="0" w:tplc="1E6695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FC52B4"/>
    <w:multiLevelType w:val="multilevel"/>
    <w:tmpl w:val="F446D56C"/>
    <w:styleLink w:val="WWNum5"/>
    <w:lvl w:ilvl="0">
      <w:numFmt w:val="bullet"/>
      <w:lvlText w:val="-"/>
      <w:lvlJc w:val="left"/>
      <w:rPr>
        <w:rFonts w:ascii="Arial Narrow" w:hAnsi="Arial Narrow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1" w15:restartNumberingAfterBreak="0">
    <w:nsid w:val="5C7E20E7"/>
    <w:multiLevelType w:val="hybridMultilevel"/>
    <w:tmpl w:val="1A20965A"/>
    <w:lvl w:ilvl="0" w:tplc="CCC095F0">
      <w:start w:val="2"/>
      <w:numFmt w:val="bullet"/>
      <w:lvlText w:val="-"/>
      <w:lvlJc w:val="left"/>
      <w:pPr>
        <w:ind w:left="360" w:hanging="360"/>
      </w:pPr>
      <w:rPr>
        <w:rFonts w:ascii="Californian FB" w:hAnsi="Californian FB" w:cs="Times New Roman" w:hint="default"/>
        <w:b w:val="0"/>
        <w:i w:val="0"/>
        <w:caps w:val="0"/>
        <w:strike w:val="0"/>
        <w:dstrike w:val="0"/>
        <w:vanish w:val="0"/>
        <w:sz w:val="1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CF97E66"/>
    <w:multiLevelType w:val="hybridMultilevel"/>
    <w:tmpl w:val="35E05A54"/>
    <w:lvl w:ilvl="0" w:tplc="C744217C">
      <w:start w:val="1"/>
      <w:numFmt w:val="bullet"/>
      <w:lvlText w:val="▫"/>
      <w:lvlJc w:val="left"/>
      <w:pPr>
        <w:ind w:left="360" w:hanging="360"/>
      </w:pPr>
      <w:rPr>
        <w:rFonts w:ascii="Arial" w:hAnsi="Aria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D2D565D"/>
    <w:multiLevelType w:val="hybridMultilevel"/>
    <w:tmpl w:val="E94C8994"/>
    <w:lvl w:ilvl="0" w:tplc="0410000F">
      <w:start w:val="1"/>
      <w:numFmt w:val="decimal"/>
      <w:lvlText w:val="%1."/>
      <w:lvlJc w:val="left"/>
      <w:pPr>
        <w:ind w:left="833" w:hanging="360"/>
      </w:pPr>
    </w:lvl>
    <w:lvl w:ilvl="1" w:tplc="04100019" w:tentative="1">
      <w:start w:val="1"/>
      <w:numFmt w:val="lowerLetter"/>
      <w:lvlText w:val="%2."/>
      <w:lvlJc w:val="left"/>
      <w:pPr>
        <w:ind w:left="1553" w:hanging="360"/>
      </w:pPr>
    </w:lvl>
    <w:lvl w:ilvl="2" w:tplc="0410001B" w:tentative="1">
      <w:start w:val="1"/>
      <w:numFmt w:val="lowerRoman"/>
      <w:lvlText w:val="%3."/>
      <w:lvlJc w:val="right"/>
      <w:pPr>
        <w:ind w:left="2273" w:hanging="180"/>
      </w:pPr>
    </w:lvl>
    <w:lvl w:ilvl="3" w:tplc="0410000F" w:tentative="1">
      <w:start w:val="1"/>
      <w:numFmt w:val="decimal"/>
      <w:lvlText w:val="%4."/>
      <w:lvlJc w:val="left"/>
      <w:pPr>
        <w:ind w:left="2993" w:hanging="360"/>
      </w:pPr>
    </w:lvl>
    <w:lvl w:ilvl="4" w:tplc="04100019" w:tentative="1">
      <w:start w:val="1"/>
      <w:numFmt w:val="lowerLetter"/>
      <w:lvlText w:val="%5."/>
      <w:lvlJc w:val="left"/>
      <w:pPr>
        <w:ind w:left="3713" w:hanging="360"/>
      </w:pPr>
    </w:lvl>
    <w:lvl w:ilvl="5" w:tplc="0410001B" w:tentative="1">
      <w:start w:val="1"/>
      <w:numFmt w:val="lowerRoman"/>
      <w:lvlText w:val="%6."/>
      <w:lvlJc w:val="right"/>
      <w:pPr>
        <w:ind w:left="4433" w:hanging="180"/>
      </w:pPr>
    </w:lvl>
    <w:lvl w:ilvl="6" w:tplc="0410000F" w:tentative="1">
      <w:start w:val="1"/>
      <w:numFmt w:val="decimal"/>
      <w:lvlText w:val="%7."/>
      <w:lvlJc w:val="left"/>
      <w:pPr>
        <w:ind w:left="5153" w:hanging="360"/>
      </w:pPr>
    </w:lvl>
    <w:lvl w:ilvl="7" w:tplc="04100019" w:tentative="1">
      <w:start w:val="1"/>
      <w:numFmt w:val="lowerLetter"/>
      <w:lvlText w:val="%8."/>
      <w:lvlJc w:val="left"/>
      <w:pPr>
        <w:ind w:left="5873" w:hanging="360"/>
      </w:pPr>
    </w:lvl>
    <w:lvl w:ilvl="8" w:tplc="0410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34" w15:restartNumberingAfterBreak="0">
    <w:nsid w:val="62A81E9E"/>
    <w:multiLevelType w:val="multilevel"/>
    <w:tmpl w:val="AB7E8150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35" w15:restartNumberingAfterBreak="0">
    <w:nsid w:val="641E26F8"/>
    <w:multiLevelType w:val="hybridMultilevel"/>
    <w:tmpl w:val="87149CF2"/>
    <w:lvl w:ilvl="0" w:tplc="C744217C">
      <w:start w:val="1"/>
      <w:numFmt w:val="bullet"/>
      <w:lvlText w:val="▫"/>
      <w:lvlJc w:val="left"/>
      <w:pPr>
        <w:ind w:left="720" w:hanging="360"/>
      </w:pPr>
      <w:rPr>
        <w:rFonts w:ascii="Arial" w:hAnsi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2F34B8"/>
    <w:multiLevelType w:val="hybridMultilevel"/>
    <w:tmpl w:val="6B1210DE"/>
    <w:lvl w:ilvl="0" w:tplc="0BD4FECC">
      <w:start w:val="1"/>
      <w:numFmt w:val="bullet"/>
      <w:lvlText w:val=""/>
      <w:lvlJc w:val="left"/>
      <w:pPr>
        <w:ind w:left="720" w:hanging="360"/>
      </w:pPr>
      <w:rPr>
        <w:rFonts w:ascii="Symbol" w:eastAsia="PMingLiU" w:hAnsi="Symbol" w:cs="Times New Roman" w:hint="default"/>
        <w:b w:val="0"/>
        <w:i/>
        <w:sz w:val="18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98C62F0"/>
    <w:multiLevelType w:val="hybridMultilevel"/>
    <w:tmpl w:val="D50E1C76"/>
    <w:lvl w:ilvl="0" w:tplc="B34CECEC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00E1740"/>
    <w:multiLevelType w:val="hybridMultilevel"/>
    <w:tmpl w:val="4B380910"/>
    <w:lvl w:ilvl="0" w:tplc="CCC095F0">
      <w:start w:val="2"/>
      <w:numFmt w:val="bullet"/>
      <w:lvlText w:val="-"/>
      <w:lvlJc w:val="left"/>
      <w:pPr>
        <w:ind w:left="720" w:hanging="360"/>
      </w:pPr>
      <w:rPr>
        <w:rFonts w:ascii="Californian FB" w:hAnsi="Californian FB" w:cs="Times New Roman" w:hint="default"/>
        <w:b w:val="0"/>
        <w:i w:val="0"/>
        <w:caps w:val="0"/>
        <w:strike w:val="0"/>
        <w:dstrike w:val="0"/>
        <w:vanish w:val="0"/>
        <w:sz w:val="1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02626B9"/>
    <w:multiLevelType w:val="hybridMultilevel"/>
    <w:tmpl w:val="8BAEFBA4"/>
    <w:lvl w:ilvl="0" w:tplc="C744217C">
      <w:start w:val="1"/>
      <w:numFmt w:val="bullet"/>
      <w:lvlText w:val="▫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6B60DD70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B4965122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1E749CC6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003668EC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91DE5FE0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AE0A2ADA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5B94AEBE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5D9EC934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40" w15:restartNumberingAfterBreak="0">
    <w:nsid w:val="714536E8"/>
    <w:multiLevelType w:val="hybridMultilevel"/>
    <w:tmpl w:val="05E21A68"/>
    <w:lvl w:ilvl="0" w:tplc="AE58EB6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1" w15:restartNumberingAfterBreak="0">
    <w:nsid w:val="72BD7E98"/>
    <w:multiLevelType w:val="hybridMultilevel"/>
    <w:tmpl w:val="8ED8743C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4AA7D2F"/>
    <w:multiLevelType w:val="hybridMultilevel"/>
    <w:tmpl w:val="981E5A44"/>
    <w:lvl w:ilvl="0" w:tplc="C744217C">
      <w:start w:val="1"/>
      <w:numFmt w:val="bullet"/>
      <w:lvlText w:val="▫"/>
      <w:lvlJc w:val="left"/>
      <w:pPr>
        <w:ind w:left="720" w:hanging="360"/>
      </w:pPr>
      <w:rPr>
        <w:rFonts w:ascii="Arial" w:hAnsi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6D16FE"/>
    <w:multiLevelType w:val="hybridMultilevel"/>
    <w:tmpl w:val="F628DE88"/>
    <w:lvl w:ilvl="0" w:tplc="C744217C">
      <w:start w:val="1"/>
      <w:numFmt w:val="bullet"/>
      <w:lvlText w:val="▫"/>
      <w:lvlJc w:val="left"/>
      <w:pPr>
        <w:ind w:left="720" w:hanging="360"/>
      </w:pPr>
      <w:rPr>
        <w:rFonts w:ascii="Arial" w:hAnsi="Arial" w:hint="default"/>
      </w:rPr>
    </w:lvl>
    <w:lvl w:ilvl="1" w:tplc="21E0D170"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CBF0240"/>
    <w:multiLevelType w:val="multilevel"/>
    <w:tmpl w:val="1C042DE8"/>
    <w:styleLink w:val="WWNum7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45" w15:restartNumberingAfterBreak="0">
    <w:nsid w:val="7D96316E"/>
    <w:multiLevelType w:val="hybridMultilevel"/>
    <w:tmpl w:val="0D96B6DC"/>
    <w:lvl w:ilvl="0" w:tplc="C744217C">
      <w:start w:val="1"/>
      <w:numFmt w:val="bullet"/>
      <w:lvlText w:val="▫"/>
      <w:lvlJc w:val="left"/>
      <w:pPr>
        <w:ind w:left="720" w:hanging="360"/>
      </w:pPr>
      <w:rPr>
        <w:rFonts w:ascii="Arial" w:hAnsi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F3D0A5E"/>
    <w:multiLevelType w:val="hybridMultilevel"/>
    <w:tmpl w:val="F222CC52"/>
    <w:lvl w:ilvl="0" w:tplc="928214DE">
      <w:start w:val="1"/>
      <w:numFmt w:val="bullet"/>
      <w:lvlText w:val="£"/>
      <w:lvlJc w:val="left"/>
      <w:pPr>
        <w:ind w:left="360" w:hanging="360"/>
      </w:pPr>
      <w:rPr>
        <w:rFonts w:ascii="Wingdings 2" w:hAnsi="Wingdings 2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34"/>
  </w:num>
  <w:num w:numId="3">
    <w:abstractNumId w:val="20"/>
  </w:num>
  <w:num w:numId="4">
    <w:abstractNumId w:val="27"/>
  </w:num>
  <w:num w:numId="5">
    <w:abstractNumId w:val="30"/>
  </w:num>
  <w:num w:numId="6">
    <w:abstractNumId w:val="6"/>
  </w:num>
  <w:num w:numId="7">
    <w:abstractNumId w:val="44"/>
  </w:num>
  <w:num w:numId="8">
    <w:abstractNumId w:val="18"/>
  </w:num>
  <w:num w:numId="9">
    <w:abstractNumId w:val="25"/>
  </w:num>
  <w:num w:numId="10">
    <w:abstractNumId w:val="14"/>
  </w:num>
  <w:num w:numId="11">
    <w:abstractNumId w:val="3"/>
  </w:num>
  <w:num w:numId="12">
    <w:abstractNumId w:val="21"/>
  </w:num>
  <w:num w:numId="13">
    <w:abstractNumId w:val="9"/>
  </w:num>
  <w:num w:numId="14">
    <w:abstractNumId w:val="0"/>
  </w:num>
  <w:num w:numId="15">
    <w:abstractNumId w:val="23"/>
  </w:num>
  <w:num w:numId="16">
    <w:abstractNumId w:val="4"/>
  </w:num>
  <w:num w:numId="17">
    <w:abstractNumId w:val="24"/>
  </w:num>
  <w:num w:numId="18">
    <w:abstractNumId w:val="46"/>
  </w:num>
  <w:num w:numId="19">
    <w:abstractNumId w:val="40"/>
  </w:num>
  <w:num w:numId="20">
    <w:abstractNumId w:val="26"/>
  </w:num>
  <w:num w:numId="21">
    <w:abstractNumId w:val="15"/>
  </w:num>
  <w:num w:numId="22">
    <w:abstractNumId w:val="41"/>
  </w:num>
  <w:num w:numId="23">
    <w:abstractNumId w:val="7"/>
  </w:num>
  <w:num w:numId="24">
    <w:abstractNumId w:val="39"/>
  </w:num>
  <w:num w:numId="25">
    <w:abstractNumId w:val="5"/>
  </w:num>
  <w:num w:numId="26">
    <w:abstractNumId w:val="11"/>
  </w:num>
  <w:num w:numId="27">
    <w:abstractNumId w:val="45"/>
  </w:num>
  <w:num w:numId="28">
    <w:abstractNumId w:val="35"/>
  </w:num>
  <w:num w:numId="29">
    <w:abstractNumId w:val="16"/>
  </w:num>
  <w:num w:numId="30">
    <w:abstractNumId w:val="32"/>
  </w:num>
  <w:num w:numId="31">
    <w:abstractNumId w:val="43"/>
  </w:num>
  <w:num w:numId="32">
    <w:abstractNumId w:val="2"/>
  </w:num>
  <w:num w:numId="33">
    <w:abstractNumId w:val="19"/>
  </w:num>
  <w:num w:numId="34">
    <w:abstractNumId w:val="28"/>
  </w:num>
  <w:num w:numId="35">
    <w:abstractNumId w:val="42"/>
  </w:num>
  <w:num w:numId="36">
    <w:abstractNumId w:val="1"/>
  </w:num>
  <w:num w:numId="37">
    <w:abstractNumId w:val="13"/>
  </w:num>
  <w:num w:numId="38">
    <w:abstractNumId w:val="12"/>
  </w:num>
  <w:num w:numId="39">
    <w:abstractNumId w:val="31"/>
  </w:num>
  <w:num w:numId="40">
    <w:abstractNumId w:val="8"/>
  </w:num>
  <w:num w:numId="41">
    <w:abstractNumId w:val="29"/>
  </w:num>
  <w:num w:numId="42">
    <w:abstractNumId w:val="36"/>
  </w:num>
  <w:num w:numId="43">
    <w:abstractNumId w:val="38"/>
  </w:num>
  <w:num w:numId="44">
    <w:abstractNumId w:val="33"/>
  </w:num>
  <w:num w:numId="45">
    <w:abstractNumId w:val="17"/>
  </w:num>
  <w:num w:numId="46">
    <w:abstractNumId w:val="37"/>
  </w:num>
  <w:num w:numId="47">
    <w:abstractNumId w:val="10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proofState w:spelling="clean" w:grammar="clean"/>
  <w:attachedTemplate r:id="rId1"/>
  <w:defaultTabStop w:val="709"/>
  <w:autoHyphenation/>
  <w:hyphenationZone w:val="283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4D8"/>
    <w:rsid w:val="00000060"/>
    <w:rsid w:val="0000022B"/>
    <w:rsid w:val="000002B7"/>
    <w:rsid w:val="00000472"/>
    <w:rsid w:val="00000A25"/>
    <w:rsid w:val="00000CEC"/>
    <w:rsid w:val="0000236A"/>
    <w:rsid w:val="00002B38"/>
    <w:rsid w:val="00003B3D"/>
    <w:rsid w:val="00004368"/>
    <w:rsid w:val="00006079"/>
    <w:rsid w:val="0000674E"/>
    <w:rsid w:val="000109A5"/>
    <w:rsid w:val="00011315"/>
    <w:rsid w:val="000114F0"/>
    <w:rsid w:val="00011929"/>
    <w:rsid w:val="0001256B"/>
    <w:rsid w:val="0001258C"/>
    <w:rsid w:val="00012937"/>
    <w:rsid w:val="00012CED"/>
    <w:rsid w:val="00012DC7"/>
    <w:rsid w:val="00013614"/>
    <w:rsid w:val="00015F9E"/>
    <w:rsid w:val="000170C1"/>
    <w:rsid w:val="00020164"/>
    <w:rsid w:val="00020898"/>
    <w:rsid w:val="0002124A"/>
    <w:rsid w:val="00023221"/>
    <w:rsid w:val="000259C1"/>
    <w:rsid w:val="000265CF"/>
    <w:rsid w:val="000266E0"/>
    <w:rsid w:val="00027ADC"/>
    <w:rsid w:val="00027C0D"/>
    <w:rsid w:val="00032D24"/>
    <w:rsid w:val="000347E8"/>
    <w:rsid w:val="00035963"/>
    <w:rsid w:val="00036FC7"/>
    <w:rsid w:val="00037606"/>
    <w:rsid w:val="00037C1B"/>
    <w:rsid w:val="00041056"/>
    <w:rsid w:val="00041888"/>
    <w:rsid w:val="0004231A"/>
    <w:rsid w:val="0004475E"/>
    <w:rsid w:val="000447E0"/>
    <w:rsid w:val="00047BCF"/>
    <w:rsid w:val="0005013C"/>
    <w:rsid w:val="000509ED"/>
    <w:rsid w:val="00050D20"/>
    <w:rsid w:val="000512E9"/>
    <w:rsid w:val="00052144"/>
    <w:rsid w:val="00052B0E"/>
    <w:rsid w:val="00052C2B"/>
    <w:rsid w:val="00052FA0"/>
    <w:rsid w:val="00053823"/>
    <w:rsid w:val="000542FB"/>
    <w:rsid w:val="00054A10"/>
    <w:rsid w:val="00055414"/>
    <w:rsid w:val="00055D64"/>
    <w:rsid w:val="00057621"/>
    <w:rsid w:val="0006005B"/>
    <w:rsid w:val="00060A7E"/>
    <w:rsid w:val="0006117A"/>
    <w:rsid w:val="0006134F"/>
    <w:rsid w:val="00061EC4"/>
    <w:rsid w:val="000623F1"/>
    <w:rsid w:val="0006400B"/>
    <w:rsid w:val="00064C2C"/>
    <w:rsid w:val="00065D0F"/>
    <w:rsid w:val="00066B7E"/>
    <w:rsid w:val="000672BC"/>
    <w:rsid w:val="00070E63"/>
    <w:rsid w:val="00071AD9"/>
    <w:rsid w:val="00072160"/>
    <w:rsid w:val="00072838"/>
    <w:rsid w:val="0007371A"/>
    <w:rsid w:val="00075A6C"/>
    <w:rsid w:val="000809E6"/>
    <w:rsid w:val="00081CBB"/>
    <w:rsid w:val="00082DB4"/>
    <w:rsid w:val="00082FD9"/>
    <w:rsid w:val="00083F42"/>
    <w:rsid w:val="000852D7"/>
    <w:rsid w:val="00085C40"/>
    <w:rsid w:val="00091664"/>
    <w:rsid w:val="00092698"/>
    <w:rsid w:val="00094C90"/>
    <w:rsid w:val="00097105"/>
    <w:rsid w:val="000A265B"/>
    <w:rsid w:val="000A26D0"/>
    <w:rsid w:val="000A3F05"/>
    <w:rsid w:val="000A48CC"/>
    <w:rsid w:val="000A7F17"/>
    <w:rsid w:val="000B134F"/>
    <w:rsid w:val="000B1475"/>
    <w:rsid w:val="000B1678"/>
    <w:rsid w:val="000B30F3"/>
    <w:rsid w:val="000B363E"/>
    <w:rsid w:val="000B3CF3"/>
    <w:rsid w:val="000B5140"/>
    <w:rsid w:val="000B62FE"/>
    <w:rsid w:val="000B6484"/>
    <w:rsid w:val="000B6EBA"/>
    <w:rsid w:val="000B714C"/>
    <w:rsid w:val="000B7302"/>
    <w:rsid w:val="000B7627"/>
    <w:rsid w:val="000B7D82"/>
    <w:rsid w:val="000C28C9"/>
    <w:rsid w:val="000C3389"/>
    <w:rsid w:val="000C38BA"/>
    <w:rsid w:val="000C4D2A"/>
    <w:rsid w:val="000C540B"/>
    <w:rsid w:val="000C6252"/>
    <w:rsid w:val="000C7351"/>
    <w:rsid w:val="000D18CD"/>
    <w:rsid w:val="000D1B3F"/>
    <w:rsid w:val="000D2987"/>
    <w:rsid w:val="000D2D3D"/>
    <w:rsid w:val="000D572F"/>
    <w:rsid w:val="000E1178"/>
    <w:rsid w:val="000E1DCF"/>
    <w:rsid w:val="000E238D"/>
    <w:rsid w:val="000E3C64"/>
    <w:rsid w:val="000E3F90"/>
    <w:rsid w:val="000E49E4"/>
    <w:rsid w:val="000E4C9C"/>
    <w:rsid w:val="000E53D7"/>
    <w:rsid w:val="000E686A"/>
    <w:rsid w:val="000F0E06"/>
    <w:rsid w:val="000F291A"/>
    <w:rsid w:val="000F33D2"/>
    <w:rsid w:val="000F3FD6"/>
    <w:rsid w:val="000F4B76"/>
    <w:rsid w:val="000F4F35"/>
    <w:rsid w:val="000F521B"/>
    <w:rsid w:val="000F68F6"/>
    <w:rsid w:val="000F6D31"/>
    <w:rsid w:val="000F6F83"/>
    <w:rsid w:val="000F6FA6"/>
    <w:rsid w:val="00101144"/>
    <w:rsid w:val="00101FF3"/>
    <w:rsid w:val="001021A2"/>
    <w:rsid w:val="001033B2"/>
    <w:rsid w:val="0010403A"/>
    <w:rsid w:val="00104CE5"/>
    <w:rsid w:val="001052EF"/>
    <w:rsid w:val="001059C6"/>
    <w:rsid w:val="00106254"/>
    <w:rsid w:val="00107A1A"/>
    <w:rsid w:val="00107C69"/>
    <w:rsid w:val="00111049"/>
    <w:rsid w:val="00111FE1"/>
    <w:rsid w:val="0011335C"/>
    <w:rsid w:val="00115D7C"/>
    <w:rsid w:val="00124CBD"/>
    <w:rsid w:val="00125701"/>
    <w:rsid w:val="00126725"/>
    <w:rsid w:val="0012678F"/>
    <w:rsid w:val="00126974"/>
    <w:rsid w:val="001310D5"/>
    <w:rsid w:val="00131121"/>
    <w:rsid w:val="00131CC8"/>
    <w:rsid w:val="00132771"/>
    <w:rsid w:val="00132D72"/>
    <w:rsid w:val="00132EF7"/>
    <w:rsid w:val="001330C6"/>
    <w:rsid w:val="00133402"/>
    <w:rsid w:val="00134B64"/>
    <w:rsid w:val="0013742C"/>
    <w:rsid w:val="0013786F"/>
    <w:rsid w:val="00137AF1"/>
    <w:rsid w:val="0014397A"/>
    <w:rsid w:val="001447A4"/>
    <w:rsid w:val="00145870"/>
    <w:rsid w:val="001463CE"/>
    <w:rsid w:val="0014750B"/>
    <w:rsid w:val="00147856"/>
    <w:rsid w:val="00147E9D"/>
    <w:rsid w:val="0015046D"/>
    <w:rsid w:val="00152B59"/>
    <w:rsid w:val="00154999"/>
    <w:rsid w:val="0015558E"/>
    <w:rsid w:val="00160FE8"/>
    <w:rsid w:val="0016231C"/>
    <w:rsid w:val="00162646"/>
    <w:rsid w:val="001630D6"/>
    <w:rsid w:val="00166032"/>
    <w:rsid w:val="001666B4"/>
    <w:rsid w:val="00167570"/>
    <w:rsid w:val="001710EF"/>
    <w:rsid w:val="001711AF"/>
    <w:rsid w:val="00171B0D"/>
    <w:rsid w:val="001724F8"/>
    <w:rsid w:val="00172D4C"/>
    <w:rsid w:val="0017346A"/>
    <w:rsid w:val="0017411F"/>
    <w:rsid w:val="001745D1"/>
    <w:rsid w:val="00174AE2"/>
    <w:rsid w:val="00174CB9"/>
    <w:rsid w:val="00175BEE"/>
    <w:rsid w:val="00176B7F"/>
    <w:rsid w:val="00177D35"/>
    <w:rsid w:val="00180658"/>
    <w:rsid w:val="0018069D"/>
    <w:rsid w:val="00180773"/>
    <w:rsid w:val="00180C74"/>
    <w:rsid w:val="00180DD0"/>
    <w:rsid w:val="0018141A"/>
    <w:rsid w:val="00183073"/>
    <w:rsid w:val="00183CB6"/>
    <w:rsid w:val="001849D3"/>
    <w:rsid w:val="00185133"/>
    <w:rsid w:val="00186530"/>
    <w:rsid w:val="00186552"/>
    <w:rsid w:val="00186754"/>
    <w:rsid w:val="0019135E"/>
    <w:rsid w:val="00191CE8"/>
    <w:rsid w:val="00192D0D"/>
    <w:rsid w:val="00193C2E"/>
    <w:rsid w:val="00195A11"/>
    <w:rsid w:val="00196F36"/>
    <w:rsid w:val="001A02BA"/>
    <w:rsid w:val="001A0C0E"/>
    <w:rsid w:val="001A110C"/>
    <w:rsid w:val="001A16B5"/>
    <w:rsid w:val="001A44FC"/>
    <w:rsid w:val="001A4F3E"/>
    <w:rsid w:val="001A5CDA"/>
    <w:rsid w:val="001A67E2"/>
    <w:rsid w:val="001A6A63"/>
    <w:rsid w:val="001A7222"/>
    <w:rsid w:val="001A7DEB"/>
    <w:rsid w:val="001B1508"/>
    <w:rsid w:val="001B404D"/>
    <w:rsid w:val="001B45FC"/>
    <w:rsid w:val="001B51B8"/>
    <w:rsid w:val="001B52EE"/>
    <w:rsid w:val="001B6FC0"/>
    <w:rsid w:val="001B70F3"/>
    <w:rsid w:val="001C1609"/>
    <w:rsid w:val="001C1FF4"/>
    <w:rsid w:val="001C273B"/>
    <w:rsid w:val="001C32A5"/>
    <w:rsid w:val="001C33F4"/>
    <w:rsid w:val="001C356F"/>
    <w:rsid w:val="001C3724"/>
    <w:rsid w:val="001C38C0"/>
    <w:rsid w:val="001C4052"/>
    <w:rsid w:val="001C673B"/>
    <w:rsid w:val="001C6771"/>
    <w:rsid w:val="001C6CB4"/>
    <w:rsid w:val="001D010C"/>
    <w:rsid w:val="001D3161"/>
    <w:rsid w:val="001D3D15"/>
    <w:rsid w:val="001D3F72"/>
    <w:rsid w:val="001D508D"/>
    <w:rsid w:val="001D555F"/>
    <w:rsid w:val="001D5871"/>
    <w:rsid w:val="001D71BE"/>
    <w:rsid w:val="001D7651"/>
    <w:rsid w:val="001D7FC5"/>
    <w:rsid w:val="001E1A30"/>
    <w:rsid w:val="001E1E3B"/>
    <w:rsid w:val="001E33DA"/>
    <w:rsid w:val="001F11E2"/>
    <w:rsid w:val="001F1327"/>
    <w:rsid w:val="001F1BCF"/>
    <w:rsid w:val="001F471E"/>
    <w:rsid w:val="001F50CB"/>
    <w:rsid w:val="001F53BE"/>
    <w:rsid w:val="001F5A09"/>
    <w:rsid w:val="001F6771"/>
    <w:rsid w:val="001F76C9"/>
    <w:rsid w:val="00201210"/>
    <w:rsid w:val="002016EB"/>
    <w:rsid w:val="00201D2F"/>
    <w:rsid w:val="00202195"/>
    <w:rsid w:val="002029CB"/>
    <w:rsid w:val="00202B96"/>
    <w:rsid w:val="00205297"/>
    <w:rsid w:val="00206372"/>
    <w:rsid w:val="002075C0"/>
    <w:rsid w:val="00210420"/>
    <w:rsid w:val="0021070B"/>
    <w:rsid w:val="0021088F"/>
    <w:rsid w:val="00211073"/>
    <w:rsid w:val="002116DE"/>
    <w:rsid w:val="00211D75"/>
    <w:rsid w:val="0021307F"/>
    <w:rsid w:val="002142B5"/>
    <w:rsid w:val="00214998"/>
    <w:rsid w:val="00214D93"/>
    <w:rsid w:val="00215295"/>
    <w:rsid w:val="0021578D"/>
    <w:rsid w:val="00216C23"/>
    <w:rsid w:val="00220415"/>
    <w:rsid w:val="00221B06"/>
    <w:rsid w:val="00221B93"/>
    <w:rsid w:val="00222156"/>
    <w:rsid w:val="002229B5"/>
    <w:rsid w:val="0022370D"/>
    <w:rsid w:val="00223BB1"/>
    <w:rsid w:val="00223E46"/>
    <w:rsid w:val="00226938"/>
    <w:rsid w:val="00227844"/>
    <w:rsid w:val="00227901"/>
    <w:rsid w:val="00231B12"/>
    <w:rsid w:val="002338CE"/>
    <w:rsid w:val="0023409C"/>
    <w:rsid w:val="0023443D"/>
    <w:rsid w:val="0023719B"/>
    <w:rsid w:val="0024090F"/>
    <w:rsid w:val="00242FB9"/>
    <w:rsid w:val="00243BA2"/>
    <w:rsid w:val="00243D83"/>
    <w:rsid w:val="00245A7B"/>
    <w:rsid w:val="00247068"/>
    <w:rsid w:val="002474BF"/>
    <w:rsid w:val="00247949"/>
    <w:rsid w:val="00252ACD"/>
    <w:rsid w:val="00256F3B"/>
    <w:rsid w:val="002577DE"/>
    <w:rsid w:val="00260C59"/>
    <w:rsid w:val="002611AB"/>
    <w:rsid w:val="002623F7"/>
    <w:rsid w:val="00262DFE"/>
    <w:rsid w:val="00263B1B"/>
    <w:rsid w:val="002646B1"/>
    <w:rsid w:val="002654FD"/>
    <w:rsid w:val="002655D3"/>
    <w:rsid w:val="00266320"/>
    <w:rsid w:val="002704C9"/>
    <w:rsid w:val="002704E9"/>
    <w:rsid w:val="00270E8E"/>
    <w:rsid w:val="00271852"/>
    <w:rsid w:val="00271D07"/>
    <w:rsid w:val="002721BD"/>
    <w:rsid w:val="00272A92"/>
    <w:rsid w:val="0027338A"/>
    <w:rsid w:val="002735A1"/>
    <w:rsid w:val="00275048"/>
    <w:rsid w:val="002769CA"/>
    <w:rsid w:val="00277240"/>
    <w:rsid w:val="00277F5B"/>
    <w:rsid w:val="002812C6"/>
    <w:rsid w:val="002818C8"/>
    <w:rsid w:val="00281DFC"/>
    <w:rsid w:val="00282055"/>
    <w:rsid w:val="00283A0C"/>
    <w:rsid w:val="00283B73"/>
    <w:rsid w:val="00285391"/>
    <w:rsid w:val="0028564A"/>
    <w:rsid w:val="00285654"/>
    <w:rsid w:val="002860FB"/>
    <w:rsid w:val="00286E19"/>
    <w:rsid w:val="00290B62"/>
    <w:rsid w:val="00292199"/>
    <w:rsid w:val="00294D1E"/>
    <w:rsid w:val="00297C1B"/>
    <w:rsid w:val="00297D69"/>
    <w:rsid w:val="002A0A13"/>
    <w:rsid w:val="002A0DC8"/>
    <w:rsid w:val="002A11EA"/>
    <w:rsid w:val="002A1E6C"/>
    <w:rsid w:val="002A44DF"/>
    <w:rsid w:val="002A498B"/>
    <w:rsid w:val="002A4DEB"/>
    <w:rsid w:val="002A655D"/>
    <w:rsid w:val="002A767A"/>
    <w:rsid w:val="002A7683"/>
    <w:rsid w:val="002B099F"/>
    <w:rsid w:val="002B0DC8"/>
    <w:rsid w:val="002B3749"/>
    <w:rsid w:val="002B3FD6"/>
    <w:rsid w:val="002B55ED"/>
    <w:rsid w:val="002B5D5A"/>
    <w:rsid w:val="002B7BCB"/>
    <w:rsid w:val="002C02E4"/>
    <w:rsid w:val="002C154A"/>
    <w:rsid w:val="002C27AE"/>
    <w:rsid w:val="002C337E"/>
    <w:rsid w:val="002C3978"/>
    <w:rsid w:val="002C4F65"/>
    <w:rsid w:val="002C531C"/>
    <w:rsid w:val="002C7671"/>
    <w:rsid w:val="002C7F68"/>
    <w:rsid w:val="002D068B"/>
    <w:rsid w:val="002D085C"/>
    <w:rsid w:val="002D0D8A"/>
    <w:rsid w:val="002D3F9B"/>
    <w:rsid w:val="002D4D8D"/>
    <w:rsid w:val="002D6110"/>
    <w:rsid w:val="002E0D13"/>
    <w:rsid w:val="002E1570"/>
    <w:rsid w:val="002E1599"/>
    <w:rsid w:val="002E1F33"/>
    <w:rsid w:val="002E2588"/>
    <w:rsid w:val="002E71D8"/>
    <w:rsid w:val="002F1709"/>
    <w:rsid w:val="002F18C7"/>
    <w:rsid w:val="002F5780"/>
    <w:rsid w:val="002F5BFB"/>
    <w:rsid w:val="002F622E"/>
    <w:rsid w:val="002F7EE5"/>
    <w:rsid w:val="003005F5"/>
    <w:rsid w:val="00300EB4"/>
    <w:rsid w:val="00302835"/>
    <w:rsid w:val="0030332C"/>
    <w:rsid w:val="00304164"/>
    <w:rsid w:val="0030433D"/>
    <w:rsid w:val="0030448D"/>
    <w:rsid w:val="00304B9A"/>
    <w:rsid w:val="00306C78"/>
    <w:rsid w:val="00307D00"/>
    <w:rsid w:val="0031142A"/>
    <w:rsid w:val="0031195E"/>
    <w:rsid w:val="00312AFA"/>
    <w:rsid w:val="00313E75"/>
    <w:rsid w:val="00317579"/>
    <w:rsid w:val="0031764F"/>
    <w:rsid w:val="003176D9"/>
    <w:rsid w:val="003178A9"/>
    <w:rsid w:val="0031797B"/>
    <w:rsid w:val="003201FA"/>
    <w:rsid w:val="003228DC"/>
    <w:rsid w:val="00323B76"/>
    <w:rsid w:val="00323EE3"/>
    <w:rsid w:val="00325CEE"/>
    <w:rsid w:val="00326E58"/>
    <w:rsid w:val="0032701E"/>
    <w:rsid w:val="00330E43"/>
    <w:rsid w:val="003319C5"/>
    <w:rsid w:val="00331D76"/>
    <w:rsid w:val="00334C39"/>
    <w:rsid w:val="00334D7E"/>
    <w:rsid w:val="00335659"/>
    <w:rsid w:val="00335978"/>
    <w:rsid w:val="0033602A"/>
    <w:rsid w:val="003363E2"/>
    <w:rsid w:val="00336BCB"/>
    <w:rsid w:val="00337B1E"/>
    <w:rsid w:val="00340E37"/>
    <w:rsid w:val="003424C7"/>
    <w:rsid w:val="00342EC2"/>
    <w:rsid w:val="00343CD3"/>
    <w:rsid w:val="00345A5E"/>
    <w:rsid w:val="00346621"/>
    <w:rsid w:val="003467BE"/>
    <w:rsid w:val="00346B38"/>
    <w:rsid w:val="003477D6"/>
    <w:rsid w:val="003505B3"/>
    <w:rsid w:val="003534AF"/>
    <w:rsid w:val="00353E28"/>
    <w:rsid w:val="0035460D"/>
    <w:rsid w:val="003564E2"/>
    <w:rsid w:val="00356DF1"/>
    <w:rsid w:val="00357143"/>
    <w:rsid w:val="00360C5B"/>
    <w:rsid w:val="00361AB7"/>
    <w:rsid w:val="003621BC"/>
    <w:rsid w:val="0036265B"/>
    <w:rsid w:val="00362BDE"/>
    <w:rsid w:val="00362DC8"/>
    <w:rsid w:val="00364A64"/>
    <w:rsid w:val="0036665A"/>
    <w:rsid w:val="0036698E"/>
    <w:rsid w:val="00366FE8"/>
    <w:rsid w:val="00367C41"/>
    <w:rsid w:val="003701D6"/>
    <w:rsid w:val="00371559"/>
    <w:rsid w:val="0037187D"/>
    <w:rsid w:val="00374E82"/>
    <w:rsid w:val="00375050"/>
    <w:rsid w:val="003774B7"/>
    <w:rsid w:val="00377D29"/>
    <w:rsid w:val="00377D5A"/>
    <w:rsid w:val="0038120D"/>
    <w:rsid w:val="003816A8"/>
    <w:rsid w:val="003833CA"/>
    <w:rsid w:val="00383799"/>
    <w:rsid w:val="00385146"/>
    <w:rsid w:val="00385473"/>
    <w:rsid w:val="00385831"/>
    <w:rsid w:val="00385A56"/>
    <w:rsid w:val="00385F51"/>
    <w:rsid w:val="003870B3"/>
    <w:rsid w:val="003875EE"/>
    <w:rsid w:val="00387B11"/>
    <w:rsid w:val="003903B8"/>
    <w:rsid w:val="0039173A"/>
    <w:rsid w:val="00393897"/>
    <w:rsid w:val="003940B4"/>
    <w:rsid w:val="00394299"/>
    <w:rsid w:val="00396BBD"/>
    <w:rsid w:val="0039792E"/>
    <w:rsid w:val="003A0B62"/>
    <w:rsid w:val="003A0FB1"/>
    <w:rsid w:val="003A3F07"/>
    <w:rsid w:val="003A40A3"/>
    <w:rsid w:val="003A44FF"/>
    <w:rsid w:val="003A5A8D"/>
    <w:rsid w:val="003A6DE7"/>
    <w:rsid w:val="003A79BA"/>
    <w:rsid w:val="003A7A2A"/>
    <w:rsid w:val="003A7BE9"/>
    <w:rsid w:val="003B2008"/>
    <w:rsid w:val="003B3874"/>
    <w:rsid w:val="003B46AA"/>
    <w:rsid w:val="003B4C21"/>
    <w:rsid w:val="003B50A6"/>
    <w:rsid w:val="003B5CA8"/>
    <w:rsid w:val="003B655D"/>
    <w:rsid w:val="003B6E3A"/>
    <w:rsid w:val="003C2DDD"/>
    <w:rsid w:val="003C3452"/>
    <w:rsid w:val="003C3998"/>
    <w:rsid w:val="003C49A9"/>
    <w:rsid w:val="003C5F57"/>
    <w:rsid w:val="003C60B8"/>
    <w:rsid w:val="003C66EF"/>
    <w:rsid w:val="003C72E1"/>
    <w:rsid w:val="003C7955"/>
    <w:rsid w:val="003D10EC"/>
    <w:rsid w:val="003D1827"/>
    <w:rsid w:val="003D2353"/>
    <w:rsid w:val="003D3A61"/>
    <w:rsid w:val="003D4175"/>
    <w:rsid w:val="003D639E"/>
    <w:rsid w:val="003E16F2"/>
    <w:rsid w:val="003E209E"/>
    <w:rsid w:val="003E2B11"/>
    <w:rsid w:val="003E44CD"/>
    <w:rsid w:val="003E4ADE"/>
    <w:rsid w:val="003E607F"/>
    <w:rsid w:val="003E655C"/>
    <w:rsid w:val="003E6A83"/>
    <w:rsid w:val="003E6BAE"/>
    <w:rsid w:val="003E6CC6"/>
    <w:rsid w:val="003E7E92"/>
    <w:rsid w:val="003F0195"/>
    <w:rsid w:val="003F0768"/>
    <w:rsid w:val="003F0C48"/>
    <w:rsid w:val="003F12D1"/>
    <w:rsid w:val="003F1FBC"/>
    <w:rsid w:val="003F218D"/>
    <w:rsid w:val="003F3508"/>
    <w:rsid w:val="003F37F3"/>
    <w:rsid w:val="003F4E11"/>
    <w:rsid w:val="003F56E9"/>
    <w:rsid w:val="003F72CE"/>
    <w:rsid w:val="003F7357"/>
    <w:rsid w:val="00401A94"/>
    <w:rsid w:val="004023F4"/>
    <w:rsid w:val="00403633"/>
    <w:rsid w:val="00406609"/>
    <w:rsid w:val="00407764"/>
    <w:rsid w:val="004103B4"/>
    <w:rsid w:val="004108B6"/>
    <w:rsid w:val="004111FF"/>
    <w:rsid w:val="0041278E"/>
    <w:rsid w:val="0041315E"/>
    <w:rsid w:val="00413333"/>
    <w:rsid w:val="00413527"/>
    <w:rsid w:val="00413A0D"/>
    <w:rsid w:val="00413F1B"/>
    <w:rsid w:val="00414913"/>
    <w:rsid w:val="00414E70"/>
    <w:rsid w:val="004152F9"/>
    <w:rsid w:val="0041541A"/>
    <w:rsid w:val="004159B1"/>
    <w:rsid w:val="00415A9A"/>
    <w:rsid w:val="00416162"/>
    <w:rsid w:val="004172CD"/>
    <w:rsid w:val="004203A4"/>
    <w:rsid w:val="00420C56"/>
    <w:rsid w:val="00422888"/>
    <w:rsid w:val="00425D42"/>
    <w:rsid w:val="0042740C"/>
    <w:rsid w:val="0042766F"/>
    <w:rsid w:val="004325FD"/>
    <w:rsid w:val="00432BAE"/>
    <w:rsid w:val="004341DC"/>
    <w:rsid w:val="00437985"/>
    <w:rsid w:val="0044265C"/>
    <w:rsid w:val="00442B0B"/>
    <w:rsid w:val="00442B11"/>
    <w:rsid w:val="004432AF"/>
    <w:rsid w:val="0044353B"/>
    <w:rsid w:val="00444053"/>
    <w:rsid w:val="00445FA8"/>
    <w:rsid w:val="0044731D"/>
    <w:rsid w:val="004506D4"/>
    <w:rsid w:val="00450828"/>
    <w:rsid w:val="004552ED"/>
    <w:rsid w:val="0045555B"/>
    <w:rsid w:val="004561D3"/>
    <w:rsid w:val="0045668C"/>
    <w:rsid w:val="004573CA"/>
    <w:rsid w:val="00460AC9"/>
    <w:rsid w:val="00461051"/>
    <w:rsid w:val="004614D7"/>
    <w:rsid w:val="00462FC3"/>
    <w:rsid w:val="004667D3"/>
    <w:rsid w:val="0046688E"/>
    <w:rsid w:val="00470EBA"/>
    <w:rsid w:val="00470F4E"/>
    <w:rsid w:val="00471841"/>
    <w:rsid w:val="00472F00"/>
    <w:rsid w:val="004731E9"/>
    <w:rsid w:val="00473301"/>
    <w:rsid w:val="00473972"/>
    <w:rsid w:val="00476558"/>
    <w:rsid w:val="004772C4"/>
    <w:rsid w:val="00477524"/>
    <w:rsid w:val="00477C19"/>
    <w:rsid w:val="00480535"/>
    <w:rsid w:val="00481EA2"/>
    <w:rsid w:val="00482759"/>
    <w:rsid w:val="00484190"/>
    <w:rsid w:val="00486EFF"/>
    <w:rsid w:val="0048764E"/>
    <w:rsid w:val="00490FFC"/>
    <w:rsid w:val="0049446E"/>
    <w:rsid w:val="00494B57"/>
    <w:rsid w:val="004954C6"/>
    <w:rsid w:val="00496A70"/>
    <w:rsid w:val="004A12BB"/>
    <w:rsid w:val="004A1D9C"/>
    <w:rsid w:val="004A4C20"/>
    <w:rsid w:val="004A52A1"/>
    <w:rsid w:val="004A5A5C"/>
    <w:rsid w:val="004A5F3C"/>
    <w:rsid w:val="004A6D4C"/>
    <w:rsid w:val="004A7D00"/>
    <w:rsid w:val="004B04D9"/>
    <w:rsid w:val="004B086F"/>
    <w:rsid w:val="004B146E"/>
    <w:rsid w:val="004B3740"/>
    <w:rsid w:val="004B3D8D"/>
    <w:rsid w:val="004B747A"/>
    <w:rsid w:val="004C0609"/>
    <w:rsid w:val="004C1268"/>
    <w:rsid w:val="004C1896"/>
    <w:rsid w:val="004C2ABA"/>
    <w:rsid w:val="004C5118"/>
    <w:rsid w:val="004C640E"/>
    <w:rsid w:val="004D05FD"/>
    <w:rsid w:val="004D08F3"/>
    <w:rsid w:val="004D17FF"/>
    <w:rsid w:val="004D1E24"/>
    <w:rsid w:val="004D304E"/>
    <w:rsid w:val="004D3063"/>
    <w:rsid w:val="004D38A2"/>
    <w:rsid w:val="004D4D1A"/>
    <w:rsid w:val="004D506A"/>
    <w:rsid w:val="004D56B0"/>
    <w:rsid w:val="004D59DA"/>
    <w:rsid w:val="004D5C08"/>
    <w:rsid w:val="004D60C0"/>
    <w:rsid w:val="004E01FF"/>
    <w:rsid w:val="004E0E87"/>
    <w:rsid w:val="004E2A4C"/>
    <w:rsid w:val="004E3653"/>
    <w:rsid w:val="004E39AA"/>
    <w:rsid w:val="004E4B27"/>
    <w:rsid w:val="004E6F85"/>
    <w:rsid w:val="004E7220"/>
    <w:rsid w:val="004E7A76"/>
    <w:rsid w:val="004E7E86"/>
    <w:rsid w:val="004F1B3A"/>
    <w:rsid w:val="004F2211"/>
    <w:rsid w:val="004F485A"/>
    <w:rsid w:val="004F5583"/>
    <w:rsid w:val="004F639A"/>
    <w:rsid w:val="00500C51"/>
    <w:rsid w:val="00501B3A"/>
    <w:rsid w:val="00503410"/>
    <w:rsid w:val="005045FE"/>
    <w:rsid w:val="00504941"/>
    <w:rsid w:val="00505EA1"/>
    <w:rsid w:val="0050632E"/>
    <w:rsid w:val="0050722F"/>
    <w:rsid w:val="005072D2"/>
    <w:rsid w:val="00507B73"/>
    <w:rsid w:val="0051127F"/>
    <w:rsid w:val="00511ACC"/>
    <w:rsid w:val="005132F9"/>
    <w:rsid w:val="0051377C"/>
    <w:rsid w:val="00514FC1"/>
    <w:rsid w:val="005154E8"/>
    <w:rsid w:val="0051551F"/>
    <w:rsid w:val="00516294"/>
    <w:rsid w:val="0052250E"/>
    <w:rsid w:val="00522939"/>
    <w:rsid w:val="00524473"/>
    <w:rsid w:val="0052483B"/>
    <w:rsid w:val="00525A55"/>
    <w:rsid w:val="00525CC7"/>
    <w:rsid w:val="00526E59"/>
    <w:rsid w:val="00527475"/>
    <w:rsid w:val="005274B3"/>
    <w:rsid w:val="0053001A"/>
    <w:rsid w:val="00530688"/>
    <w:rsid w:val="00530F5C"/>
    <w:rsid w:val="00531770"/>
    <w:rsid w:val="00532E54"/>
    <w:rsid w:val="00533EEF"/>
    <w:rsid w:val="00534526"/>
    <w:rsid w:val="00535479"/>
    <w:rsid w:val="00537E24"/>
    <w:rsid w:val="00542CAE"/>
    <w:rsid w:val="0054426E"/>
    <w:rsid w:val="00545939"/>
    <w:rsid w:val="00545A9C"/>
    <w:rsid w:val="00550CD0"/>
    <w:rsid w:val="00550F18"/>
    <w:rsid w:val="00551213"/>
    <w:rsid w:val="00551CC6"/>
    <w:rsid w:val="00552367"/>
    <w:rsid w:val="0055335C"/>
    <w:rsid w:val="0055380E"/>
    <w:rsid w:val="00555C4C"/>
    <w:rsid w:val="0055677D"/>
    <w:rsid w:val="005572DC"/>
    <w:rsid w:val="00561065"/>
    <w:rsid w:val="00561F8A"/>
    <w:rsid w:val="00563759"/>
    <w:rsid w:val="00564AC5"/>
    <w:rsid w:val="00564B38"/>
    <w:rsid w:val="00564DB1"/>
    <w:rsid w:val="005666E4"/>
    <w:rsid w:val="00566B9B"/>
    <w:rsid w:val="00570588"/>
    <w:rsid w:val="00570A21"/>
    <w:rsid w:val="0057172E"/>
    <w:rsid w:val="00571B40"/>
    <w:rsid w:val="00574C26"/>
    <w:rsid w:val="00574EB7"/>
    <w:rsid w:val="0057543D"/>
    <w:rsid w:val="00575AC6"/>
    <w:rsid w:val="00575C77"/>
    <w:rsid w:val="0057645A"/>
    <w:rsid w:val="00576C29"/>
    <w:rsid w:val="00577FCC"/>
    <w:rsid w:val="005814CB"/>
    <w:rsid w:val="00581977"/>
    <w:rsid w:val="0058310F"/>
    <w:rsid w:val="0058329F"/>
    <w:rsid w:val="005851FF"/>
    <w:rsid w:val="005852B0"/>
    <w:rsid w:val="005855A9"/>
    <w:rsid w:val="005871A1"/>
    <w:rsid w:val="00590091"/>
    <w:rsid w:val="00591F59"/>
    <w:rsid w:val="00592CFB"/>
    <w:rsid w:val="00592DA2"/>
    <w:rsid w:val="0059314B"/>
    <w:rsid w:val="00594F24"/>
    <w:rsid w:val="005950B7"/>
    <w:rsid w:val="0059569B"/>
    <w:rsid w:val="00595993"/>
    <w:rsid w:val="00595E49"/>
    <w:rsid w:val="005966BF"/>
    <w:rsid w:val="005967F5"/>
    <w:rsid w:val="00596833"/>
    <w:rsid w:val="00597BA5"/>
    <w:rsid w:val="005A1049"/>
    <w:rsid w:val="005A10E2"/>
    <w:rsid w:val="005A1A80"/>
    <w:rsid w:val="005A2557"/>
    <w:rsid w:val="005A260E"/>
    <w:rsid w:val="005A39A7"/>
    <w:rsid w:val="005A4BC2"/>
    <w:rsid w:val="005A7EBF"/>
    <w:rsid w:val="005B164A"/>
    <w:rsid w:val="005B448B"/>
    <w:rsid w:val="005B70AA"/>
    <w:rsid w:val="005C1DEB"/>
    <w:rsid w:val="005C42D9"/>
    <w:rsid w:val="005C47D8"/>
    <w:rsid w:val="005C6B18"/>
    <w:rsid w:val="005D0396"/>
    <w:rsid w:val="005D0975"/>
    <w:rsid w:val="005D109B"/>
    <w:rsid w:val="005D11E8"/>
    <w:rsid w:val="005D1B38"/>
    <w:rsid w:val="005D268F"/>
    <w:rsid w:val="005D34A4"/>
    <w:rsid w:val="005D44C2"/>
    <w:rsid w:val="005D4881"/>
    <w:rsid w:val="005D6DC5"/>
    <w:rsid w:val="005D744B"/>
    <w:rsid w:val="005E0238"/>
    <w:rsid w:val="005E1DED"/>
    <w:rsid w:val="005E31F4"/>
    <w:rsid w:val="005E3733"/>
    <w:rsid w:val="005E399F"/>
    <w:rsid w:val="005F0351"/>
    <w:rsid w:val="005F03D2"/>
    <w:rsid w:val="005F0BA8"/>
    <w:rsid w:val="005F2FF0"/>
    <w:rsid w:val="005F32CA"/>
    <w:rsid w:val="005F3F25"/>
    <w:rsid w:val="005F45EE"/>
    <w:rsid w:val="005F49BE"/>
    <w:rsid w:val="005F588A"/>
    <w:rsid w:val="005F6AE5"/>
    <w:rsid w:val="005F6E84"/>
    <w:rsid w:val="005F7185"/>
    <w:rsid w:val="0060021D"/>
    <w:rsid w:val="0060078A"/>
    <w:rsid w:val="0060169A"/>
    <w:rsid w:val="006037E6"/>
    <w:rsid w:val="00603822"/>
    <w:rsid w:val="00604016"/>
    <w:rsid w:val="00606234"/>
    <w:rsid w:val="00606D9F"/>
    <w:rsid w:val="00610E34"/>
    <w:rsid w:val="00612D7D"/>
    <w:rsid w:val="00613C95"/>
    <w:rsid w:val="00613FA2"/>
    <w:rsid w:val="00614226"/>
    <w:rsid w:val="00616009"/>
    <w:rsid w:val="006171BC"/>
    <w:rsid w:val="006175CD"/>
    <w:rsid w:val="00621AEC"/>
    <w:rsid w:val="00621B7D"/>
    <w:rsid w:val="00622ACE"/>
    <w:rsid w:val="00623662"/>
    <w:rsid w:val="00624175"/>
    <w:rsid w:val="0062580F"/>
    <w:rsid w:val="006259C4"/>
    <w:rsid w:val="00625E6A"/>
    <w:rsid w:val="00626BBC"/>
    <w:rsid w:val="00627003"/>
    <w:rsid w:val="0062787D"/>
    <w:rsid w:val="00627F1B"/>
    <w:rsid w:val="0063092B"/>
    <w:rsid w:val="00631C9E"/>
    <w:rsid w:val="006329BB"/>
    <w:rsid w:val="00632A9D"/>
    <w:rsid w:val="006331F1"/>
    <w:rsid w:val="0063335E"/>
    <w:rsid w:val="0063339C"/>
    <w:rsid w:val="006336B6"/>
    <w:rsid w:val="00633E89"/>
    <w:rsid w:val="006354AD"/>
    <w:rsid w:val="00637010"/>
    <w:rsid w:val="00637727"/>
    <w:rsid w:val="00641DBD"/>
    <w:rsid w:val="0064234B"/>
    <w:rsid w:val="00643AB6"/>
    <w:rsid w:val="00643B16"/>
    <w:rsid w:val="00644E75"/>
    <w:rsid w:val="00646315"/>
    <w:rsid w:val="00646829"/>
    <w:rsid w:val="00646BF5"/>
    <w:rsid w:val="00646F77"/>
    <w:rsid w:val="00647384"/>
    <w:rsid w:val="00647961"/>
    <w:rsid w:val="0065022F"/>
    <w:rsid w:val="0065065C"/>
    <w:rsid w:val="006509AE"/>
    <w:rsid w:val="006537A0"/>
    <w:rsid w:val="00654909"/>
    <w:rsid w:val="006572D3"/>
    <w:rsid w:val="0065739F"/>
    <w:rsid w:val="006601B3"/>
    <w:rsid w:val="00660F0B"/>
    <w:rsid w:val="00661330"/>
    <w:rsid w:val="00661D1C"/>
    <w:rsid w:val="0066377C"/>
    <w:rsid w:val="0066744A"/>
    <w:rsid w:val="0067177C"/>
    <w:rsid w:val="006759C7"/>
    <w:rsid w:val="0067676F"/>
    <w:rsid w:val="00676B8B"/>
    <w:rsid w:val="0068078D"/>
    <w:rsid w:val="006808BA"/>
    <w:rsid w:val="006817EA"/>
    <w:rsid w:val="00681804"/>
    <w:rsid w:val="00684D21"/>
    <w:rsid w:val="00685274"/>
    <w:rsid w:val="00687FD1"/>
    <w:rsid w:val="00690B4C"/>
    <w:rsid w:val="00691C18"/>
    <w:rsid w:val="00691C4F"/>
    <w:rsid w:val="00692621"/>
    <w:rsid w:val="00693532"/>
    <w:rsid w:val="00693B7A"/>
    <w:rsid w:val="00694045"/>
    <w:rsid w:val="006942D0"/>
    <w:rsid w:val="006945D4"/>
    <w:rsid w:val="006955E7"/>
    <w:rsid w:val="006958D8"/>
    <w:rsid w:val="006967BD"/>
    <w:rsid w:val="00697A55"/>
    <w:rsid w:val="006A1EF4"/>
    <w:rsid w:val="006A32D4"/>
    <w:rsid w:val="006A3568"/>
    <w:rsid w:val="006A3780"/>
    <w:rsid w:val="006A39CF"/>
    <w:rsid w:val="006A41A7"/>
    <w:rsid w:val="006A6268"/>
    <w:rsid w:val="006A6A9D"/>
    <w:rsid w:val="006A72B5"/>
    <w:rsid w:val="006A75F7"/>
    <w:rsid w:val="006B0372"/>
    <w:rsid w:val="006B0E3F"/>
    <w:rsid w:val="006B241E"/>
    <w:rsid w:val="006B26A3"/>
    <w:rsid w:val="006B4195"/>
    <w:rsid w:val="006B556E"/>
    <w:rsid w:val="006B5FF5"/>
    <w:rsid w:val="006B6B53"/>
    <w:rsid w:val="006C1CEE"/>
    <w:rsid w:val="006C2143"/>
    <w:rsid w:val="006C22EB"/>
    <w:rsid w:val="006C4B72"/>
    <w:rsid w:val="006C6203"/>
    <w:rsid w:val="006C6852"/>
    <w:rsid w:val="006C6EFE"/>
    <w:rsid w:val="006C7737"/>
    <w:rsid w:val="006C7CAA"/>
    <w:rsid w:val="006C7CEB"/>
    <w:rsid w:val="006D1266"/>
    <w:rsid w:val="006D1302"/>
    <w:rsid w:val="006D1702"/>
    <w:rsid w:val="006D21C2"/>
    <w:rsid w:val="006D39E7"/>
    <w:rsid w:val="006D72BD"/>
    <w:rsid w:val="006E0A56"/>
    <w:rsid w:val="006E1D0D"/>
    <w:rsid w:val="006E1EAB"/>
    <w:rsid w:val="006E2017"/>
    <w:rsid w:val="006E203B"/>
    <w:rsid w:val="006E228B"/>
    <w:rsid w:val="006E23A9"/>
    <w:rsid w:val="006E3A4E"/>
    <w:rsid w:val="006E4106"/>
    <w:rsid w:val="006E5B47"/>
    <w:rsid w:val="006F0DAE"/>
    <w:rsid w:val="006F12AE"/>
    <w:rsid w:val="006F13A9"/>
    <w:rsid w:val="006F1FA8"/>
    <w:rsid w:val="006F3168"/>
    <w:rsid w:val="00700832"/>
    <w:rsid w:val="00702256"/>
    <w:rsid w:val="00702BFD"/>
    <w:rsid w:val="00703468"/>
    <w:rsid w:val="007042D6"/>
    <w:rsid w:val="00704C0D"/>
    <w:rsid w:val="00704DDD"/>
    <w:rsid w:val="00704F72"/>
    <w:rsid w:val="007078DE"/>
    <w:rsid w:val="00710424"/>
    <w:rsid w:val="007109A8"/>
    <w:rsid w:val="00710A92"/>
    <w:rsid w:val="00710AAB"/>
    <w:rsid w:val="007126F7"/>
    <w:rsid w:val="00712A7E"/>
    <w:rsid w:val="00713DD7"/>
    <w:rsid w:val="00713EF6"/>
    <w:rsid w:val="0071443C"/>
    <w:rsid w:val="00715E32"/>
    <w:rsid w:val="0071685C"/>
    <w:rsid w:val="00716E9F"/>
    <w:rsid w:val="00717E2F"/>
    <w:rsid w:val="00720541"/>
    <w:rsid w:val="00720E35"/>
    <w:rsid w:val="00721BDC"/>
    <w:rsid w:val="007225A9"/>
    <w:rsid w:val="00722B1C"/>
    <w:rsid w:val="0072566D"/>
    <w:rsid w:val="0072668C"/>
    <w:rsid w:val="007268D4"/>
    <w:rsid w:val="00726900"/>
    <w:rsid w:val="007301F0"/>
    <w:rsid w:val="00730299"/>
    <w:rsid w:val="00732006"/>
    <w:rsid w:val="00732022"/>
    <w:rsid w:val="00732CDD"/>
    <w:rsid w:val="00732E69"/>
    <w:rsid w:val="00732EF9"/>
    <w:rsid w:val="0073435D"/>
    <w:rsid w:val="00734DBA"/>
    <w:rsid w:val="00735245"/>
    <w:rsid w:val="007374AA"/>
    <w:rsid w:val="00737C6F"/>
    <w:rsid w:val="00737F8A"/>
    <w:rsid w:val="00740C01"/>
    <w:rsid w:val="00742DA4"/>
    <w:rsid w:val="00742DCA"/>
    <w:rsid w:val="0074305B"/>
    <w:rsid w:val="00744A30"/>
    <w:rsid w:val="0074726B"/>
    <w:rsid w:val="00747BF2"/>
    <w:rsid w:val="00750284"/>
    <w:rsid w:val="007506AF"/>
    <w:rsid w:val="007508B8"/>
    <w:rsid w:val="0075116B"/>
    <w:rsid w:val="0075464E"/>
    <w:rsid w:val="007551AC"/>
    <w:rsid w:val="0075598F"/>
    <w:rsid w:val="007561B5"/>
    <w:rsid w:val="007625ED"/>
    <w:rsid w:val="007641F2"/>
    <w:rsid w:val="007649D1"/>
    <w:rsid w:val="00765FB4"/>
    <w:rsid w:val="00766EEC"/>
    <w:rsid w:val="0076712E"/>
    <w:rsid w:val="00770897"/>
    <w:rsid w:val="00771039"/>
    <w:rsid w:val="007715E2"/>
    <w:rsid w:val="00773E60"/>
    <w:rsid w:val="00773EDB"/>
    <w:rsid w:val="007744ED"/>
    <w:rsid w:val="0077458B"/>
    <w:rsid w:val="00774859"/>
    <w:rsid w:val="007759D0"/>
    <w:rsid w:val="00775ECE"/>
    <w:rsid w:val="0077686F"/>
    <w:rsid w:val="00777AA6"/>
    <w:rsid w:val="0078036F"/>
    <w:rsid w:val="00782613"/>
    <w:rsid w:val="00784E81"/>
    <w:rsid w:val="007854A6"/>
    <w:rsid w:val="0078631F"/>
    <w:rsid w:val="007913C7"/>
    <w:rsid w:val="00791EEC"/>
    <w:rsid w:val="00792549"/>
    <w:rsid w:val="0079447E"/>
    <w:rsid w:val="007951F8"/>
    <w:rsid w:val="007A1FF3"/>
    <w:rsid w:val="007A40DB"/>
    <w:rsid w:val="007A53C8"/>
    <w:rsid w:val="007A562B"/>
    <w:rsid w:val="007A66C2"/>
    <w:rsid w:val="007B070C"/>
    <w:rsid w:val="007B0E93"/>
    <w:rsid w:val="007B111B"/>
    <w:rsid w:val="007B3E77"/>
    <w:rsid w:val="007B4531"/>
    <w:rsid w:val="007B4BE1"/>
    <w:rsid w:val="007B54AF"/>
    <w:rsid w:val="007B709A"/>
    <w:rsid w:val="007B7324"/>
    <w:rsid w:val="007B7ABD"/>
    <w:rsid w:val="007C038C"/>
    <w:rsid w:val="007C073D"/>
    <w:rsid w:val="007C07BB"/>
    <w:rsid w:val="007C0F60"/>
    <w:rsid w:val="007C1439"/>
    <w:rsid w:val="007C1E22"/>
    <w:rsid w:val="007C39C1"/>
    <w:rsid w:val="007C4B91"/>
    <w:rsid w:val="007C4D0C"/>
    <w:rsid w:val="007C5A94"/>
    <w:rsid w:val="007C6C26"/>
    <w:rsid w:val="007C74BE"/>
    <w:rsid w:val="007C7C0B"/>
    <w:rsid w:val="007D0001"/>
    <w:rsid w:val="007D09B6"/>
    <w:rsid w:val="007D0CFA"/>
    <w:rsid w:val="007D1A07"/>
    <w:rsid w:val="007D1B50"/>
    <w:rsid w:val="007D43CC"/>
    <w:rsid w:val="007D449B"/>
    <w:rsid w:val="007D61B6"/>
    <w:rsid w:val="007E0754"/>
    <w:rsid w:val="007E1091"/>
    <w:rsid w:val="007E383D"/>
    <w:rsid w:val="007E3AB6"/>
    <w:rsid w:val="007E5B39"/>
    <w:rsid w:val="007E6A39"/>
    <w:rsid w:val="007E700C"/>
    <w:rsid w:val="007E7887"/>
    <w:rsid w:val="007E7B7F"/>
    <w:rsid w:val="007F2BB1"/>
    <w:rsid w:val="007F42D6"/>
    <w:rsid w:val="007F4685"/>
    <w:rsid w:val="007F508A"/>
    <w:rsid w:val="007F55F1"/>
    <w:rsid w:val="007F5DDB"/>
    <w:rsid w:val="007F5F8B"/>
    <w:rsid w:val="007F69D0"/>
    <w:rsid w:val="007F75BB"/>
    <w:rsid w:val="00801AED"/>
    <w:rsid w:val="00801B39"/>
    <w:rsid w:val="00803D4F"/>
    <w:rsid w:val="00804C36"/>
    <w:rsid w:val="00806A1E"/>
    <w:rsid w:val="00806EF7"/>
    <w:rsid w:val="00807372"/>
    <w:rsid w:val="00807431"/>
    <w:rsid w:val="00807854"/>
    <w:rsid w:val="00807AB3"/>
    <w:rsid w:val="008125F3"/>
    <w:rsid w:val="0081549C"/>
    <w:rsid w:val="00815A38"/>
    <w:rsid w:val="00816F0B"/>
    <w:rsid w:val="00820DB5"/>
    <w:rsid w:val="00821632"/>
    <w:rsid w:val="008223E7"/>
    <w:rsid w:val="00822958"/>
    <w:rsid w:val="00822C6D"/>
    <w:rsid w:val="00822F06"/>
    <w:rsid w:val="00825ED0"/>
    <w:rsid w:val="00826935"/>
    <w:rsid w:val="00830FDA"/>
    <w:rsid w:val="00832AE0"/>
    <w:rsid w:val="00833C13"/>
    <w:rsid w:val="008345BB"/>
    <w:rsid w:val="008358DF"/>
    <w:rsid w:val="00835900"/>
    <w:rsid w:val="00836E03"/>
    <w:rsid w:val="0084063E"/>
    <w:rsid w:val="00840C11"/>
    <w:rsid w:val="0084361E"/>
    <w:rsid w:val="00844201"/>
    <w:rsid w:val="0084438B"/>
    <w:rsid w:val="00844661"/>
    <w:rsid w:val="0084509E"/>
    <w:rsid w:val="008452CF"/>
    <w:rsid w:val="00845D0A"/>
    <w:rsid w:val="008469BB"/>
    <w:rsid w:val="00850105"/>
    <w:rsid w:val="00851910"/>
    <w:rsid w:val="008529F0"/>
    <w:rsid w:val="00853032"/>
    <w:rsid w:val="008546C6"/>
    <w:rsid w:val="008558FC"/>
    <w:rsid w:val="00857C9B"/>
    <w:rsid w:val="0086232F"/>
    <w:rsid w:val="00863061"/>
    <w:rsid w:val="00863476"/>
    <w:rsid w:val="00863895"/>
    <w:rsid w:val="0086457F"/>
    <w:rsid w:val="008647A5"/>
    <w:rsid w:val="008649CD"/>
    <w:rsid w:val="00864C51"/>
    <w:rsid w:val="00865053"/>
    <w:rsid w:val="008664DA"/>
    <w:rsid w:val="008668AB"/>
    <w:rsid w:val="00866B60"/>
    <w:rsid w:val="008734FF"/>
    <w:rsid w:val="00877B10"/>
    <w:rsid w:val="0088169B"/>
    <w:rsid w:val="00882051"/>
    <w:rsid w:val="008823FE"/>
    <w:rsid w:val="00883719"/>
    <w:rsid w:val="00885810"/>
    <w:rsid w:val="0088583B"/>
    <w:rsid w:val="00885B75"/>
    <w:rsid w:val="0088736F"/>
    <w:rsid w:val="00887926"/>
    <w:rsid w:val="0089024D"/>
    <w:rsid w:val="00891562"/>
    <w:rsid w:val="0089425E"/>
    <w:rsid w:val="00895D2E"/>
    <w:rsid w:val="00896214"/>
    <w:rsid w:val="008A0B39"/>
    <w:rsid w:val="008A1769"/>
    <w:rsid w:val="008A25FC"/>
    <w:rsid w:val="008A3598"/>
    <w:rsid w:val="008A3B23"/>
    <w:rsid w:val="008A427C"/>
    <w:rsid w:val="008A5558"/>
    <w:rsid w:val="008A5ED8"/>
    <w:rsid w:val="008A5FC0"/>
    <w:rsid w:val="008B0338"/>
    <w:rsid w:val="008B1866"/>
    <w:rsid w:val="008B2DD3"/>
    <w:rsid w:val="008B4970"/>
    <w:rsid w:val="008B5316"/>
    <w:rsid w:val="008B59BB"/>
    <w:rsid w:val="008B5A2C"/>
    <w:rsid w:val="008B5B3D"/>
    <w:rsid w:val="008B61C6"/>
    <w:rsid w:val="008B7530"/>
    <w:rsid w:val="008B7661"/>
    <w:rsid w:val="008B7C1A"/>
    <w:rsid w:val="008C0DFE"/>
    <w:rsid w:val="008C111E"/>
    <w:rsid w:val="008C2082"/>
    <w:rsid w:val="008C34DA"/>
    <w:rsid w:val="008C4877"/>
    <w:rsid w:val="008C53BE"/>
    <w:rsid w:val="008C6BF7"/>
    <w:rsid w:val="008C7AE5"/>
    <w:rsid w:val="008C7EC5"/>
    <w:rsid w:val="008D03D2"/>
    <w:rsid w:val="008D1DF6"/>
    <w:rsid w:val="008D2265"/>
    <w:rsid w:val="008D468B"/>
    <w:rsid w:val="008D4755"/>
    <w:rsid w:val="008D6258"/>
    <w:rsid w:val="008D6B27"/>
    <w:rsid w:val="008E0EBB"/>
    <w:rsid w:val="008E0F1C"/>
    <w:rsid w:val="008E2294"/>
    <w:rsid w:val="008E3290"/>
    <w:rsid w:val="008E7635"/>
    <w:rsid w:val="008E7E6A"/>
    <w:rsid w:val="008E7E87"/>
    <w:rsid w:val="008F0E49"/>
    <w:rsid w:val="008F1893"/>
    <w:rsid w:val="008F1C9B"/>
    <w:rsid w:val="008F3331"/>
    <w:rsid w:val="008F3F43"/>
    <w:rsid w:val="008F41A3"/>
    <w:rsid w:val="008F43F2"/>
    <w:rsid w:val="008F5402"/>
    <w:rsid w:val="008F6553"/>
    <w:rsid w:val="008F75A8"/>
    <w:rsid w:val="00901E4D"/>
    <w:rsid w:val="00901F87"/>
    <w:rsid w:val="00902A60"/>
    <w:rsid w:val="00904EC8"/>
    <w:rsid w:val="00905DEF"/>
    <w:rsid w:val="00906CC6"/>
    <w:rsid w:val="00907215"/>
    <w:rsid w:val="00907782"/>
    <w:rsid w:val="00907D16"/>
    <w:rsid w:val="009112E0"/>
    <w:rsid w:val="00912232"/>
    <w:rsid w:val="009126C0"/>
    <w:rsid w:val="00913B22"/>
    <w:rsid w:val="00914CA1"/>
    <w:rsid w:val="009152E4"/>
    <w:rsid w:val="009200B2"/>
    <w:rsid w:val="00920DC0"/>
    <w:rsid w:val="00921756"/>
    <w:rsid w:val="00922265"/>
    <w:rsid w:val="00924986"/>
    <w:rsid w:val="00925CD0"/>
    <w:rsid w:val="009275FD"/>
    <w:rsid w:val="00927878"/>
    <w:rsid w:val="00930AAF"/>
    <w:rsid w:val="00931E29"/>
    <w:rsid w:val="00931F6F"/>
    <w:rsid w:val="00933245"/>
    <w:rsid w:val="009335AC"/>
    <w:rsid w:val="00933EB2"/>
    <w:rsid w:val="00934125"/>
    <w:rsid w:val="00934150"/>
    <w:rsid w:val="00934473"/>
    <w:rsid w:val="00935602"/>
    <w:rsid w:val="00937653"/>
    <w:rsid w:val="00940B25"/>
    <w:rsid w:val="0094115F"/>
    <w:rsid w:val="0094166F"/>
    <w:rsid w:val="009438C9"/>
    <w:rsid w:val="00946523"/>
    <w:rsid w:val="00947897"/>
    <w:rsid w:val="00947AA5"/>
    <w:rsid w:val="00950105"/>
    <w:rsid w:val="009506EC"/>
    <w:rsid w:val="00950B71"/>
    <w:rsid w:val="00951392"/>
    <w:rsid w:val="00952E6F"/>
    <w:rsid w:val="0095375D"/>
    <w:rsid w:val="009539E4"/>
    <w:rsid w:val="009540FB"/>
    <w:rsid w:val="0095426A"/>
    <w:rsid w:val="00957A7D"/>
    <w:rsid w:val="00960301"/>
    <w:rsid w:val="00960863"/>
    <w:rsid w:val="00961178"/>
    <w:rsid w:val="00964AB4"/>
    <w:rsid w:val="0096773A"/>
    <w:rsid w:val="00970F8A"/>
    <w:rsid w:val="009712AF"/>
    <w:rsid w:val="00971318"/>
    <w:rsid w:val="00971A03"/>
    <w:rsid w:val="00971EB2"/>
    <w:rsid w:val="00972EC1"/>
    <w:rsid w:val="00975618"/>
    <w:rsid w:val="00975C6C"/>
    <w:rsid w:val="00976104"/>
    <w:rsid w:val="0097780C"/>
    <w:rsid w:val="00977DB7"/>
    <w:rsid w:val="009809A8"/>
    <w:rsid w:val="0098166B"/>
    <w:rsid w:val="00981CC6"/>
    <w:rsid w:val="009829A4"/>
    <w:rsid w:val="00982EC8"/>
    <w:rsid w:val="0098468A"/>
    <w:rsid w:val="00984D9F"/>
    <w:rsid w:val="009949B5"/>
    <w:rsid w:val="0099542B"/>
    <w:rsid w:val="00995629"/>
    <w:rsid w:val="0099667B"/>
    <w:rsid w:val="009A1177"/>
    <w:rsid w:val="009A1683"/>
    <w:rsid w:val="009A4138"/>
    <w:rsid w:val="009B074C"/>
    <w:rsid w:val="009B0D93"/>
    <w:rsid w:val="009B134F"/>
    <w:rsid w:val="009B18D8"/>
    <w:rsid w:val="009B2C21"/>
    <w:rsid w:val="009B42F0"/>
    <w:rsid w:val="009B526F"/>
    <w:rsid w:val="009C1C0E"/>
    <w:rsid w:val="009C1F12"/>
    <w:rsid w:val="009C546A"/>
    <w:rsid w:val="009C60E9"/>
    <w:rsid w:val="009D1472"/>
    <w:rsid w:val="009D45FD"/>
    <w:rsid w:val="009D6721"/>
    <w:rsid w:val="009D67A8"/>
    <w:rsid w:val="009E0D8F"/>
    <w:rsid w:val="009E23E2"/>
    <w:rsid w:val="009E260D"/>
    <w:rsid w:val="009E26A5"/>
    <w:rsid w:val="009E3892"/>
    <w:rsid w:val="009E43C0"/>
    <w:rsid w:val="009E4A02"/>
    <w:rsid w:val="009E4CBA"/>
    <w:rsid w:val="009E4F46"/>
    <w:rsid w:val="009F0271"/>
    <w:rsid w:val="009F185B"/>
    <w:rsid w:val="009F2C14"/>
    <w:rsid w:val="009F32E9"/>
    <w:rsid w:val="009F33F9"/>
    <w:rsid w:val="009F376E"/>
    <w:rsid w:val="009F4118"/>
    <w:rsid w:val="009F4869"/>
    <w:rsid w:val="009F5B91"/>
    <w:rsid w:val="009F60C7"/>
    <w:rsid w:val="009F61C3"/>
    <w:rsid w:val="009F6663"/>
    <w:rsid w:val="009F7652"/>
    <w:rsid w:val="00A0102D"/>
    <w:rsid w:val="00A0487E"/>
    <w:rsid w:val="00A101FE"/>
    <w:rsid w:val="00A110B7"/>
    <w:rsid w:val="00A116EB"/>
    <w:rsid w:val="00A11DDE"/>
    <w:rsid w:val="00A11FA4"/>
    <w:rsid w:val="00A12E3B"/>
    <w:rsid w:val="00A145FC"/>
    <w:rsid w:val="00A148CC"/>
    <w:rsid w:val="00A160B4"/>
    <w:rsid w:val="00A17D96"/>
    <w:rsid w:val="00A20389"/>
    <w:rsid w:val="00A20433"/>
    <w:rsid w:val="00A21FF8"/>
    <w:rsid w:val="00A24514"/>
    <w:rsid w:val="00A24D4B"/>
    <w:rsid w:val="00A27CFB"/>
    <w:rsid w:val="00A30406"/>
    <w:rsid w:val="00A30E41"/>
    <w:rsid w:val="00A322DD"/>
    <w:rsid w:val="00A341AE"/>
    <w:rsid w:val="00A34A65"/>
    <w:rsid w:val="00A34D15"/>
    <w:rsid w:val="00A35E50"/>
    <w:rsid w:val="00A35FFC"/>
    <w:rsid w:val="00A37885"/>
    <w:rsid w:val="00A37B69"/>
    <w:rsid w:val="00A37D91"/>
    <w:rsid w:val="00A4088D"/>
    <w:rsid w:val="00A41E19"/>
    <w:rsid w:val="00A4333F"/>
    <w:rsid w:val="00A44611"/>
    <w:rsid w:val="00A45596"/>
    <w:rsid w:val="00A4673D"/>
    <w:rsid w:val="00A4761A"/>
    <w:rsid w:val="00A4779F"/>
    <w:rsid w:val="00A50DA8"/>
    <w:rsid w:val="00A522B1"/>
    <w:rsid w:val="00A53399"/>
    <w:rsid w:val="00A54E2E"/>
    <w:rsid w:val="00A55FF2"/>
    <w:rsid w:val="00A563B2"/>
    <w:rsid w:val="00A56D72"/>
    <w:rsid w:val="00A573BB"/>
    <w:rsid w:val="00A61792"/>
    <w:rsid w:val="00A62206"/>
    <w:rsid w:val="00A63945"/>
    <w:rsid w:val="00A65B42"/>
    <w:rsid w:val="00A667D9"/>
    <w:rsid w:val="00A71475"/>
    <w:rsid w:val="00A71627"/>
    <w:rsid w:val="00A733A7"/>
    <w:rsid w:val="00A7421D"/>
    <w:rsid w:val="00A74866"/>
    <w:rsid w:val="00A754EF"/>
    <w:rsid w:val="00A75801"/>
    <w:rsid w:val="00A762E9"/>
    <w:rsid w:val="00A7784A"/>
    <w:rsid w:val="00A803B3"/>
    <w:rsid w:val="00A811A7"/>
    <w:rsid w:val="00A81213"/>
    <w:rsid w:val="00A816E6"/>
    <w:rsid w:val="00A81BE8"/>
    <w:rsid w:val="00A826DC"/>
    <w:rsid w:val="00A84C24"/>
    <w:rsid w:val="00A84C70"/>
    <w:rsid w:val="00A850C9"/>
    <w:rsid w:val="00A85268"/>
    <w:rsid w:val="00A85B6D"/>
    <w:rsid w:val="00A90ECE"/>
    <w:rsid w:val="00A91C2B"/>
    <w:rsid w:val="00A946D4"/>
    <w:rsid w:val="00A94E22"/>
    <w:rsid w:val="00A95D0C"/>
    <w:rsid w:val="00A969D9"/>
    <w:rsid w:val="00A96B32"/>
    <w:rsid w:val="00A97ACC"/>
    <w:rsid w:val="00AA259A"/>
    <w:rsid w:val="00AA3319"/>
    <w:rsid w:val="00AA3656"/>
    <w:rsid w:val="00AA3D3E"/>
    <w:rsid w:val="00AA406B"/>
    <w:rsid w:val="00AA556E"/>
    <w:rsid w:val="00AA6611"/>
    <w:rsid w:val="00AA770B"/>
    <w:rsid w:val="00AA7D22"/>
    <w:rsid w:val="00AB01B8"/>
    <w:rsid w:val="00AB1BB5"/>
    <w:rsid w:val="00AB29D9"/>
    <w:rsid w:val="00AB2DAB"/>
    <w:rsid w:val="00AB2EAF"/>
    <w:rsid w:val="00AB4AEE"/>
    <w:rsid w:val="00AB572B"/>
    <w:rsid w:val="00AB78A4"/>
    <w:rsid w:val="00AB7E69"/>
    <w:rsid w:val="00AC05A0"/>
    <w:rsid w:val="00AC1611"/>
    <w:rsid w:val="00AC1A92"/>
    <w:rsid w:val="00AC1AB4"/>
    <w:rsid w:val="00AC3BD7"/>
    <w:rsid w:val="00AC473A"/>
    <w:rsid w:val="00AC4BAE"/>
    <w:rsid w:val="00AC5075"/>
    <w:rsid w:val="00AC5A37"/>
    <w:rsid w:val="00AC6E24"/>
    <w:rsid w:val="00AD136C"/>
    <w:rsid w:val="00AD35EC"/>
    <w:rsid w:val="00AD4DD5"/>
    <w:rsid w:val="00AE16CC"/>
    <w:rsid w:val="00AE18A2"/>
    <w:rsid w:val="00AE1CE8"/>
    <w:rsid w:val="00AE20D6"/>
    <w:rsid w:val="00AE2168"/>
    <w:rsid w:val="00AE319E"/>
    <w:rsid w:val="00AE458D"/>
    <w:rsid w:val="00AE551B"/>
    <w:rsid w:val="00AE5D29"/>
    <w:rsid w:val="00AE5E7A"/>
    <w:rsid w:val="00AE60C2"/>
    <w:rsid w:val="00AE6184"/>
    <w:rsid w:val="00AE6200"/>
    <w:rsid w:val="00AE726F"/>
    <w:rsid w:val="00AF0D90"/>
    <w:rsid w:val="00AF144A"/>
    <w:rsid w:val="00AF1956"/>
    <w:rsid w:val="00AF1E10"/>
    <w:rsid w:val="00AF2127"/>
    <w:rsid w:val="00AF2C11"/>
    <w:rsid w:val="00AF396C"/>
    <w:rsid w:val="00AF4B4C"/>
    <w:rsid w:val="00AF5C0C"/>
    <w:rsid w:val="00AF5FEB"/>
    <w:rsid w:val="00AF6E32"/>
    <w:rsid w:val="00B00447"/>
    <w:rsid w:val="00B00ECF"/>
    <w:rsid w:val="00B0278A"/>
    <w:rsid w:val="00B037C1"/>
    <w:rsid w:val="00B04879"/>
    <w:rsid w:val="00B04B42"/>
    <w:rsid w:val="00B04C09"/>
    <w:rsid w:val="00B04C9E"/>
    <w:rsid w:val="00B05A93"/>
    <w:rsid w:val="00B06EA4"/>
    <w:rsid w:val="00B07C4F"/>
    <w:rsid w:val="00B117CD"/>
    <w:rsid w:val="00B1188F"/>
    <w:rsid w:val="00B132D1"/>
    <w:rsid w:val="00B13878"/>
    <w:rsid w:val="00B16615"/>
    <w:rsid w:val="00B1797D"/>
    <w:rsid w:val="00B205E4"/>
    <w:rsid w:val="00B207DD"/>
    <w:rsid w:val="00B21D89"/>
    <w:rsid w:val="00B22D93"/>
    <w:rsid w:val="00B25D33"/>
    <w:rsid w:val="00B2758C"/>
    <w:rsid w:val="00B27AB7"/>
    <w:rsid w:val="00B31E36"/>
    <w:rsid w:val="00B32241"/>
    <w:rsid w:val="00B3271F"/>
    <w:rsid w:val="00B34283"/>
    <w:rsid w:val="00B343C3"/>
    <w:rsid w:val="00B34A21"/>
    <w:rsid w:val="00B34E1B"/>
    <w:rsid w:val="00B34E28"/>
    <w:rsid w:val="00B362A5"/>
    <w:rsid w:val="00B40CA3"/>
    <w:rsid w:val="00B41C00"/>
    <w:rsid w:val="00B430CD"/>
    <w:rsid w:val="00B43C4D"/>
    <w:rsid w:val="00B45025"/>
    <w:rsid w:val="00B46E4F"/>
    <w:rsid w:val="00B473DD"/>
    <w:rsid w:val="00B50499"/>
    <w:rsid w:val="00B511F1"/>
    <w:rsid w:val="00B51879"/>
    <w:rsid w:val="00B51B60"/>
    <w:rsid w:val="00B5216B"/>
    <w:rsid w:val="00B528AD"/>
    <w:rsid w:val="00B52ED0"/>
    <w:rsid w:val="00B53428"/>
    <w:rsid w:val="00B53F90"/>
    <w:rsid w:val="00B55E7F"/>
    <w:rsid w:val="00B5643E"/>
    <w:rsid w:val="00B5679D"/>
    <w:rsid w:val="00B60EA9"/>
    <w:rsid w:val="00B60F37"/>
    <w:rsid w:val="00B60F4E"/>
    <w:rsid w:val="00B61EE2"/>
    <w:rsid w:val="00B65686"/>
    <w:rsid w:val="00B65692"/>
    <w:rsid w:val="00B65E1C"/>
    <w:rsid w:val="00B665F6"/>
    <w:rsid w:val="00B67E37"/>
    <w:rsid w:val="00B67F89"/>
    <w:rsid w:val="00B70102"/>
    <w:rsid w:val="00B70EC9"/>
    <w:rsid w:val="00B71211"/>
    <w:rsid w:val="00B7149A"/>
    <w:rsid w:val="00B736DE"/>
    <w:rsid w:val="00B76EB3"/>
    <w:rsid w:val="00B80847"/>
    <w:rsid w:val="00B81745"/>
    <w:rsid w:val="00B821B4"/>
    <w:rsid w:val="00B82498"/>
    <w:rsid w:val="00B85137"/>
    <w:rsid w:val="00B8556A"/>
    <w:rsid w:val="00B87C04"/>
    <w:rsid w:val="00B9201C"/>
    <w:rsid w:val="00B93013"/>
    <w:rsid w:val="00B93429"/>
    <w:rsid w:val="00B9358C"/>
    <w:rsid w:val="00B93F3E"/>
    <w:rsid w:val="00B93FA3"/>
    <w:rsid w:val="00B943A3"/>
    <w:rsid w:val="00B9523B"/>
    <w:rsid w:val="00BA0264"/>
    <w:rsid w:val="00BA0B35"/>
    <w:rsid w:val="00BA0B8D"/>
    <w:rsid w:val="00BA12D6"/>
    <w:rsid w:val="00BA20E4"/>
    <w:rsid w:val="00BA2508"/>
    <w:rsid w:val="00BA27B7"/>
    <w:rsid w:val="00BA33A2"/>
    <w:rsid w:val="00BA5132"/>
    <w:rsid w:val="00BA5F37"/>
    <w:rsid w:val="00BA694B"/>
    <w:rsid w:val="00BA6A3E"/>
    <w:rsid w:val="00BB025B"/>
    <w:rsid w:val="00BB2BB9"/>
    <w:rsid w:val="00BB342F"/>
    <w:rsid w:val="00BB3524"/>
    <w:rsid w:val="00BB35BB"/>
    <w:rsid w:val="00BB36DC"/>
    <w:rsid w:val="00BB53E2"/>
    <w:rsid w:val="00BB5435"/>
    <w:rsid w:val="00BB6EBB"/>
    <w:rsid w:val="00BB7F80"/>
    <w:rsid w:val="00BC1DC2"/>
    <w:rsid w:val="00BC29DC"/>
    <w:rsid w:val="00BC3783"/>
    <w:rsid w:val="00BC3D85"/>
    <w:rsid w:val="00BC4FC2"/>
    <w:rsid w:val="00BC6544"/>
    <w:rsid w:val="00BC690E"/>
    <w:rsid w:val="00BC7C04"/>
    <w:rsid w:val="00BD0C41"/>
    <w:rsid w:val="00BD16B0"/>
    <w:rsid w:val="00BD394F"/>
    <w:rsid w:val="00BD5C8F"/>
    <w:rsid w:val="00BD6696"/>
    <w:rsid w:val="00BE0A2F"/>
    <w:rsid w:val="00BE0A5F"/>
    <w:rsid w:val="00BE0CA3"/>
    <w:rsid w:val="00BE0D20"/>
    <w:rsid w:val="00BE0EEC"/>
    <w:rsid w:val="00BE58E9"/>
    <w:rsid w:val="00BE5E6F"/>
    <w:rsid w:val="00BE7197"/>
    <w:rsid w:val="00BF1E23"/>
    <w:rsid w:val="00BF393A"/>
    <w:rsid w:val="00BF40E5"/>
    <w:rsid w:val="00BF483D"/>
    <w:rsid w:val="00BF7E09"/>
    <w:rsid w:val="00C01260"/>
    <w:rsid w:val="00C01471"/>
    <w:rsid w:val="00C016BA"/>
    <w:rsid w:val="00C01AB8"/>
    <w:rsid w:val="00C02907"/>
    <w:rsid w:val="00C02E17"/>
    <w:rsid w:val="00C02EAD"/>
    <w:rsid w:val="00C03182"/>
    <w:rsid w:val="00C031C7"/>
    <w:rsid w:val="00C055A9"/>
    <w:rsid w:val="00C056A4"/>
    <w:rsid w:val="00C05AA1"/>
    <w:rsid w:val="00C06CE1"/>
    <w:rsid w:val="00C10C79"/>
    <w:rsid w:val="00C12CE1"/>
    <w:rsid w:val="00C15E59"/>
    <w:rsid w:val="00C1708E"/>
    <w:rsid w:val="00C22920"/>
    <w:rsid w:val="00C265EA"/>
    <w:rsid w:val="00C266B4"/>
    <w:rsid w:val="00C26B32"/>
    <w:rsid w:val="00C30E31"/>
    <w:rsid w:val="00C31013"/>
    <w:rsid w:val="00C3101E"/>
    <w:rsid w:val="00C3110A"/>
    <w:rsid w:val="00C33A46"/>
    <w:rsid w:val="00C342C5"/>
    <w:rsid w:val="00C36E0F"/>
    <w:rsid w:val="00C37C8E"/>
    <w:rsid w:val="00C4072E"/>
    <w:rsid w:val="00C42739"/>
    <w:rsid w:val="00C44FD3"/>
    <w:rsid w:val="00C45A5B"/>
    <w:rsid w:val="00C45EFB"/>
    <w:rsid w:val="00C46567"/>
    <w:rsid w:val="00C46EF4"/>
    <w:rsid w:val="00C50081"/>
    <w:rsid w:val="00C51769"/>
    <w:rsid w:val="00C51CA3"/>
    <w:rsid w:val="00C5262E"/>
    <w:rsid w:val="00C529D9"/>
    <w:rsid w:val="00C6012E"/>
    <w:rsid w:val="00C60C81"/>
    <w:rsid w:val="00C62021"/>
    <w:rsid w:val="00C62C47"/>
    <w:rsid w:val="00C67A5B"/>
    <w:rsid w:val="00C7144F"/>
    <w:rsid w:val="00C72265"/>
    <w:rsid w:val="00C72789"/>
    <w:rsid w:val="00C732F2"/>
    <w:rsid w:val="00C761C6"/>
    <w:rsid w:val="00C7781B"/>
    <w:rsid w:val="00C77933"/>
    <w:rsid w:val="00C80984"/>
    <w:rsid w:val="00C8184A"/>
    <w:rsid w:val="00C851B1"/>
    <w:rsid w:val="00C85747"/>
    <w:rsid w:val="00C85EDA"/>
    <w:rsid w:val="00C870CD"/>
    <w:rsid w:val="00C914DD"/>
    <w:rsid w:val="00C91550"/>
    <w:rsid w:val="00C92590"/>
    <w:rsid w:val="00C9381F"/>
    <w:rsid w:val="00C940C4"/>
    <w:rsid w:val="00C944ED"/>
    <w:rsid w:val="00C97077"/>
    <w:rsid w:val="00CA0940"/>
    <w:rsid w:val="00CA12CE"/>
    <w:rsid w:val="00CA17F9"/>
    <w:rsid w:val="00CA2A0A"/>
    <w:rsid w:val="00CA4C03"/>
    <w:rsid w:val="00CA5036"/>
    <w:rsid w:val="00CA520A"/>
    <w:rsid w:val="00CA5446"/>
    <w:rsid w:val="00CA54A3"/>
    <w:rsid w:val="00CA5FC0"/>
    <w:rsid w:val="00CA6AEA"/>
    <w:rsid w:val="00CB4DFA"/>
    <w:rsid w:val="00CB5D60"/>
    <w:rsid w:val="00CB5FAA"/>
    <w:rsid w:val="00CB69F0"/>
    <w:rsid w:val="00CC2777"/>
    <w:rsid w:val="00CC2BBF"/>
    <w:rsid w:val="00CC322D"/>
    <w:rsid w:val="00CC43BE"/>
    <w:rsid w:val="00CC77ED"/>
    <w:rsid w:val="00CC77F1"/>
    <w:rsid w:val="00CD025D"/>
    <w:rsid w:val="00CD1132"/>
    <w:rsid w:val="00CD1FAC"/>
    <w:rsid w:val="00CD2E4B"/>
    <w:rsid w:val="00CD324C"/>
    <w:rsid w:val="00CD414A"/>
    <w:rsid w:val="00CD645C"/>
    <w:rsid w:val="00CD6C75"/>
    <w:rsid w:val="00CD7FF0"/>
    <w:rsid w:val="00CE07FE"/>
    <w:rsid w:val="00CE38FE"/>
    <w:rsid w:val="00CE4667"/>
    <w:rsid w:val="00CE58E3"/>
    <w:rsid w:val="00CE62FF"/>
    <w:rsid w:val="00CF1AD5"/>
    <w:rsid w:val="00CF1B5C"/>
    <w:rsid w:val="00CF1D4F"/>
    <w:rsid w:val="00CF3304"/>
    <w:rsid w:val="00CF374B"/>
    <w:rsid w:val="00CF3771"/>
    <w:rsid w:val="00CF4326"/>
    <w:rsid w:val="00CF5121"/>
    <w:rsid w:val="00D0126E"/>
    <w:rsid w:val="00D01AF1"/>
    <w:rsid w:val="00D01DAF"/>
    <w:rsid w:val="00D02985"/>
    <w:rsid w:val="00D03799"/>
    <w:rsid w:val="00D03CEF"/>
    <w:rsid w:val="00D03F03"/>
    <w:rsid w:val="00D12217"/>
    <w:rsid w:val="00D137D7"/>
    <w:rsid w:val="00D14799"/>
    <w:rsid w:val="00D14A3B"/>
    <w:rsid w:val="00D14C5E"/>
    <w:rsid w:val="00D14D12"/>
    <w:rsid w:val="00D14D31"/>
    <w:rsid w:val="00D16287"/>
    <w:rsid w:val="00D166D7"/>
    <w:rsid w:val="00D1738E"/>
    <w:rsid w:val="00D17827"/>
    <w:rsid w:val="00D2350C"/>
    <w:rsid w:val="00D24F96"/>
    <w:rsid w:val="00D250E6"/>
    <w:rsid w:val="00D26BE2"/>
    <w:rsid w:val="00D27E92"/>
    <w:rsid w:val="00D30050"/>
    <w:rsid w:val="00D30C08"/>
    <w:rsid w:val="00D339DB"/>
    <w:rsid w:val="00D34EED"/>
    <w:rsid w:val="00D402FE"/>
    <w:rsid w:val="00D42396"/>
    <w:rsid w:val="00D42CC4"/>
    <w:rsid w:val="00D43EFA"/>
    <w:rsid w:val="00D47450"/>
    <w:rsid w:val="00D47B94"/>
    <w:rsid w:val="00D500AE"/>
    <w:rsid w:val="00D514D2"/>
    <w:rsid w:val="00D516DA"/>
    <w:rsid w:val="00D54DC5"/>
    <w:rsid w:val="00D54E57"/>
    <w:rsid w:val="00D55932"/>
    <w:rsid w:val="00D5616A"/>
    <w:rsid w:val="00D56BDF"/>
    <w:rsid w:val="00D56F3D"/>
    <w:rsid w:val="00D5779D"/>
    <w:rsid w:val="00D63E61"/>
    <w:rsid w:val="00D6563E"/>
    <w:rsid w:val="00D66D61"/>
    <w:rsid w:val="00D66F2A"/>
    <w:rsid w:val="00D6706C"/>
    <w:rsid w:val="00D672DD"/>
    <w:rsid w:val="00D67AFB"/>
    <w:rsid w:val="00D67C9F"/>
    <w:rsid w:val="00D70801"/>
    <w:rsid w:val="00D72217"/>
    <w:rsid w:val="00D72AAA"/>
    <w:rsid w:val="00D7355F"/>
    <w:rsid w:val="00D73ED1"/>
    <w:rsid w:val="00D74032"/>
    <w:rsid w:val="00D75C83"/>
    <w:rsid w:val="00D75DD6"/>
    <w:rsid w:val="00D76179"/>
    <w:rsid w:val="00D768D6"/>
    <w:rsid w:val="00D80164"/>
    <w:rsid w:val="00D81507"/>
    <w:rsid w:val="00D82CB6"/>
    <w:rsid w:val="00D82D38"/>
    <w:rsid w:val="00D85489"/>
    <w:rsid w:val="00D86C37"/>
    <w:rsid w:val="00D9083F"/>
    <w:rsid w:val="00D9155D"/>
    <w:rsid w:val="00D93314"/>
    <w:rsid w:val="00D93318"/>
    <w:rsid w:val="00D95B53"/>
    <w:rsid w:val="00D962FF"/>
    <w:rsid w:val="00DA2DE0"/>
    <w:rsid w:val="00DA4C75"/>
    <w:rsid w:val="00DA7B81"/>
    <w:rsid w:val="00DB0C7B"/>
    <w:rsid w:val="00DB2729"/>
    <w:rsid w:val="00DB37CE"/>
    <w:rsid w:val="00DB3C52"/>
    <w:rsid w:val="00DB46A9"/>
    <w:rsid w:val="00DB7480"/>
    <w:rsid w:val="00DB778D"/>
    <w:rsid w:val="00DC069A"/>
    <w:rsid w:val="00DC2BC3"/>
    <w:rsid w:val="00DC30E9"/>
    <w:rsid w:val="00DC4914"/>
    <w:rsid w:val="00DC7C70"/>
    <w:rsid w:val="00DC7FF8"/>
    <w:rsid w:val="00DD027F"/>
    <w:rsid w:val="00DD0CAD"/>
    <w:rsid w:val="00DD2237"/>
    <w:rsid w:val="00DD24D3"/>
    <w:rsid w:val="00DD4B37"/>
    <w:rsid w:val="00DD61B6"/>
    <w:rsid w:val="00DD752C"/>
    <w:rsid w:val="00DD77EC"/>
    <w:rsid w:val="00DE015D"/>
    <w:rsid w:val="00DE0B9A"/>
    <w:rsid w:val="00DE19E8"/>
    <w:rsid w:val="00DE3D33"/>
    <w:rsid w:val="00DF034D"/>
    <w:rsid w:val="00DF0A6C"/>
    <w:rsid w:val="00DF1B49"/>
    <w:rsid w:val="00DF311D"/>
    <w:rsid w:val="00DF3418"/>
    <w:rsid w:val="00DF35C8"/>
    <w:rsid w:val="00DF42AF"/>
    <w:rsid w:val="00DF42BD"/>
    <w:rsid w:val="00DF5152"/>
    <w:rsid w:val="00DF519D"/>
    <w:rsid w:val="00DF72A2"/>
    <w:rsid w:val="00DF74A4"/>
    <w:rsid w:val="00E00FE1"/>
    <w:rsid w:val="00E0122F"/>
    <w:rsid w:val="00E02545"/>
    <w:rsid w:val="00E02DDA"/>
    <w:rsid w:val="00E0311D"/>
    <w:rsid w:val="00E03D4B"/>
    <w:rsid w:val="00E04628"/>
    <w:rsid w:val="00E049AB"/>
    <w:rsid w:val="00E05B06"/>
    <w:rsid w:val="00E06D61"/>
    <w:rsid w:val="00E0788E"/>
    <w:rsid w:val="00E07BA5"/>
    <w:rsid w:val="00E101DD"/>
    <w:rsid w:val="00E1185F"/>
    <w:rsid w:val="00E121D0"/>
    <w:rsid w:val="00E129A0"/>
    <w:rsid w:val="00E132A4"/>
    <w:rsid w:val="00E13675"/>
    <w:rsid w:val="00E146C6"/>
    <w:rsid w:val="00E160D3"/>
    <w:rsid w:val="00E16261"/>
    <w:rsid w:val="00E17635"/>
    <w:rsid w:val="00E216FF"/>
    <w:rsid w:val="00E2299D"/>
    <w:rsid w:val="00E22B6D"/>
    <w:rsid w:val="00E249D4"/>
    <w:rsid w:val="00E250F9"/>
    <w:rsid w:val="00E25275"/>
    <w:rsid w:val="00E25563"/>
    <w:rsid w:val="00E2698F"/>
    <w:rsid w:val="00E322BB"/>
    <w:rsid w:val="00E322E2"/>
    <w:rsid w:val="00E32599"/>
    <w:rsid w:val="00E327E8"/>
    <w:rsid w:val="00E340C5"/>
    <w:rsid w:val="00E349AA"/>
    <w:rsid w:val="00E34CF2"/>
    <w:rsid w:val="00E3569E"/>
    <w:rsid w:val="00E360B0"/>
    <w:rsid w:val="00E3665C"/>
    <w:rsid w:val="00E366DC"/>
    <w:rsid w:val="00E37116"/>
    <w:rsid w:val="00E409E4"/>
    <w:rsid w:val="00E40DC6"/>
    <w:rsid w:val="00E40E32"/>
    <w:rsid w:val="00E411B0"/>
    <w:rsid w:val="00E416ED"/>
    <w:rsid w:val="00E417C4"/>
    <w:rsid w:val="00E41AE2"/>
    <w:rsid w:val="00E428BF"/>
    <w:rsid w:val="00E42B70"/>
    <w:rsid w:val="00E42F36"/>
    <w:rsid w:val="00E44435"/>
    <w:rsid w:val="00E44C3B"/>
    <w:rsid w:val="00E460AF"/>
    <w:rsid w:val="00E463B1"/>
    <w:rsid w:val="00E54672"/>
    <w:rsid w:val="00E557C2"/>
    <w:rsid w:val="00E55C96"/>
    <w:rsid w:val="00E56445"/>
    <w:rsid w:val="00E56BC4"/>
    <w:rsid w:val="00E579DF"/>
    <w:rsid w:val="00E60EED"/>
    <w:rsid w:val="00E6139F"/>
    <w:rsid w:val="00E62593"/>
    <w:rsid w:val="00E630BC"/>
    <w:rsid w:val="00E6417C"/>
    <w:rsid w:val="00E65B64"/>
    <w:rsid w:val="00E65F12"/>
    <w:rsid w:val="00E66D9A"/>
    <w:rsid w:val="00E677DE"/>
    <w:rsid w:val="00E678C3"/>
    <w:rsid w:val="00E67975"/>
    <w:rsid w:val="00E7047F"/>
    <w:rsid w:val="00E71515"/>
    <w:rsid w:val="00E7187B"/>
    <w:rsid w:val="00E73181"/>
    <w:rsid w:val="00E73BA6"/>
    <w:rsid w:val="00E758B4"/>
    <w:rsid w:val="00E76144"/>
    <w:rsid w:val="00E76D96"/>
    <w:rsid w:val="00E80112"/>
    <w:rsid w:val="00E81C6F"/>
    <w:rsid w:val="00E84559"/>
    <w:rsid w:val="00E84E01"/>
    <w:rsid w:val="00E85A71"/>
    <w:rsid w:val="00E85AA3"/>
    <w:rsid w:val="00E874B1"/>
    <w:rsid w:val="00E879F3"/>
    <w:rsid w:val="00E91E82"/>
    <w:rsid w:val="00E92D7B"/>
    <w:rsid w:val="00E937A5"/>
    <w:rsid w:val="00E94943"/>
    <w:rsid w:val="00E94D0B"/>
    <w:rsid w:val="00E973B9"/>
    <w:rsid w:val="00E97C09"/>
    <w:rsid w:val="00EA0E79"/>
    <w:rsid w:val="00EA1322"/>
    <w:rsid w:val="00EA294A"/>
    <w:rsid w:val="00EA38BA"/>
    <w:rsid w:val="00EA40F1"/>
    <w:rsid w:val="00EA454F"/>
    <w:rsid w:val="00EA4E1E"/>
    <w:rsid w:val="00EA53BF"/>
    <w:rsid w:val="00EA732F"/>
    <w:rsid w:val="00EA753C"/>
    <w:rsid w:val="00EA7C5F"/>
    <w:rsid w:val="00EB0879"/>
    <w:rsid w:val="00EB123A"/>
    <w:rsid w:val="00EB1ADA"/>
    <w:rsid w:val="00EB2F46"/>
    <w:rsid w:val="00EB3246"/>
    <w:rsid w:val="00EB4C59"/>
    <w:rsid w:val="00EB4EC2"/>
    <w:rsid w:val="00EB517F"/>
    <w:rsid w:val="00EB5F7C"/>
    <w:rsid w:val="00EB6219"/>
    <w:rsid w:val="00EB630F"/>
    <w:rsid w:val="00EB67F0"/>
    <w:rsid w:val="00EC1D8E"/>
    <w:rsid w:val="00EC1F4F"/>
    <w:rsid w:val="00EC2671"/>
    <w:rsid w:val="00EC3FCB"/>
    <w:rsid w:val="00EC4074"/>
    <w:rsid w:val="00EC4828"/>
    <w:rsid w:val="00EC5931"/>
    <w:rsid w:val="00EC593C"/>
    <w:rsid w:val="00EC6EF0"/>
    <w:rsid w:val="00EC70A3"/>
    <w:rsid w:val="00EC7505"/>
    <w:rsid w:val="00EC76D9"/>
    <w:rsid w:val="00EC7A23"/>
    <w:rsid w:val="00ED1AB8"/>
    <w:rsid w:val="00ED1F2F"/>
    <w:rsid w:val="00ED4893"/>
    <w:rsid w:val="00ED5B1E"/>
    <w:rsid w:val="00ED62C4"/>
    <w:rsid w:val="00EE245F"/>
    <w:rsid w:val="00EE2D39"/>
    <w:rsid w:val="00EE36E7"/>
    <w:rsid w:val="00EE4883"/>
    <w:rsid w:val="00EE490E"/>
    <w:rsid w:val="00EE7B90"/>
    <w:rsid w:val="00EF0984"/>
    <w:rsid w:val="00EF2089"/>
    <w:rsid w:val="00EF29DB"/>
    <w:rsid w:val="00EF5184"/>
    <w:rsid w:val="00EF7ADA"/>
    <w:rsid w:val="00F00950"/>
    <w:rsid w:val="00F00A7E"/>
    <w:rsid w:val="00F01A24"/>
    <w:rsid w:val="00F02A6B"/>
    <w:rsid w:val="00F033C8"/>
    <w:rsid w:val="00F04039"/>
    <w:rsid w:val="00F04150"/>
    <w:rsid w:val="00F065AF"/>
    <w:rsid w:val="00F06FB5"/>
    <w:rsid w:val="00F07402"/>
    <w:rsid w:val="00F07543"/>
    <w:rsid w:val="00F11202"/>
    <w:rsid w:val="00F118D6"/>
    <w:rsid w:val="00F14C25"/>
    <w:rsid w:val="00F15A20"/>
    <w:rsid w:val="00F174FF"/>
    <w:rsid w:val="00F209AD"/>
    <w:rsid w:val="00F20F08"/>
    <w:rsid w:val="00F21A44"/>
    <w:rsid w:val="00F22723"/>
    <w:rsid w:val="00F23123"/>
    <w:rsid w:val="00F2479E"/>
    <w:rsid w:val="00F24BA8"/>
    <w:rsid w:val="00F2590F"/>
    <w:rsid w:val="00F263BE"/>
    <w:rsid w:val="00F26917"/>
    <w:rsid w:val="00F26CD7"/>
    <w:rsid w:val="00F2738F"/>
    <w:rsid w:val="00F274D8"/>
    <w:rsid w:val="00F30997"/>
    <w:rsid w:val="00F31F6A"/>
    <w:rsid w:val="00F3262C"/>
    <w:rsid w:val="00F32A2B"/>
    <w:rsid w:val="00F34E4E"/>
    <w:rsid w:val="00F35E46"/>
    <w:rsid w:val="00F36002"/>
    <w:rsid w:val="00F3641F"/>
    <w:rsid w:val="00F36B84"/>
    <w:rsid w:val="00F37F92"/>
    <w:rsid w:val="00F44ACD"/>
    <w:rsid w:val="00F45459"/>
    <w:rsid w:val="00F4615B"/>
    <w:rsid w:val="00F4785F"/>
    <w:rsid w:val="00F511D9"/>
    <w:rsid w:val="00F51F9B"/>
    <w:rsid w:val="00F53B01"/>
    <w:rsid w:val="00F544DC"/>
    <w:rsid w:val="00F54AA8"/>
    <w:rsid w:val="00F55943"/>
    <w:rsid w:val="00F565DE"/>
    <w:rsid w:val="00F56FE6"/>
    <w:rsid w:val="00F572E3"/>
    <w:rsid w:val="00F57466"/>
    <w:rsid w:val="00F617EB"/>
    <w:rsid w:val="00F63A29"/>
    <w:rsid w:val="00F63F9B"/>
    <w:rsid w:val="00F67C44"/>
    <w:rsid w:val="00F70B9E"/>
    <w:rsid w:val="00F70BBB"/>
    <w:rsid w:val="00F71002"/>
    <w:rsid w:val="00F732A6"/>
    <w:rsid w:val="00F73984"/>
    <w:rsid w:val="00F73990"/>
    <w:rsid w:val="00F764A9"/>
    <w:rsid w:val="00F77C6A"/>
    <w:rsid w:val="00F80714"/>
    <w:rsid w:val="00F80949"/>
    <w:rsid w:val="00F83232"/>
    <w:rsid w:val="00F84189"/>
    <w:rsid w:val="00F84678"/>
    <w:rsid w:val="00F86840"/>
    <w:rsid w:val="00F86F7D"/>
    <w:rsid w:val="00F878B4"/>
    <w:rsid w:val="00F87ADD"/>
    <w:rsid w:val="00F90A55"/>
    <w:rsid w:val="00F925F0"/>
    <w:rsid w:val="00F93971"/>
    <w:rsid w:val="00F9613D"/>
    <w:rsid w:val="00F97767"/>
    <w:rsid w:val="00FA1A52"/>
    <w:rsid w:val="00FA1F6A"/>
    <w:rsid w:val="00FA354C"/>
    <w:rsid w:val="00FA3C66"/>
    <w:rsid w:val="00FA58FF"/>
    <w:rsid w:val="00FA5E08"/>
    <w:rsid w:val="00FA6C47"/>
    <w:rsid w:val="00FB0B71"/>
    <w:rsid w:val="00FB195B"/>
    <w:rsid w:val="00FB3AA8"/>
    <w:rsid w:val="00FB4934"/>
    <w:rsid w:val="00FB4DDA"/>
    <w:rsid w:val="00FB5482"/>
    <w:rsid w:val="00FB5B7C"/>
    <w:rsid w:val="00FB6716"/>
    <w:rsid w:val="00FC064D"/>
    <w:rsid w:val="00FC0AE7"/>
    <w:rsid w:val="00FC15DD"/>
    <w:rsid w:val="00FC1B19"/>
    <w:rsid w:val="00FC35FA"/>
    <w:rsid w:val="00FC5DEF"/>
    <w:rsid w:val="00FC7373"/>
    <w:rsid w:val="00FC7C9D"/>
    <w:rsid w:val="00FD07F1"/>
    <w:rsid w:val="00FD20C9"/>
    <w:rsid w:val="00FD25A9"/>
    <w:rsid w:val="00FD4087"/>
    <w:rsid w:val="00FD415E"/>
    <w:rsid w:val="00FD449C"/>
    <w:rsid w:val="00FD5734"/>
    <w:rsid w:val="00FD5913"/>
    <w:rsid w:val="00FD60DE"/>
    <w:rsid w:val="00FD6E7F"/>
    <w:rsid w:val="00FD762B"/>
    <w:rsid w:val="00FE196D"/>
    <w:rsid w:val="00FE2D64"/>
    <w:rsid w:val="00FE2E6C"/>
    <w:rsid w:val="00FE3031"/>
    <w:rsid w:val="00FE4182"/>
    <w:rsid w:val="00FE4843"/>
    <w:rsid w:val="00FE6F30"/>
    <w:rsid w:val="00FE7540"/>
    <w:rsid w:val="00FF0671"/>
    <w:rsid w:val="00FF13A5"/>
    <w:rsid w:val="00FF2A8F"/>
    <w:rsid w:val="00FF318D"/>
    <w:rsid w:val="00FF5D88"/>
    <w:rsid w:val="00FF6A28"/>
    <w:rsid w:val="00FF7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D9B8BE"/>
  <w15:docId w15:val="{14589607-A201-49D0-B6CC-E27F0C518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Arial Unicode MS" w:hAnsi="Calibri" w:cs="Tahoma"/>
        <w:kern w:val="3"/>
        <w:sz w:val="22"/>
        <w:szCs w:val="22"/>
        <w:lang w:val="it-IT" w:eastAsia="en-US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02A6B"/>
  </w:style>
  <w:style w:type="paragraph" w:styleId="Titolo1">
    <w:name w:val="heading 1"/>
    <w:basedOn w:val="Normale"/>
    <w:link w:val="Titolo1Carattere"/>
    <w:uiPriority w:val="9"/>
    <w:qFormat/>
    <w:rsid w:val="00E7318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paragraph" w:styleId="Titolo2">
    <w:name w:val="heading 2"/>
    <w:basedOn w:val="Normale"/>
    <w:next w:val="Normale"/>
    <w:link w:val="Titolo2Carattere"/>
    <w:uiPriority w:val="99"/>
    <w:unhideWhenUsed/>
    <w:qFormat/>
    <w:rsid w:val="00195A11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9"/>
    <w:unhideWhenUsed/>
    <w:qFormat/>
    <w:rsid w:val="00195A11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9"/>
    <w:qFormat/>
    <w:rsid w:val="008345BB"/>
    <w:pPr>
      <w:suppressAutoHyphens w:val="0"/>
      <w:autoSpaceDE w:val="0"/>
      <w:adjustRightInd w:val="0"/>
      <w:ind w:left="2520" w:hanging="360"/>
      <w:textAlignment w:val="auto"/>
      <w:outlineLvl w:val="3"/>
    </w:pPr>
    <w:rPr>
      <w:rFonts w:ascii="Times New Roman" w:eastAsiaTheme="minorEastAsia" w:hAnsi="Times New Roman" w:cs="Times New Roman"/>
      <w:kern w:val="24"/>
      <w:sz w:val="40"/>
      <w:szCs w:val="40"/>
      <w:lang w:eastAsia="it-IT"/>
    </w:rPr>
  </w:style>
  <w:style w:type="paragraph" w:styleId="Titolo5">
    <w:name w:val="heading 5"/>
    <w:basedOn w:val="Normale"/>
    <w:next w:val="Normale"/>
    <w:link w:val="Titolo5Carattere"/>
    <w:uiPriority w:val="99"/>
    <w:unhideWhenUsed/>
    <w:qFormat/>
    <w:rsid w:val="00B343C3"/>
    <w:pPr>
      <w:widowControl/>
      <w:suppressAutoHyphens w:val="0"/>
      <w:autoSpaceDN/>
      <w:spacing w:before="240" w:after="60"/>
      <w:textAlignment w:val="auto"/>
      <w:outlineLvl w:val="4"/>
    </w:pPr>
    <w:rPr>
      <w:rFonts w:eastAsia="Times New Roman" w:cs="Times New Roman"/>
      <w:b/>
      <w:bCs/>
      <w:i/>
      <w:iCs/>
      <w:kern w:val="0"/>
      <w:sz w:val="26"/>
      <w:szCs w:val="26"/>
      <w:lang w:eastAsia="it-IT"/>
    </w:rPr>
  </w:style>
  <w:style w:type="paragraph" w:styleId="Titolo6">
    <w:name w:val="heading 6"/>
    <w:basedOn w:val="Normale"/>
    <w:next w:val="Normale"/>
    <w:link w:val="Titolo6Carattere"/>
    <w:uiPriority w:val="99"/>
    <w:qFormat/>
    <w:rsid w:val="008345BB"/>
    <w:pPr>
      <w:suppressAutoHyphens w:val="0"/>
      <w:autoSpaceDE w:val="0"/>
      <w:adjustRightInd w:val="0"/>
      <w:ind w:left="3960" w:hanging="360"/>
      <w:textAlignment w:val="auto"/>
      <w:outlineLvl w:val="5"/>
    </w:pPr>
    <w:rPr>
      <w:rFonts w:ascii="Times New Roman" w:eastAsiaTheme="minorEastAsia" w:hAnsi="Times New Roman" w:cs="Times New Roman"/>
      <w:kern w:val="24"/>
      <w:sz w:val="40"/>
      <w:szCs w:val="40"/>
      <w:lang w:eastAsia="it-IT"/>
    </w:rPr>
  </w:style>
  <w:style w:type="paragraph" w:styleId="Titolo7">
    <w:name w:val="heading 7"/>
    <w:basedOn w:val="Normale"/>
    <w:next w:val="Normale"/>
    <w:link w:val="Titolo7Carattere"/>
    <w:uiPriority w:val="99"/>
    <w:qFormat/>
    <w:rsid w:val="008345BB"/>
    <w:pPr>
      <w:suppressAutoHyphens w:val="0"/>
      <w:autoSpaceDE w:val="0"/>
      <w:adjustRightInd w:val="0"/>
      <w:ind w:left="4680" w:hanging="360"/>
      <w:textAlignment w:val="auto"/>
      <w:outlineLvl w:val="6"/>
    </w:pPr>
    <w:rPr>
      <w:rFonts w:ascii="Times New Roman" w:eastAsiaTheme="minorEastAsia" w:hAnsi="Times New Roman" w:cs="Times New Roman"/>
      <w:kern w:val="24"/>
      <w:sz w:val="40"/>
      <w:szCs w:val="40"/>
      <w:lang w:eastAsia="it-IT"/>
    </w:rPr>
  </w:style>
  <w:style w:type="paragraph" w:styleId="Titolo8">
    <w:name w:val="heading 8"/>
    <w:basedOn w:val="Normale"/>
    <w:next w:val="Normale"/>
    <w:link w:val="Titolo8Carattere"/>
    <w:uiPriority w:val="99"/>
    <w:qFormat/>
    <w:rsid w:val="008345BB"/>
    <w:pPr>
      <w:suppressAutoHyphens w:val="0"/>
      <w:autoSpaceDE w:val="0"/>
      <w:adjustRightInd w:val="0"/>
      <w:ind w:left="5400" w:hanging="360"/>
      <w:textAlignment w:val="auto"/>
      <w:outlineLvl w:val="7"/>
    </w:pPr>
    <w:rPr>
      <w:rFonts w:ascii="Times New Roman" w:eastAsiaTheme="minorEastAsia" w:hAnsi="Times New Roman" w:cs="Times New Roman"/>
      <w:kern w:val="24"/>
      <w:sz w:val="40"/>
      <w:szCs w:val="40"/>
      <w:lang w:eastAsia="it-IT"/>
    </w:rPr>
  </w:style>
  <w:style w:type="paragraph" w:styleId="Titolo9">
    <w:name w:val="heading 9"/>
    <w:basedOn w:val="Normale"/>
    <w:next w:val="Normale"/>
    <w:link w:val="Titolo9Carattere"/>
    <w:uiPriority w:val="99"/>
    <w:qFormat/>
    <w:rsid w:val="008345BB"/>
    <w:pPr>
      <w:suppressAutoHyphens w:val="0"/>
      <w:autoSpaceDE w:val="0"/>
      <w:adjustRightInd w:val="0"/>
      <w:ind w:left="6120" w:hanging="360"/>
      <w:textAlignment w:val="auto"/>
      <w:outlineLvl w:val="8"/>
    </w:pPr>
    <w:rPr>
      <w:rFonts w:ascii="Times New Roman" w:eastAsiaTheme="minorEastAsia" w:hAnsi="Times New Roman" w:cs="Times New Roman"/>
      <w:kern w:val="24"/>
      <w:sz w:val="40"/>
      <w:szCs w:val="40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Standard">
    <w:name w:val="Standard"/>
    <w:rsid w:val="00530688"/>
    <w:pPr>
      <w:widowControl/>
    </w:pPr>
  </w:style>
  <w:style w:type="paragraph" w:customStyle="1" w:styleId="Heading">
    <w:name w:val="Heading"/>
    <w:basedOn w:val="Standard"/>
    <w:next w:val="Textbody"/>
    <w:rsid w:val="00530688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extbody">
    <w:name w:val="Text body"/>
    <w:basedOn w:val="Standard"/>
    <w:rsid w:val="00530688"/>
    <w:pPr>
      <w:spacing w:after="120"/>
    </w:pPr>
  </w:style>
  <w:style w:type="paragraph" w:styleId="Elenco">
    <w:name w:val="List"/>
    <w:basedOn w:val="Textbody"/>
    <w:rsid w:val="00530688"/>
  </w:style>
  <w:style w:type="paragraph" w:customStyle="1" w:styleId="Didascalia1">
    <w:name w:val="Didascalia1"/>
    <w:basedOn w:val="Standard"/>
    <w:rsid w:val="00530688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Standard"/>
    <w:rsid w:val="00530688"/>
    <w:pPr>
      <w:suppressLineNumbers/>
    </w:pPr>
  </w:style>
  <w:style w:type="paragraph" w:customStyle="1" w:styleId="Titolo11">
    <w:name w:val="Titolo 11"/>
    <w:basedOn w:val="Standard"/>
    <w:next w:val="Textbody"/>
    <w:rsid w:val="00530688"/>
    <w:pPr>
      <w:spacing w:before="28" w:after="28"/>
      <w:outlineLvl w:val="0"/>
    </w:pPr>
    <w:rPr>
      <w:rFonts w:ascii="Times New Roman" w:eastAsia="Times New Roman" w:hAnsi="Times New Roman" w:cs="Times New Roman"/>
      <w:b/>
      <w:bCs/>
      <w:sz w:val="48"/>
      <w:szCs w:val="48"/>
      <w:lang w:eastAsia="it-IT"/>
    </w:rPr>
  </w:style>
  <w:style w:type="paragraph" w:styleId="Paragrafoelenco">
    <w:name w:val="List Paragraph"/>
    <w:basedOn w:val="Standard"/>
    <w:uiPriority w:val="34"/>
    <w:qFormat/>
    <w:rsid w:val="00530688"/>
  </w:style>
  <w:style w:type="paragraph" w:customStyle="1" w:styleId="TableContents">
    <w:name w:val="Table Contents"/>
    <w:basedOn w:val="Standard"/>
    <w:rsid w:val="00530688"/>
    <w:pPr>
      <w:suppressLineNumbers/>
    </w:pPr>
  </w:style>
  <w:style w:type="paragraph" w:customStyle="1" w:styleId="TableHeading">
    <w:name w:val="Table Heading"/>
    <w:basedOn w:val="TableContents"/>
    <w:rsid w:val="00530688"/>
    <w:pPr>
      <w:jc w:val="center"/>
    </w:pPr>
    <w:rPr>
      <w:b/>
      <w:bCs/>
    </w:rPr>
  </w:style>
  <w:style w:type="paragraph" w:customStyle="1" w:styleId="Footnote">
    <w:name w:val="Footnote"/>
    <w:basedOn w:val="Standard"/>
    <w:rsid w:val="00530688"/>
    <w:pPr>
      <w:suppressLineNumbers/>
      <w:ind w:left="283" w:hanging="283"/>
    </w:pPr>
    <w:rPr>
      <w:sz w:val="20"/>
      <w:szCs w:val="20"/>
    </w:rPr>
  </w:style>
  <w:style w:type="character" w:customStyle="1" w:styleId="ListLabel1">
    <w:name w:val="ListLabel 1"/>
    <w:rsid w:val="00530688"/>
    <w:rPr>
      <w:rFonts w:cs="Courier New"/>
    </w:rPr>
  </w:style>
  <w:style w:type="character" w:customStyle="1" w:styleId="apple-style-span">
    <w:name w:val="apple-style-span"/>
    <w:basedOn w:val="Carpredefinitoparagrafo"/>
    <w:rsid w:val="00530688"/>
  </w:style>
  <w:style w:type="character" w:customStyle="1" w:styleId="apple-converted-space">
    <w:name w:val="apple-converted-space"/>
    <w:basedOn w:val="Carpredefinitoparagrafo"/>
    <w:rsid w:val="00530688"/>
  </w:style>
  <w:style w:type="character" w:styleId="Enfasicorsivo">
    <w:name w:val="Emphasis"/>
    <w:basedOn w:val="Carpredefinitoparagrafo"/>
    <w:qFormat/>
    <w:rsid w:val="00530688"/>
    <w:rPr>
      <w:i/>
      <w:iCs/>
    </w:rPr>
  </w:style>
  <w:style w:type="character" w:customStyle="1" w:styleId="Titolo1Carattere">
    <w:name w:val="Titolo 1 Carattere"/>
    <w:basedOn w:val="Carpredefinitoparagrafo"/>
    <w:link w:val="Titolo1"/>
    <w:uiPriority w:val="9"/>
    <w:rsid w:val="00530688"/>
  </w:style>
  <w:style w:type="character" w:customStyle="1" w:styleId="addmd">
    <w:name w:val="addmd"/>
    <w:basedOn w:val="Carpredefinitoparagrafo"/>
    <w:rsid w:val="00530688"/>
  </w:style>
  <w:style w:type="character" w:customStyle="1" w:styleId="NumberingSymbols">
    <w:name w:val="Numbering Symbols"/>
    <w:rsid w:val="00530688"/>
  </w:style>
  <w:style w:type="character" w:customStyle="1" w:styleId="BulletSymbols">
    <w:name w:val="Bullet Symbols"/>
    <w:rsid w:val="00530688"/>
    <w:rPr>
      <w:rFonts w:ascii="OpenSymbol" w:eastAsia="OpenSymbol" w:hAnsi="OpenSymbol" w:cs="OpenSymbol"/>
    </w:rPr>
  </w:style>
  <w:style w:type="character" w:customStyle="1" w:styleId="WW8Num4z0">
    <w:name w:val="WW8Num4z0"/>
    <w:rsid w:val="00530688"/>
    <w:rPr>
      <w:rFonts w:ascii="Symbol" w:hAnsi="Symbol"/>
    </w:rPr>
  </w:style>
  <w:style w:type="character" w:customStyle="1" w:styleId="WW8Num4z1">
    <w:name w:val="WW8Num4z1"/>
    <w:rsid w:val="00530688"/>
    <w:rPr>
      <w:rFonts w:ascii="Courier New" w:hAnsi="Courier New" w:cs="Courier New"/>
    </w:rPr>
  </w:style>
  <w:style w:type="character" w:customStyle="1" w:styleId="WW8Num4z2">
    <w:name w:val="WW8Num4z2"/>
    <w:rsid w:val="00530688"/>
    <w:rPr>
      <w:rFonts w:ascii="Wingdings" w:hAnsi="Wingdings"/>
    </w:rPr>
  </w:style>
  <w:style w:type="character" w:customStyle="1" w:styleId="WW8Num10z0">
    <w:name w:val="WW8Num10z0"/>
    <w:rsid w:val="00530688"/>
    <w:rPr>
      <w:rFonts w:ascii="Symbol" w:hAnsi="Symbol"/>
    </w:rPr>
  </w:style>
  <w:style w:type="character" w:customStyle="1" w:styleId="WW8Num10z1">
    <w:name w:val="WW8Num10z1"/>
    <w:rsid w:val="00530688"/>
    <w:rPr>
      <w:rFonts w:ascii="Courier New" w:hAnsi="Courier New" w:cs="Courier New"/>
    </w:rPr>
  </w:style>
  <w:style w:type="character" w:customStyle="1" w:styleId="WW8Num10z2">
    <w:name w:val="WW8Num10z2"/>
    <w:rsid w:val="00530688"/>
    <w:rPr>
      <w:rFonts w:ascii="Wingdings" w:hAnsi="Wingdings"/>
    </w:rPr>
  </w:style>
  <w:style w:type="character" w:customStyle="1" w:styleId="WW8Num6z1">
    <w:name w:val="WW8Num6z1"/>
    <w:rsid w:val="00530688"/>
    <w:rPr>
      <w:rFonts w:ascii="Courier New" w:hAnsi="Courier New" w:cs="Courier New"/>
    </w:rPr>
  </w:style>
  <w:style w:type="character" w:customStyle="1" w:styleId="WW8Num6z2">
    <w:name w:val="WW8Num6z2"/>
    <w:rsid w:val="00530688"/>
    <w:rPr>
      <w:rFonts w:ascii="Wingdings" w:hAnsi="Wingdings"/>
    </w:rPr>
  </w:style>
  <w:style w:type="character" w:customStyle="1" w:styleId="WW8Num6z3">
    <w:name w:val="WW8Num6z3"/>
    <w:rsid w:val="00530688"/>
    <w:rPr>
      <w:rFonts w:ascii="Symbol" w:hAnsi="Symbol"/>
    </w:rPr>
  </w:style>
  <w:style w:type="character" w:customStyle="1" w:styleId="WW8Num3z0">
    <w:name w:val="WW8Num3z0"/>
    <w:rsid w:val="00530688"/>
    <w:rPr>
      <w:rFonts w:ascii="Symbol" w:hAnsi="Symbol"/>
    </w:rPr>
  </w:style>
  <w:style w:type="character" w:customStyle="1" w:styleId="WW8Num3z1">
    <w:name w:val="WW8Num3z1"/>
    <w:rsid w:val="00530688"/>
    <w:rPr>
      <w:rFonts w:ascii="Courier New" w:hAnsi="Courier New" w:cs="Courier New"/>
    </w:rPr>
  </w:style>
  <w:style w:type="character" w:customStyle="1" w:styleId="WW8Num3z2">
    <w:name w:val="WW8Num3z2"/>
    <w:rsid w:val="00530688"/>
    <w:rPr>
      <w:rFonts w:ascii="Wingdings" w:hAnsi="Wingdings"/>
    </w:rPr>
  </w:style>
  <w:style w:type="character" w:customStyle="1" w:styleId="FootnoteSymbol">
    <w:name w:val="Footnote Symbol"/>
    <w:rsid w:val="00530688"/>
  </w:style>
  <w:style w:type="character" w:customStyle="1" w:styleId="Footnoteanchor">
    <w:name w:val="Footnote anchor"/>
    <w:rsid w:val="00530688"/>
    <w:rPr>
      <w:position w:val="0"/>
      <w:vertAlign w:val="superscript"/>
    </w:rPr>
  </w:style>
  <w:style w:type="character" w:customStyle="1" w:styleId="Internetlink">
    <w:name w:val="Internet link"/>
    <w:rsid w:val="00530688"/>
    <w:rPr>
      <w:color w:val="000080"/>
      <w:u w:val="single"/>
    </w:rPr>
  </w:style>
  <w:style w:type="numbering" w:customStyle="1" w:styleId="WWNum1">
    <w:name w:val="WWNum1"/>
    <w:basedOn w:val="Nessunelenco"/>
    <w:rsid w:val="00530688"/>
    <w:pPr>
      <w:numPr>
        <w:numId w:val="1"/>
      </w:numPr>
    </w:pPr>
  </w:style>
  <w:style w:type="numbering" w:customStyle="1" w:styleId="WWNum2">
    <w:name w:val="WWNum2"/>
    <w:basedOn w:val="Nessunelenco"/>
    <w:rsid w:val="00530688"/>
    <w:pPr>
      <w:numPr>
        <w:numId w:val="2"/>
      </w:numPr>
    </w:pPr>
  </w:style>
  <w:style w:type="numbering" w:customStyle="1" w:styleId="WWNum3">
    <w:name w:val="WWNum3"/>
    <w:basedOn w:val="Nessunelenco"/>
    <w:rsid w:val="00530688"/>
    <w:pPr>
      <w:numPr>
        <w:numId w:val="3"/>
      </w:numPr>
    </w:pPr>
  </w:style>
  <w:style w:type="numbering" w:customStyle="1" w:styleId="WWNum4">
    <w:name w:val="WWNum4"/>
    <w:basedOn w:val="Nessunelenco"/>
    <w:rsid w:val="00530688"/>
    <w:pPr>
      <w:numPr>
        <w:numId w:val="4"/>
      </w:numPr>
    </w:pPr>
  </w:style>
  <w:style w:type="numbering" w:customStyle="1" w:styleId="WWNum5">
    <w:name w:val="WWNum5"/>
    <w:basedOn w:val="Nessunelenco"/>
    <w:rsid w:val="00530688"/>
    <w:pPr>
      <w:numPr>
        <w:numId w:val="5"/>
      </w:numPr>
    </w:pPr>
  </w:style>
  <w:style w:type="numbering" w:customStyle="1" w:styleId="WWNum6">
    <w:name w:val="WWNum6"/>
    <w:basedOn w:val="Nessunelenco"/>
    <w:rsid w:val="00530688"/>
    <w:pPr>
      <w:numPr>
        <w:numId w:val="6"/>
      </w:numPr>
    </w:pPr>
  </w:style>
  <w:style w:type="numbering" w:customStyle="1" w:styleId="WWNum7">
    <w:name w:val="WWNum7"/>
    <w:basedOn w:val="Nessunelenco"/>
    <w:rsid w:val="00530688"/>
    <w:pPr>
      <w:numPr>
        <w:numId w:val="7"/>
      </w:numPr>
    </w:pPr>
  </w:style>
  <w:style w:type="numbering" w:customStyle="1" w:styleId="WWNum8">
    <w:name w:val="WWNum8"/>
    <w:basedOn w:val="Nessunelenco"/>
    <w:rsid w:val="00530688"/>
    <w:pPr>
      <w:numPr>
        <w:numId w:val="8"/>
      </w:numPr>
    </w:pPr>
  </w:style>
  <w:style w:type="numbering" w:customStyle="1" w:styleId="WWNum9">
    <w:name w:val="WWNum9"/>
    <w:basedOn w:val="Nessunelenco"/>
    <w:rsid w:val="00530688"/>
    <w:pPr>
      <w:numPr>
        <w:numId w:val="9"/>
      </w:numPr>
    </w:pPr>
  </w:style>
  <w:style w:type="numbering" w:customStyle="1" w:styleId="WW8Num4">
    <w:name w:val="WW8Num4"/>
    <w:basedOn w:val="Nessunelenco"/>
    <w:rsid w:val="00530688"/>
    <w:pPr>
      <w:numPr>
        <w:numId w:val="10"/>
      </w:numPr>
    </w:pPr>
  </w:style>
  <w:style w:type="numbering" w:customStyle="1" w:styleId="WW8Num10">
    <w:name w:val="WW8Num10"/>
    <w:basedOn w:val="Nessunelenco"/>
    <w:rsid w:val="00530688"/>
    <w:pPr>
      <w:numPr>
        <w:numId w:val="11"/>
      </w:numPr>
    </w:pPr>
  </w:style>
  <w:style w:type="numbering" w:customStyle="1" w:styleId="WW8Num6">
    <w:name w:val="WW8Num6"/>
    <w:basedOn w:val="Nessunelenco"/>
    <w:rsid w:val="00530688"/>
    <w:pPr>
      <w:numPr>
        <w:numId w:val="12"/>
      </w:numPr>
    </w:pPr>
  </w:style>
  <w:style w:type="numbering" w:customStyle="1" w:styleId="WW8Num3">
    <w:name w:val="WW8Num3"/>
    <w:basedOn w:val="Nessunelenco"/>
    <w:rsid w:val="00530688"/>
    <w:pPr>
      <w:numPr>
        <w:numId w:val="13"/>
      </w:numPr>
    </w:pPr>
  </w:style>
  <w:style w:type="character" w:styleId="Rimandonotaapidipagina">
    <w:name w:val="footnote reference"/>
    <w:basedOn w:val="Carpredefinitoparagrafo"/>
    <w:uiPriority w:val="99"/>
    <w:unhideWhenUsed/>
    <w:rsid w:val="00530688"/>
    <w:rPr>
      <w:vertAlign w:val="superscript"/>
    </w:rPr>
  </w:style>
  <w:style w:type="paragraph" w:customStyle="1" w:styleId="tesieo">
    <w:name w:val="tesi eo"/>
    <w:basedOn w:val="Normale"/>
    <w:link w:val="tesieoCarattere"/>
    <w:rsid w:val="005C42D9"/>
    <w:pPr>
      <w:widowControl/>
      <w:suppressAutoHyphens w:val="0"/>
      <w:autoSpaceDN/>
      <w:spacing w:line="360" w:lineRule="auto"/>
      <w:ind w:firstLine="709"/>
      <w:jc w:val="both"/>
      <w:textAlignment w:val="auto"/>
    </w:pPr>
    <w:rPr>
      <w:rFonts w:ascii="Californian FB" w:eastAsia="PMingLiU" w:hAnsi="Californian FB" w:cs="Times New Roman"/>
      <w:bCs/>
      <w:kern w:val="0"/>
      <w:szCs w:val="24"/>
      <w:lang w:eastAsia="it-IT"/>
    </w:rPr>
  </w:style>
  <w:style w:type="character" w:customStyle="1" w:styleId="tesieoCarattere">
    <w:name w:val="tesi eo Carattere"/>
    <w:basedOn w:val="Carpredefinitoparagrafo"/>
    <w:link w:val="tesieo"/>
    <w:rsid w:val="005C42D9"/>
    <w:rPr>
      <w:rFonts w:ascii="Californian FB" w:eastAsia="PMingLiU" w:hAnsi="Californian FB" w:cs="Times New Roman"/>
      <w:bCs/>
      <w:kern w:val="0"/>
      <w:szCs w:val="24"/>
      <w:lang w:eastAsia="it-IT"/>
    </w:rPr>
  </w:style>
  <w:style w:type="paragraph" w:styleId="Testonotaapidipagina">
    <w:name w:val="footnote text"/>
    <w:basedOn w:val="Normale"/>
    <w:link w:val="TestonotaapidipaginaCarattere"/>
    <w:uiPriority w:val="99"/>
    <w:unhideWhenUsed/>
    <w:rsid w:val="00B511F1"/>
    <w:rPr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rsid w:val="00B511F1"/>
    <w:rPr>
      <w:sz w:val="20"/>
      <w:szCs w:val="20"/>
    </w:rPr>
  </w:style>
  <w:style w:type="paragraph" w:styleId="Intestazione">
    <w:name w:val="header"/>
    <w:basedOn w:val="Normale"/>
    <w:link w:val="IntestazioneCarattere"/>
    <w:uiPriority w:val="99"/>
    <w:unhideWhenUsed/>
    <w:rsid w:val="002474BF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2474BF"/>
  </w:style>
  <w:style w:type="paragraph" w:styleId="Pidipagina">
    <w:name w:val="footer"/>
    <w:basedOn w:val="Normale"/>
    <w:link w:val="PidipaginaCarattere"/>
    <w:uiPriority w:val="99"/>
    <w:unhideWhenUsed/>
    <w:rsid w:val="002474BF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2474BF"/>
  </w:style>
  <w:style w:type="table" w:styleId="Grigliatabella">
    <w:name w:val="Table Grid"/>
    <w:basedOn w:val="Tabellanormale"/>
    <w:uiPriority w:val="59"/>
    <w:rsid w:val="00AF144A"/>
    <w:pPr>
      <w:suppressAutoHyphens w:val="0"/>
      <w:autoSpaceDN/>
      <w:ind w:firstLine="284"/>
      <w:jc w:val="both"/>
      <w:textAlignment w:val="auto"/>
    </w:pPr>
    <w:rPr>
      <w:rFonts w:ascii="Times" w:eastAsia="Times New Roman" w:hAnsi="Times" w:cs="Times New Roman"/>
      <w:kern w:val="0"/>
      <w:sz w:val="20"/>
      <w:szCs w:val="20"/>
      <w:lang w:eastAsia="it-I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olo1Carattere1">
    <w:name w:val="Titolo 1 Carattere1"/>
    <w:basedOn w:val="Carpredefinitoparagrafo"/>
    <w:uiPriority w:val="9"/>
    <w:rsid w:val="00E7318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Collegamentoipertestuale">
    <w:name w:val="Hyperlink"/>
    <w:basedOn w:val="Carpredefinitoparagrafo"/>
    <w:uiPriority w:val="99"/>
    <w:unhideWhenUsed/>
    <w:rsid w:val="00F11202"/>
    <w:rPr>
      <w:color w:val="0000FF"/>
      <w:u w:val="single"/>
    </w:rPr>
  </w:style>
  <w:style w:type="paragraph" w:customStyle="1" w:styleId="eonote">
    <w:name w:val="eo note"/>
    <w:basedOn w:val="Testonotaapidipagina"/>
    <w:link w:val="eonoteCarattere"/>
    <w:rsid w:val="0099542B"/>
    <w:pPr>
      <w:widowControl/>
      <w:suppressAutoHyphens w:val="0"/>
      <w:autoSpaceDN/>
      <w:spacing w:after="60"/>
      <w:textAlignment w:val="auto"/>
    </w:pPr>
    <w:rPr>
      <w:rFonts w:ascii="Californian FB" w:eastAsia="Times New Roman" w:hAnsi="Californian FB" w:cs="Times New Roman"/>
      <w:kern w:val="0"/>
      <w:sz w:val="18"/>
      <w:szCs w:val="18"/>
      <w:lang w:eastAsia="it-IT"/>
    </w:rPr>
  </w:style>
  <w:style w:type="character" w:customStyle="1" w:styleId="eonoteCarattere">
    <w:name w:val="eo note Carattere"/>
    <w:basedOn w:val="Carpredefinitoparagrafo"/>
    <w:link w:val="eonote"/>
    <w:rsid w:val="0099542B"/>
    <w:rPr>
      <w:rFonts w:ascii="Californian FB" w:eastAsia="Times New Roman" w:hAnsi="Californian FB" w:cs="Times New Roman"/>
      <w:kern w:val="0"/>
      <w:sz w:val="18"/>
      <w:szCs w:val="18"/>
      <w:lang w:eastAsia="it-IT"/>
    </w:rPr>
  </w:style>
  <w:style w:type="character" w:customStyle="1" w:styleId="Titolo2Carattere">
    <w:name w:val="Titolo 2 Carattere"/>
    <w:basedOn w:val="Carpredefinitoparagrafo"/>
    <w:link w:val="Titolo2"/>
    <w:uiPriority w:val="9"/>
    <w:rsid w:val="00195A1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95A1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Numeropagina">
    <w:name w:val="page number"/>
    <w:basedOn w:val="Carpredefinitoparagrafo"/>
    <w:rsid w:val="002A7683"/>
  </w:style>
  <w:style w:type="paragraph" w:styleId="Testofumetto">
    <w:name w:val="Balloon Text"/>
    <w:basedOn w:val="Normale"/>
    <w:link w:val="TestofumettoCarattere"/>
    <w:uiPriority w:val="99"/>
    <w:unhideWhenUsed/>
    <w:rsid w:val="00E54672"/>
    <w:rPr>
      <w:rFonts w:ascii="Tahoma" w:hAnsi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rsid w:val="00E54672"/>
    <w:rPr>
      <w:rFonts w:ascii="Tahoma" w:hAnsi="Tahoma"/>
      <w:sz w:val="16"/>
      <w:szCs w:val="16"/>
    </w:rPr>
  </w:style>
  <w:style w:type="character" w:customStyle="1" w:styleId="Titolo5Carattere">
    <w:name w:val="Titolo 5 Carattere"/>
    <w:basedOn w:val="Carpredefinitoparagrafo"/>
    <w:link w:val="Titolo5"/>
    <w:uiPriority w:val="9"/>
    <w:rsid w:val="00B343C3"/>
    <w:rPr>
      <w:rFonts w:eastAsia="Times New Roman" w:cs="Times New Roman"/>
      <w:b/>
      <w:bCs/>
      <w:i/>
      <w:iCs/>
      <w:kern w:val="0"/>
      <w:sz w:val="26"/>
      <w:szCs w:val="26"/>
      <w:lang w:eastAsia="it-IT"/>
    </w:rPr>
  </w:style>
  <w:style w:type="paragraph" w:styleId="Bibliografia">
    <w:name w:val="Bibliography"/>
    <w:basedOn w:val="Normale"/>
    <w:rsid w:val="00B343C3"/>
    <w:pPr>
      <w:widowControl/>
      <w:suppressAutoHyphens w:val="0"/>
      <w:autoSpaceDN/>
      <w:spacing w:line="222" w:lineRule="exact"/>
      <w:ind w:left="284" w:hanging="284"/>
      <w:textAlignment w:val="auto"/>
    </w:pPr>
    <w:rPr>
      <w:rFonts w:ascii="Arial Narrow" w:eastAsia="Times New Roman" w:hAnsi="Arial Narrow" w:cs="Times New Roman"/>
      <w:kern w:val="0"/>
      <w:sz w:val="20"/>
      <w:szCs w:val="24"/>
      <w:lang w:eastAsia="it-IT"/>
    </w:rPr>
  </w:style>
  <w:style w:type="paragraph" w:customStyle="1" w:styleId="Autore">
    <w:name w:val="Autore"/>
    <w:basedOn w:val="Normale"/>
    <w:rsid w:val="00B343C3"/>
    <w:pPr>
      <w:widowControl/>
      <w:suppressAutoHyphens w:val="0"/>
      <w:autoSpaceDN/>
      <w:textAlignment w:val="auto"/>
    </w:pPr>
    <w:rPr>
      <w:rFonts w:ascii="Helvetica" w:eastAsia="Times New Roman" w:hAnsi="Helvetica" w:cs="Times New Roman"/>
      <w:kern w:val="0"/>
      <w:sz w:val="20"/>
      <w:szCs w:val="24"/>
      <w:lang w:eastAsia="it-IT"/>
    </w:rPr>
  </w:style>
  <w:style w:type="paragraph" w:customStyle="1" w:styleId="Stacco6pt">
    <w:name w:val="Stacco 6 pt"/>
    <w:basedOn w:val="Normale"/>
    <w:rsid w:val="00B343C3"/>
    <w:pPr>
      <w:widowControl/>
      <w:suppressAutoHyphens w:val="0"/>
      <w:autoSpaceDN/>
      <w:spacing w:line="120" w:lineRule="exact"/>
      <w:textAlignment w:val="auto"/>
    </w:pPr>
    <w:rPr>
      <w:rFonts w:ascii="Arial Narrow" w:eastAsia="Times New Roman" w:hAnsi="Arial Narrow" w:cs="Times New Roman"/>
      <w:kern w:val="0"/>
      <w:sz w:val="12"/>
      <w:szCs w:val="24"/>
      <w:lang w:eastAsia="it-IT"/>
    </w:rPr>
  </w:style>
  <w:style w:type="paragraph" w:customStyle="1" w:styleId="Infratesto">
    <w:name w:val="Infratesto"/>
    <w:basedOn w:val="Normale"/>
    <w:rsid w:val="00B343C3"/>
    <w:pPr>
      <w:widowControl/>
      <w:suppressAutoHyphens w:val="0"/>
      <w:autoSpaceDN/>
      <w:textAlignment w:val="auto"/>
    </w:pPr>
    <w:rPr>
      <w:rFonts w:ascii="Arial Narrow" w:eastAsia="Times New Roman" w:hAnsi="Arial Narrow" w:cs="Times New Roman"/>
      <w:kern w:val="0"/>
      <w:sz w:val="20"/>
      <w:szCs w:val="24"/>
      <w:lang w:eastAsia="it-IT"/>
    </w:rPr>
  </w:style>
  <w:style w:type="paragraph" w:customStyle="1" w:styleId="Capitolo">
    <w:name w:val="Capitolo"/>
    <w:basedOn w:val="Normale"/>
    <w:rsid w:val="00B343C3"/>
    <w:pPr>
      <w:widowControl/>
      <w:suppressAutoHyphens w:val="0"/>
      <w:autoSpaceDN/>
      <w:textAlignment w:val="auto"/>
    </w:pPr>
    <w:rPr>
      <w:rFonts w:ascii="Arial" w:eastAsia="Times New Roman" w:hAnsi="Arial" w:cs="Times New Roman"/>
      <w:kern w:val="0"/>
      <w:sz w:val="18"/>
      <w:szCs w:val="24"/>
      <w:lang w:eastAsia="it-IT"/>
    </w:rPr>
  </w:style>
  <w:style w:type="paragraph" w:customStyle="1" w:styleId="noteeo">
    <w:name w:val="note eo"/>
    <w:basedOn w:val="Normale"/>
    <w:link w:val="noteeoCarattere"/>
    <w:rsid w:val="00B343C3"/>
    <w:pPr>
      <w:widowControl/>
      <w:tabs>
        <w:tab w:val="left" w:pos="2977"/>
        <w:tab w:val="left" w:pos="7917"/>
      </w:tabs>
      <w:suppressAutoHyphens w:val="0"/>
      <w:autoSpaceDN/>
      <w:spacing w:after="60"/>
      <w:ind w:left="57"/>
      <w:jc w:val="both"/>
      <w:textAlignment w:val="auto"/>
    </w:pPr>
    <w:rPr>
      <w:rFonts w:ascii="Californian FB" w:eastAsia="Times New Roman" w:hAnsi="Californian FB" w:cs="Arial"/>
      <w:kern w:val="0"/>
      <w:sz w:val="18"/>
      <w:szCs w:val="18"/>
      <w:lang w:eastAsia="it-IT"/>
    </w:rPr>
  </w:style>
  <w:style w:type="character" w:customStyle="1" w:styleId="noteeoCarattere">
    <w:name w:val="note eo Carattere"/>
    <w:basedOn w:val="Carpredefinitoparagrafo"/>
    <w:link w:val="noteeo"/>
    <w:rsid w:val="00B343C3"/>
    <w:rPr>
      <w:rFonts w:ascii="Californian FB" w:eastAsia="Times New Roman" w:hAnsi="Californian FB" w:cs="Arial"/>
      <w:kern w:val="0"/>
      <w:sz w:val="18"/>
      <w:szCs w:val="18"/>
      <w:lang w:eastAsia="it-IT"/>
    </w:rPr>
  </w:style>
  <w:style w:type="paragraph" w:customStyle="1" w:styleId="tesieotitoli">
    <w:name w:val="tesi eo titoli"/>
    <w:basedOn w:val="tesieo"/>
    <w:rsid w:val="00B343C3"/>
    <w:pPr>
      <w:spacing w:line="480" w:lineRule="auto"/>
      <w:ind w:firstLine="0"/>
    </w:pPr>
    <w:rPr>
      <w:b/>
    </w:rPr>
  </w:style>
  <w:style w:type="character" w:customStyle="1" w:styleId="tesieoCarattereCarattere">
    <w:name w:val="tesi eo Carattere Carattere"/>
    <w:basedOn w:val="Carpredefinitoparagrafo"/>
    <w:rsid w:val="00B343C3"/>
    <w:rPr>
      <w:rFonts w:ascii="PMingLiU" w:eastAsia="PMingLiU" w:hAnsi="PMingLiU"/>
      <w:bCs/>
      <w:sz w:val="22"/>
      <w:szCs w:val="24"/>
      <w:lang w:val="it-IT" w:eastAsia="it-IT" w:bidi="ar-SA"/>
    </w:rPr>
  </w:style>
  <w:style w:type="paragraph" w:customStyle="1" w:styleId="titoloeo">
    <w:name w:val="titolo eo"/>
    <w:link w:val="titoloeoCarattere"/>
    <w:rsid w:val="00B343C3"/>
    <w:pPr>
      <w:widowControl/>
      <w:suppressAutoHyphens w:val="0"/>
      <w:autoSpaceDN/>
      <w:spacing w:line="480" w:lineRule="auto"/>
      <w:textAlignment w:val="auto"/>
    </w:pPr>
    <w:rPr>
      <w:rFonts w:ascii="Californian FB" w:eastAsia="PMingLiU" w:hAnsi="Californian FB" w:cs="Times New Roman"/>
      <w:b/>
      <w:bCs/>
      <w:kern w:val="0"/>
      <w:szCs w:val="20"/>
      <w:lang w:eastAsia="it-IT"/>
    </w:rPr>
  </w:style>
  <w:style w:type="character" w:customStyle="1" w:styleId="titoloeoCarattere">
    <w:name w:val="titolo eo Carattere"/>
    <w:basedOn w:val="Carpredefinitoparagrafo"/>
    <w:link w:val="titoloeo"/>
    <w:rsid w:val="00B343C3"/>
    <w:rPr>
      <w:rFonts w:ascii="Californian FB" w:eastAsia="PMingLiU" w:hAnsi="Californian FB" w:cs="Times New Roman"/>
      <w:b/>
      <w:bCs/>
      <w:kern w:val="0"/>
      <w:szCs w:val="20"/>
      <w:lang w:eastAsia="it-IT"/>
    </w:rPr>
  </w:style>
  <w:style w:type="paragraph" w:customStyle="1" w:styleId="eonote02">
    <w:name w:val="eo note 02"/>
    <w:basedOn w:val="Testonotaapidipagina"/>
    <w:link w:val="eonote02CarattereCarattere"/>
    <w:rsid w:val="00B343C3"/>
    <w:pPr>
      <w:widowControl/>
      <w:suppressAutoHyphens w:val="0"/>
      <w:autoSpaceDN/>
      <w:textAlignment w:val="auto"/>
    </w:pPr>
    <w:rPr>
      <w:rFonts w:ascii="Times New Roman" w:eastAsia="Times New Roman" w:hAnsi="Times New Roman" w:cs="Times New Roman"/>
      <w:kern w:val="0"/>
      <w:szCs w:val="24"/>
      <w:lang w:eastAsia="it-IT"/>
    </w:rPr>
  </w:style>
  <w:style w:type="character" w:customStyle="1" w:styleId="eonote02CarattereCarattere">
    <w:name w:val="eo note 02 Carattere Carattere"/>
    <w:basedOn w:val="Carpredefinitoparagrafo"/>
    <w:link w:val="eonote02"/>
    <w:rsid w:val="00B343C3"/>
    <w:rPr>
      <w:rFonts w:ascii="Times New Roman" w:eastAsia="Times New Roman" w:hAnsi="Times New Roman" w:cs="Times New Roman"/>
      <w:kern w:val="0"/>
      <w:sz w:val="20"/>
      <w:szCs w:val="24"/>
      <w:lang w:eastAsia="it-IT"/>
    </w:rPr>
  </w:style>
  <w:style w:type="character" w:styleId="Enfasigrassetto">
    <w:name w:val="Strong"/>
    <w:basedOn w:val="Carpredefinitoparagrafo"/>
    <w:qFormat/>
    <w:rsid w:val="00B343C3"/>
    <w:rPr>
      <w:b/>
      <w:bCs/>
    </w:rPr>
  </w:style>
  <w:style w:type="paragraph" w:styleId="NormaleWeb">
    <w:name w:val="Normal (Web)"/>
    <w:basedOn w:val="Normale"/>
    <w:uiPriority w:val="99"/>
    <w:rsid w:val="00B343C3"/>
    <w:pPr>
      <w:widowControl/>
      <w:suppressAutoHyphens w:val="0"/>
      <w:autoSpaceDN/>
      <w:spacing w:before="33" w:after="33"/>
      <w:textAlignment w:val="auto"/>
    </w:pPr>
    <w:rPr>
      <w:rFonts w:ascii="Verdana" w:eastAsia="Times New Roman" w:hAnsi="Verdana" w:cs="Times New Roman"/>
      <w:color w:val="000000"/>
      <w:kern w:val="0"/>
      <w:sz w:val="16"/>
      <w:szCs w:val="16"/>
      <w:lang w:eastAsia="it-IT"/>
    </w:rPr>
  </w:style>
  <w:style w:type="paragraph" w:styleId="Puntoelenco">
    <w:name w:val="List Bullet"/>
    <w:basedOn w:val="Normale"/>
    <w:link w:val="PuntoelencoCarattere"/>
    <w:rsid w:val="00B343C3"/>
    <w:pPr>
      <w:widowControl/>
      <w:numPr>
        <w:numId w:val="14"/>
      </w:numPr>
      <w:suppressAutoHyphens w:val="0"/>
      <w:autoSpaceDN/>
      <w:textAlignment w:val="auto"/>
    </w:pPr>
    <w:rPr>
      <w:rFonts w:ascii="Arial Narrow" w:eastAsia="Times New Roman" w:hAnsi="Arial Narrow" w:cs="Times New Roman"/>
      <w:kern w:val="0"/>
      <w:sz w:val="24"/>
      <w:szCs w:val="24"/>
      <w:lang w:eastAsia="it-IT"/>
    </w:rPr>
  </w:style>
  <w:style w:type="character" w:customStyle="1" w:styleId="PuntoelencoCarattere">
    <w:name w:val="Punto elenco Carattere"/>
    <w:basedOn w:val="Carpredefinitoparagrafo"/>
    <w:link w:val="Puntoelenco"/>
    <w:rsid w:val="00B343C3"/>
    <w:rPr>
      <w:rFonts w:ascii="Arial Narrow" w:eastAsia="Times New Roman" w:hAnsi="Arial Narrow" w:cs="Times New Roman"/>
      <w:kern w:val="0"/>
      <w:sz w:val="24"/>
      <w:szCs w:val="24"/>
      <w:lang w:eastAsia="it-IT"/>
    </w:rPr>
  </w:style>
  <w:style w:type="character" w:customStyle="1" w:styleId="h">
    <w:name w:val="h"/>
    <w:basedOn w:val="Carpredefinitoparagrafo"/>
    <w:rsid w:val="00B343C3"/>
  </w:style>
  <w:style w:type="character" w:customStyle="1" w:styleId="testocontentinterne">
    <w:name w:val="testocontentinterne"/>
    <w:basedOn w:val="Carpredefinitoparagrafo"/>
    <w:rsid w:val="00B343C3"/>
    <w:rPr>
      <w:rFonts w:ascii="Arial" w:hAnsi="Arial" w:cs="Arial" w:hint="default"/>
      <w:i w:val="0"/>
      <w:iCs w:val="0"/>
      <w:strike w:val="0"/>
      <w:dstrike w:val="0"/>
      <w:color w:val="000000"/>
      <w:spacing w:val="6"/>
      <w:sz w:val="15"/>
      <w:szCs w:val="15"/>
      <w:u w:val="none"/>
      <w:effect w:val="none"/>
    </w:rPr>
  </w:style>
  <w:style w:type="character" w:customStyle="1" w:styleId="testo1">
    <w:name w:val="testo1"/>
    <w:basedOn w:val="Carpredefinitoparagrafo"/>
    <w:rsid w:val="00B343C3"/>
    <w:rPr>
      <w:rFonts w:ascii="Verdana" w:hAnsi="Verdana" w:hint="default"/>
      <w:sz w:val="17"/>
      <w:szCs w:val="17"/>
    </w:rPr>
  </w:style>
  <w:style w:type="numbering" w:customStyle="1" w:styleId="Stileeo">
    <w:name w:val="Stile eo"/>
    <w:semiHidden/>
    <w:rsid w:val="00B343C3"/>
    <w:pPr>
      <w:numPr>
        <w:numId w:val="15"/>
      </w:numPr>
    </w:pPr>
  </w:style>
  <w:style w:type="paragraph" w:styleId="Corpotesto">
    <w:name w:val="Body Text"/>
    <w:basedOn w:val="Normale"/>
    <w:link w:val="CorpotestoCarattere"/>
    <w:rsid w:val="00B343C3"/>
    <w:pPr>
      <w:widowControl/>
      <w:tabs>
        <w:tab w:val="right" w:pos="9662"/>
      </w:tabs>
      <w:suppressAutoHyphens w:val="0"/>
      <w:autoSpaceDN/>
      <w:jc w:val="both"/>
      <w:textAlignment w:val="auto"/>
    </w:pPr>
    <w:rPr>
      <w:rFonts w:ascii="Arial Narrow" w:eastAsia="Times New Roman" w:hAnsi="Arial Narrow" w:cs="Times New Roman"/>
      <w:kern w:val="0"/>
      <w:sz w:val="27"/>
      <w:szCs w:val="20"/>
      <w:lang w:eastAsia="it-IT"/>
    </w:rPr>
  </w:style>
  <w:style w:type="character" w:customStyle="1" w:styleId="CorpotestoCarattere">
    <w:name w:val="Corpo testo Carattere"/>
    <w:basedOn w:val="Carpredefinitoparagrafo"/>
    <w:link w:val="Corpotesto"/>
    <w:rsid w:val="00B343C3"/>
    <w:rPr>
      <w:rFonts w:ascii="Arial Narrow" w:eastAsia="Times New Roman" w:hAnsi="Arial Narrow" w:cs="Times New Roman"/>
      <w:kern w:val="0"/>
      <w:sz w:val="27"/>
      <w:szCs w:val="20"/>
      <w:lang w:eastAsia="it-IT"/>
    </w:rPr>
  </w:style>
  <w:style w:type="paragraph" w:customStyle="1" w:styleId="Stile1">
    <w:name w:val="Stile1"/>
    <w:basedOn w:val="eonote"/>
    <w:autoRedefine/>
    <w:rsid w:val="00B343C3"/>
    <w:pPr>
      <w:spacing w:after="0"/>
      <w:ind w:firstLine="284"/>
      <w:jc w:val="both"/>
    </w:pPr>
    <w:rPr>
      <w:rFonts w:ascii="Garamond" w:hAnsi="Garamond"/>
      <w:sz w:val="14"/>
      <w:szCs w:val="14"/>
      <w:vertAlign w:val="superscript"/>
    </w:rPr>
  </w:style>
  <w:style w:type="paragraph" w:styleId="Mappadocumento">
    <w:name w:val="Document Map"/>
    <w:basedOn w:val="Normale"/>
    <w:link w:val="MappadocumentoCarattere"/>
    <w:semiHidden/>
    <w:rsid w:val="00B343C3"/>
    <w:pPr>
      <w:widowControl/>
      <w:shd w:val="clear" w:color="auto" w:fill="000080"/>
      <w:suppressAutoHyphens w:val="0"/>
      <w:autoSpaceDN/>
      <w:textAlignment w:val="auto"/>
    </w:pPr>
    <w:rPr>
      <w:rFonts w:ascii="Tahoma" w:eastAsia="Times New Roman" w:hAnsi="Tahoma"/>
      <w:kern w:val="0"/>
      <w:sz w:val="20"/>
      <w:szCs w:val="20"/>
      <w:lang w:eastAsia="it-IT"/>
    </w:rPr>
  </w:style>
  <w:style w:type="character" w:customStyle="1" w:styleId="MappadocumentoCarattere">
    <w:name w:val="Mappa documento Carattere"/>
    <w:basedOn w:val="Carpredefinitoparagrafo"/>
    <w:link w:val="Mappadocumento"/>
    <w:semiHidden/>
    <w:rsid w:val="00B343C3"/>
    <w:rPr>
      <w:rFonts w:ascii="Tahoma" w:eastAsia="Times New Roman" w:hAnsi="Tahoma"/>
      <w:kern w:val="0"/>
      <w:sz w:val="20"/>
      <w:szCs w:val="20"/>
      <w:shd w:val="clear" w:color="auto" w:fill="000080"/>
      <w:lang w:eastAsia="it-IT"/>
    </w:rPr>
  </w:style>
  <w:style w:type="numbering" w:customStyle="1" w:styleId="WWNum24">
    <w:name w:val="WWNum24"/>
    <w:basedOn w:val="Nessunelenco"/>
    <w:rsid w:val="00057621"/>
    <w:pPr>
      <w:numPr>
        <w:numId w:val="17"/>
      </w:numPr>
    </w:pPr>
  </w:style>
  <w:style w:type="character" w:customStyle="1" w:styleId="Titolo4Carattere">
    <w:name w:val="Titolo 4 Carattere"/>
    <w:basedOn w:val="Carpredefinitoparagrafo"/>
    <w:link w:val="Titolo4"/>
    <w:uiPriority w:val="99"/>
    <w:rsid w:val="008345BB"/>
    <w:rPr>
      <w:rFonts w:ascii="Times New Roman" w:eastAsiaTheme="minorEastAsia" w:hAnsi="Times New Roman" w:cs="Times New Roman"/>
      <w:kern w:val="24"/>
      <w:sz w:val="40"/>
      <w:szCs w:val="40"/>
      <w:lang w:eastAsia="it-IT"/>
    </w:rPr>
  </w:style>
  <w:style w:type="character" w:customStyle="1" w:styleId="Titolo6Carattere">
    <w:name w:val="Titolo 6 Carattere"/>
    <w:basedOn w:val="Carpredefinitoparagrafo"/>
    <w:link w:val="Titolo6"/>
    <w:uiPriority w:val="99"/>
    <w:rsid w:val="008345BB"/>
    <w:rPr>
      <w:rFonts w:ascii="Times New Roman" w:eastAsiaTheme="minorEastAsia" w:hAnsi="Times New Roman" w:cs="Times New Roman"/>
      <w:kern w:val="24"/>
      <w:sz w:val="40"/>
      <w:szCs w:val="40"/>
      <w:lang w:eastAsia="it-IT"/>
    </w:rPr>
  </w:style>
  <w:style w:type="character" w:customStyle="1" w:styleId="Titolo7Carattere">
    <w:name w:val="Titolo 7 Carattere"/>
    <w:basedOn w:val="Carpredefinitoparagrafo"/>
    <w:link w:val="Titolo7"/>
    <w:uiPriority w:val="99"/>
    <w:rsid w:val="008345BB"/>
    <w:rPr>
      <w:rFonts w:ascii="Times New Roman" w:eastAsiaTheme="minorEastAsia" w:hAnsi="Times New Roman" w:cs="Times New Roman"/>
      <w:kern w:val="24"/>
      <w:sz w:val="40"/>
      <w:szCs w:val="40"/>
      <w:lang w:eastAsia="it-IT"/>
    </w:rPr>
  </w:style>
  <w:style w:type="character" w:customStyle="1" w:styleId="Titolo8Carattere">
    <w:name w:val="Titolo 8 Carattere"/>
    <w:basedOn w:val="Carpredefinitoparagrafo"/>
    <w:link w:val="Titolo8"/>
    <w:uiPriority w:val="99"/>
    <w:rsid w:val="008345BB"/>
    <w:rPr>
      <w:rFonts w:ascii="Times New Roman" w:eastAsiaTheme="minorEastAsia" w:hAnsi="Times New Roman" w:cs="Times New Roman"/>
      <w:kern w:val="24"/>
      <w:sz w:val="40"/>
      <w:szCs w:val="40"/>
      <w:lang w:eastAsia="it-IT"/>
    </w:rPr>
  </w:style>
  <w:style w:type="character" w:customStyle="1" w:styleId="Titolo9Carattere">
    <w:name w:val="Titolo 9 Carattere"/>
    <w:basedOn w:val="Carpredefinitoparagrafo"/>
    <w:link w:val="Titolo9"/>
    <w:uiPriority w:val="99"/>
    <w:rsid w:val="008345BB"/>
    <w:rPr>
      <w:rFonts w:ascii="Times New Roman" w:eastAsiaTheme="minorEastAsia" w:hAnsi="Times New Roman" w:cs="Times New Roman"/>
      <w:kern w:val="24"/>
      <w:sz w:val="40"/>
      <w:szCs w:val="40"/>
      <w:lang w:eastAsia="it-IT"/>
    </w:rPr>
  </w:style>
  <w:style w:type="character" w:styleId="Testosegnaposto">
    <w:name w:val="Placeholder Text"/>
    <w:basedOn w:val="Carpredefinitoparagrafo"/>
    <w:uiPriority w:val="99"/>
    <w:semiHidden/>
    <w:rsid w:val="00B1661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077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2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4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61733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8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21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5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ottone\Downloads\03_Libretto_Montefiascone_campi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FD9CED0FA9E4D6DBA8259E2392D976A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835B15E-88A4-4A67-8F3C-1FBF32DAD1FB}"/>
      </w:docPartPr>
      <w:docPartBody>
        <w:p w:rsidR="0023078A" w:rsidRDefault="00E543CD">
          <w:pPr>
            <w:pStyle w:val="1FD9CED0FA9E4D6DBA8259E2392D976A"/>
          </w:pPr>
          <w:r w:rsidRPr="009262F3">
            <w:rPr>
              <w:rStyle w:val="Testosegnaposto"/>
            </w:rPr>
            <w:t>Fare clic qui per immettere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markup="0" w:comments="0" w:insDel="0" w:formatting="0" w:inkAnnotations="0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543CD"/>
    <w:rsid w:val="001F3565"/>
    <w:rsid w:val="0023078A"/>
    <w:rsid w:val="00E5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Pr>
      <w:color w:val="808080"/>
    </w:rPr>
  </w:style>
  <w:style w:type="paragraph" w:customStyle="1" w:styleId="1FD9CED0FA9E4D6DBA8259E2392D976A">
    <w:name w:val="1FD9CED0FA9E4D6DBA8259E2392D976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509B96-24B9-432F-B4F1-59FDF97BD7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03_Libretto_Montefiascone_campi.dotx</Template>
  <TotalTime>0</TotalTime>
  <Pages>6</Pages>
  <Words>1701</Words>
  <Characters>9697</Characters>
  <Application>Microsoft Office Word</Application>
  <DocSecurity>0</DocSecurity>
  <Lines>80</Lines>
  <Paragraphs>22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...</Company>
  <LinksUpToDate>false</LinksUpToDate>
  <CharactersWithSpaces>11376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eottone</dc:creator>
  <cp:lastModifiedBy>OTTONE Enrica</cp:lastModifiedBy>
  <cp:revision>2</cp:revision>
  <cp:lastPrinted>2015-11-09T09:49:00Z</cp:lastPrinted>
  <dcterms:created xsi:type="dcterms:W3CDTF">2023-01-14T14:39:00Z</dcterms:created>
  <dcterms:modified xsi:type="dcterms:W3CDTF">2023-01-14T14:39:00Z</dcterms:modified>
</cp:coreProperties>
</file>